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诗篇 1:1-2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1-2</w:t>
      </w:r>
      <w:r>
        <w:rPr>
          <w:lang w:val="zh_CN" w:bidi="zh_CN"/>
        </w:rPr>
        <w:t xml:space="preserve"> 不从恶人的计谋， 不与罪人为伍， 不和嘲讽者同坐， 只喜爱耶和华的律法， 昼夜默诵， 这样的人有福了！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他就像栽在溪畔的树木， 按时结果子， 叶子也不凋零。 他必凡事亨通。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恶人的光景却截然不同！ 他们就像被风吹散的糠秕。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因此，恶人在审判之日必无法站立， 罪人在义人的会众中必无法立足。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因为耶和华看顾义人的路， 恶人的路必通向灭亡。</w:t>
      </w:r>
    </w:p>
    <w:p>
      <w:pPr>
        <w:pStyle w:val="Heading2"/>
      </w:pPr>
      <w:r>
        <w:rPr>
          <w:lang w:val="zh_CN" w:bidi="zh_CN"/>
        </w:rPr>
        <w:t>诗篇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列国为何骚动不安？ 万民为何枉费心机？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世上的君王一同行动， 官长聚集商议， 要抵挡耶和华和祂所膏立的王。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他们说： “让我们挣断他们的锁链， 摆脱他们的捆索！”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坐在天上宝座上的主必笑他们， 祂必嘲笑他们。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那时，祂必怒斥他们， 发烈怒惊吓他们。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祂说： “在我的锡安圣山上， 我已立了我的君王。”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那位君王说： “我要宣告耶和华的旨意， 祂对我说，‘你是我的儿子， 我今日成为你父亲。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你向我祈求，我必把列国赐给你作产业， 让天下都归你所有。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你要用铁杖击垮他们， 像打碎陶器般打碎他们。’”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所以君王啊，要慎思明辨！ 世上的统治者啊，要接受劝诫！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要怀着敬畏事奉耶和华， 要喜乐也要战战兢兢。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要降服在祂儿子面前， 免得祂发怒， 你们便在途中灭亡， 因为祂的怒气将临。 投靠祂的人有福了！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大卫逃避儿子押沙龙时作的诗。</w:t>
      </w:r>
    </w:p>
    <w:p>
      <w:pPr>
        <w:pStyle w:val="Heading2"/>
      </w:pPr>
      <w:r>
        <w:rPr>
          <w:lang w:val="zh_CN" w:bidi="zh_CN"/>
        </w:rPr>
        <w:t>诗篇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耶和华啊，我的敌人何其多！ 众人群起攻击我！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众人都说上帝不会来救我。（细拉）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可是，耶和华啊！ 你是四面保护我的盾牌， 是我的荣耀，你使我昂首而立。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我向耶和华呼求， 祂就从祂的圣山上回应我。（细拉）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我躺下，我睡觉，我醒来， 都蒙耶和华护佑。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我虽被千万仇敌围困， 也不会惧怕。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耶和华啊，求你起来！ 我的上帝啊，求你救我！ 求你掴我一切仇敌的脸， 打碎恶人的牙齿。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救恩来自耶和华。 愿你赐福你的子民！（细拉）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大卫的诗，交给乐长，用弦乐器。</w:t>
      </w:r>
    </w:p>
    <w:p>
      <w:pPr>
        <w:pStyle w:val="Heading2"/>
      </w:pPr>
      <w:r>
        <w:rPr>
          <w:lang w:val="zh_CN" w:bidi="zh_CN"/>
        </w:rPr>
        <w:t>诗篇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称我为义人的上帝啊！ 我呼求的时候，求你回答。 你曾救我脱离困境， 现在求你怜悯我， 垂听我的祷告。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世人啊！你们把我的荣耀变为羞辱要到何时呢？ 你们爱慕虚妄、追求虚谎要到何时呢？（细拉）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要知道，耶和华已经把敬虔人分别出来，归祂自己。 我呼求的时候，祂必垂听。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要战战兢兢，不要犯罪； 躺在床上的时候要默然思想。（细拉）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要献上公义的祭物， 并信靠耶和华。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许多人说：“谁会善待我们呢？” 耶和华啊， 求你的圣容光照我们。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你使我比那收获五谷新酒的人更喜乐。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耶和华啊，只有你使我安然居住， 我必高枕无忧。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大卫的诗，交给乐长，用管乐器。</w:t>
      </w:r>
    </w:p>
    <w:p>
      <w:pPr>
        <w:pStyle w:val="Heading2"/>
      </w:pPr>
      <w:r>
        <w:rPr>
          <w:lang w:val="zh_CN" w:bidi="zh_CN"/>
        </w:rPr>
        <w:t>诗篇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耶和华啊，求你垂听我的祷告， 顾念我的哀叹。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我的王，我的上帝啊！ 求你倾听我的呼求， 因为我向你祈祷。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耶和华啊！早晨你听我的祷告。 早晨我到你面前祈求， 切切等候。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你不是一位喜欢邪恶的上帝， 恶人不能与你同住。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狂妄之人不能站在你面前， 你憎恶一切作恶之人。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说谎的，你毁灭； 凶残诡诈的，你痛恨。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但我要凭你丰盛的慈爱进入你的居所， 我要怀着敬畏向你的圣殿下拜。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耶和华啊，因为仇敌环伺， 求你以公义引领我， 使我走你安排的正路。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他们口中毫无实话， 心里充满恶毒， 喉咙是敞开的坟墓， 舌头上尽是诡诈。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上帝啊， 求你定他们的罪， 让他们作茧自缚。 他们背叛你，罪恶深重， 求你把他们赶走。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愿投靠你的人快乐，欢歌不断。 求你庇护他们， 让爱你名的人因你而喜乐。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耶和华啊，你必赐福给义人， 你的恩惠像盾牌四面保护他们。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大卫的诗，交给乐长，用弦乐器。</w:t>
      </w:r>
    </w:p>
    <w:p>
      <w:pPr>
        <w:pStyle w:val="Heading2"/>
      </w:pPr>
      <w:r>
        <w:rPr>
          <w:lang w:val="zh_CN" w:bidi="zh_CN"/>
        </w:rPr>
        <w:t>诗篇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求你不要愤然责备我， 不要发烈怒惩罚我。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耶和华啊，求你怜悯， 因为我软弱无力。 耶和华啊，求你医治， 因为我痛彻入骨。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我心中惶恐不安， 耶和华啊， 你让我这样要到何时呢？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耶和华啊，求你回来救我， 因你的慈爱而拯救我。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因为死去的人不会记得你， 谁会在阴间赞美你呢？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我因哀叹心力交瘁， 夜夜哭泣，泪漂床榻， 湿透被褥。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我的眼睛因忧愁而模糊， 因敌人环伺而昏花。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你们所有作恶的人，快走开！ 因为耶和华已经听见我的哭声。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耶和华听见了我的恳求， 祂必悦纳我的祷告。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我所有的仇敌都必羞愧， 惊恐不已； 他们必忽然蒙羞， 掉头逃窜。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大卫向耶和华唱的流离歌，与便雅悯人古实有关。</w:t>
      </w:r>
    </w:p>
    <w:p>
      <w:pPr>
        <w:pStyle w:val="Heading2"/>
      </w:pPr>
      <w:r>
        <w:rPr>
          <w:lang w:val="zh_CN" w:bidi="zh_CN"/>
        </w:rPr>
        <w:t>诗篇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我的上帝耶和华啊，我投靠你， 求你拯救我脱离追赶我的人。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免得他们像狮子般撕裂我，把我撕碎， 无人搭救。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我的上帝耶和华啊， 倘若我犯了罪， 手上沾了不义；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倘若我恩将仇报， 无故抢夺仇敌，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就让仇敌追赶我，直到追上， 把我的性命践踏在土中，使我声名扫地。（细拉）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耶和华啊， 求你发怒攻击我暴怒的仇敌。 我的上帝啊， 求你醒来，为我伸张正义。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愿万民都环绕你， 愿你从高天治理他们，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愿你审判万民！ 至高的耶和华啊， 我是公义正直的， 求你为我主持公道。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鉴察人心肺腑的公义上帝啊， 求你铲除邪恶，扶持义人。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上帝是我的盾牌， 祂拯救心地正直的人。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上帝是公义的审判官， 天天向恶人发怒。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他们若不悔改，祂必磨刀霍霍， 弯弓搭箭。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祂准备好了夺命的兵器， 火箭已在弦上。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恶人心怀恶念， 居心叵测，滋生虚谎。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他们挖了陷阱，却自陷其中。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他们的恶行回到自己头上， 他们的暴力落到自己脑壳上。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我要因耶和华公义而称谢祂， 我要歌颂至高者耶和华的名。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大卫的诗，交给乐长，用迦特乐器。</w:t>
      </w:r>
    </w:p>
    <w:p>
      <w:pPr>
        <w:pStyle w:val="Heading2"/>
      </w:pPr>
      <w:r>
        <w:rPr>
          <w:lang w:val="zh_CN" w:bidi="zh_CN"/>
        </w:rPr>
        <w:t>诗篇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我们的主耶和华啊， 你的名在普世何其尊贵！ 你的荣耀充满诸天。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你使孩童和婴儿口中发出颂赞， 好叫仇敌和复仇者都哑口无言。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我观看你指头创造的穹苍和你摆列的月亮星辰，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人算什么，你竟顾念他！ 世人算什么，你竟眷顾他！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你使他比天使低微一点， 赐他荣耀和尊贵作冠冕。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你派他管理你亲手造的万物， 使万物降服在他脚下：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一切牛羊、田野的兽、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空中的鸟、海里的鱼及其他水族。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我们的主耶和华啊， 你的名在普世何其尊贵！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大卫的诗，交给乐长，调用“慕拉辨”。</w:t>
      </w:r>
    </w:p>
    <w:p>
      <w:pPr>
        <w:pStyle w:val="Heading2"/>
      </w:pPr>
      <w:r>
        <w:rPr>
          <w:lang w:val="zh_CN" w:bidi="zh_CN"/>
        </w:rPr>
        <w:t>诗篇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耶和华啊，我要全心赞美你， 传扬你一切奇妙的作为。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我要因你欢喜快乐， 至高者啊，我要歌颂你的名。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我的仇敌必败退， 在你面前倒地身亡。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你坐在宝座上按公义审判， 你为我主持公道。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你斥责列国，消灭恶人， 永永远远抹去他们的名字。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仇敌永远灭亡了， 你把他们的城池连根拔起， 无人再记得他们。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耶和华永远掌权， 祂已设立施行审判的宝座。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祂要按公义审判世界， 按公正审判万民。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耶和华是受欺压之人的避难所， 是他们患难之时的避风港。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耶和华啊， 凡认识你名的人都必信靠你， 因为你从来不丢弃寻求你的人。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要歌颂住在锡安的耶和华， 在列邦传扬祂的作为。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因为祂追讨血债，眷顾受害者， 不忽略受苦者的呼求。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 看看仇敌对我的迫害！ 求你怜悯我， 救我离开死亡之门，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我好在少女锡安的城门口称颂你， 因你的拯救而欢乐。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列邦挖了陷阱却自陷其中， 暗设网罗却缠住自己的脚。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耶和华彰显自己，施行审判， 使恶人自食其果。（细拉）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恶人必下阴间，忘记上帝的列邦都落此下场。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贫乏人不会永远被遗忘， 受苦人的希望也不会一直落空。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耶和华啊，求你起来， 别让世人向你夸胜， 愿你审判列邦。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耶和华啊， 求你使列邦恐惧颤抖， 让他们明白自己不过是人。（细拉）</w:t>
      </w:r>
    </w:p>
    <w:p>
      <w:pPr>
        <w:pStyle w:val="Heading2"/>
      </w:pPr>
      <w:r>
        <w:rPr>
          <w:lang w:val="zh_CN" w:bidi="zh_CN"/>
        </w:rPr>
        <w:t>诗篇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耶和华啊，你为何远远站着？ 为何在我遭难时隐藏起来？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恶人狂妄地追逼穷苦人， 愿他们落入自己所设的圈套。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恶人夸耀自己的贪欲， 贪婪的人咒诅和藐视耶和华。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他们狂傲自大，不寻求耶和华， 他们心中没有上帝。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他们凡事顺利， 对你的审判不屑一顾， 对所有的仇敌嗤之以鼻。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他们自以为可以屹立不倒， 世世代代永不遭殃。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他们满口咒诅、谎话和恐吓之言， 舌头沾满祸害和邪恶。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他们埋伏在村庄， 杀害无辜，暗中监视受害者。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他们像狮子埋伏在暗处， 伺机猎取无助的人， 用网罗拖走他们。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无助的人被击垮， 倒在他们的暴力下。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他们自言自语：“上帝忘记了， 祂掩面不理，永不察看！”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耶和华啊，求你起来！ 上帝啊，求你举手施罚， 不要忘记无助的人！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恶人为何藐视上帝， 以为上帝不会追究呢？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但你已看到世人的疾苦， 随时伸出援手。 困苦无助的人投靠你， 你是孤儿的帮助。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求你打断恶人的臂膀， 彻底追究他们的罪恶。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耶和华永永远远是君王， 列国必从祂的土地上灭亡。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耶和华啊， 你知道困苦人的愿望， 你必垂听他们的呼求， 使他们心里刚强。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你为孤儿和受欺压的人申冤， 使区区世人不能再恐吓他们。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我投靠耶和华， 你们怎能对我说：“要像飞鸟一样逃到山里。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看啊，恶人弯弓搭箭， 要暗射心地正直的人。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根基若遭毁坏， 义人还能做什么？”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耶和华在祂的圣殿里， 坐在天上的宝座上， 放眼巡视，察看世人。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耶和华察验义人， 祂心里憎恨邪恶和残暴之徒。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祂要把烈焰熊熊的火炭和硫磺降在恶人身上， 用炙热的风惩罚他们。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因为耶和华是公义的， 祂喜爱公义。 正直的人必见祂的面。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耶和华啊，求你救助！ 因为敬虔的人已经绝迹， 忠信的人在世间消失了。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人们彼此说谎， 花言巧语，口是心非。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愿耶和华铲除一切花言巧语和狂妄自夸的人。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他们说：“我们必靠舌头制胜， 嘴唇是我们自己的， 谁管得着我们？”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耶和华说：“因为困苦人受欺压， 贫穷人痛苦哀叹， 我要挺身保护他们， 遂其所愿。”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耶和华的言语纯全， 就像在炉中炼过七次的银子。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耶和华啊，你必保护贫苦人， 永远不容恶人侵害我们。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众人若抑善扬恶， 恶人必横行无忌。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耶和华啊，你忘记我要到何时呢？要到永远吗？ 你转脸不顾我要到何时呢？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我思绪烦乱，日夜忧伤要到何时呢？ 我的仇敌占尽上风要到何时呢？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我的上帝耶和华啊， 求你垂顾我，回答我， 使我眼睛明亮， 免得我在沉睡中死去，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免得我的仇敌说：“我们战胜了他！” 免得敌人因我败落而欢喜。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我信靠你的慈爱， 我的心要因你的拯救而欢欣。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我要向耶和华歌唱， 因为祂以厚恩待我。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愚昧人心里想：“没有上帝。” 他们全然败坏，行为邪恶， 无人行善。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耶和华从天上俯视人间， 要看有没有明智者， 有没有寻求上帝的人。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人人偏离正道， 一同堕落； 无人行善， 连一个也没有！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恶人吞吃我的百姓如同吃饭， 他们不求告耶和华。 难道他们都无知吗？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但他们终必充满恐惧， 因为上帝在义人当中。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你们恶人羞辱困苦人的计划， 但耶和华是他们的避难所。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愿以色列的拯救来自锡安！ 耶和华救回祂被掳的子民时， 雅各要欢喜，以色列要快乐。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耶和华啊，谁能住在你的圣幕？ 谁能安居在你的圣山？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就是品行纯全，做事公正， 从心里说实话的人。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他不说毁谤的话， 不恶待邻人，不造谣生事。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他鄙视恶人， 尊重那些敬畏耶和华的人。 他起了誓，即使吃亏也不背誓。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他不放债取利， 也不受贿去坑害无辜。 这样的人必永远坚立不摇。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上帝啊！我投靠你， 求你保护我。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我对耶和华说：“你是我的主， 我的福祉都从你而来。”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世上的圣民极其尊贵， 是我所喜爱的。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追随其他神明的人，其愁苦必有增无减。 我必不向他们的假神浇奠血祭， 口中也不提假神的名号。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耶和华啊，你是我的一切， 你是我的福分， 你掌管我的一切。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你用准绳量给我佳美之地， 我的产业何其美！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我要称颂那训导我的耶和华， 我的良心也在夜间提醒我。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我常以耶和华为念， 祂在我右边，我必不动摇。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因此，我的心欢喜， 我的灵快乐， 我的身体也安然无恙。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因为你不会把我的灵魂撇在阴间， 也不会让你的圣者身体朽坏。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你把生命之路指示我， 你右手有永远的福乐， 我在你面前充满喜乐。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大卫的祈祷。</w:t>
      </w:r>
    </w:p>
    <w:p>
      <w:pPr>
        <w:pStyle w:val="Heading2"/>
      </w:pPr>
      <w:r>
        <w:rPr>
          <w:lang w:val="zh_CN" w:bidi="zh_CN"/>
        </w:rPr>
        <w:t>诗篇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求你听我祈求公义的声音， 侧耳听我的呼求， 垂听我真诚的祷告。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愿你宣判我无罪， 愿你明察是非。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你试验过我的心思， 夜间鉴察过我，磨炼过我， 找不出任何过犯； 我立志口不犯罪。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我遵守你的教导，洁身自守， 不与残暴之徒同流。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我坚定地走你的道路， 脚步从未偏离。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上帝啊！我向你求告， 因为你必应允我。 求你侧耳听我的祷告。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求你彰显你奇妙的慈爱， 用右手拯救投靠你的人脱离仇敌。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求你保护我，像保护眼中的瞳仁， 用你的翅膀荫庇我，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救我脱离恶人的攻击， 脱离四围杀气腾腾的仇敌。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他们良心丧尽，口出狂言。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他们穷追围堵， 伺机把我打倒在地。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他们像急于撕碎猎物的饿狮， 又像蹲伏在暗处的猛狮。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 求你起来迎头击倒他们， 求你持刀救我脱离恶人。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耶和华啊， 求你伸手救我脱离这些人， 脱离这些只在今生有福分的世人。 你使他们财宝无数。 他们儿女众多， 还把财富留给子孙。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但我必因公义而得见你的面； 我醒来见到你的真容就心满意足了。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耶和华的仆人大卫的诗，交给乐长。耶和华从扫罗及所有仇敌手中拯救大卫那天，他向耶和华吟唱此诗。</w:t>
      </w:r>
    </w:p>
    <w:p>
      <w:pPr>
        <w:pStyle w:val="Heading2"/>
      </w:pPr>
      <w:r>
        <w:rPr>
          <w:lang w:val="zh_CN" w:bidi="zh_CN"/>
        </w:rPr>
        <w:t>诗篇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耶和华啊，你是我的力量， 我爱你。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耶和华是我的磐石，我的堡垒， 我的拯救者； 我的上帝是庇护我的磐石， 我的盾牌， 是拯救我的力量，我的坚垒。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我求告当受颂赞的耶和华， 祂便救我脱离仇敌。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死亡的锁链缠住我， 毁灭的狂流淹没我。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阴间的绳索捆绑我， 死亡的网罗笼罩我。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我在苦难中呼求耶和华， 向我的上帝求助。 祂从殿中垂听我的呼求， 我的声音达到祂耳中。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祂一发怒，大地震动颤抖， 山的根基摇晃。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祂的鼻孔冒烟， 口喷烈焰和火炭。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祂使穹苍低垂，亲自降临， 脚下踩着密云。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祂乘着基路伯天使飞翔， 乘着风的翅膀疾驰。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祂藏身于黑暗中， 四围以密云作幔幕。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从祂面前的荣光中， 冰雹和火炭冲破云层。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耶和华在天上打雷， 至高者发出的声音响彻在冰雹和火炭中。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祂射出利箭驱散仇敌， 发出闪电击溃他们。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耶和华啊，你一声斥责， 鼻孔一吹气，海底就显现， 大地也露出根基。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祂从高天伸手抓住我， 从大水中把我拉上来。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祂救我脱离强敌， 脱离我无法战胜的仇敌。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他们在我危难之时攻击我， 但耶和华扶持我。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祂领我到宽阔之地， 祂搭救我，因为祂喜悦我。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耶和华因我公义而善待我， 因我清白而赏赐我，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因为我遵行祂的道， 没有作恶背弃我的上帝。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我遵守祂的一切法令， 没有把祂的律例弃置一旁。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我在祂面前纯全无过， 没有沾染罪恶。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耶和华按我的公义、 照我在祂面前的清白奖赏我。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仁慈的人，你以仁慈待他； 纯全的人，你以纯全待他；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纯洁的人，你以纯洁待他； 乖谬的人，你以计谋待他。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你拯救谦卑的人， 贬抑眼目高傲的人。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我的上帝耶和华啊， 你点亮我的灯， 你使我的黑暗变为光明。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我靠着你迎战敌军， 靠着我的上帝跃过墙垣。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上帝的道完美， 耶和华的话纯全， 祂是一切投靠祂之人的盾牌。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除了耶和华，谁是上帝呢？ 除了我们的上帝，谁是磐石呢？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上帝赐我力量， 使我行为纯全。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祂使我的脚如母鹿的蹄， 稳踏在高处。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祂训练我的手如何争战， 使我的臂膀能拉开铜弓。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耶和华啊，你是拯救我的盾牌， 你的右手扶持我， 你的垂顾使我强大。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你使我脚下的道路宽阔， 不致滑倒。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我追赶仇敌直到追上， 不消灭他们决不回头。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我打垮他们， 使他们倒在我的脚下， 再也站不起来。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你赐我征战的能力， 使我的仇敌降服在我脚下。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你使我的仇敌败逃， 我歼灭了恨我的人。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他们呼救，却无人拯救； 他们呼求耶和华，祂也不应允。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我把他们打得粉碎， 如同风中的灰尘； 我把他们倒掉， 如同街上的泥土。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你救我脱离我百姓的攻击， 立我做列国的元首。 素不相识的民族也服侍我。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外族人望风而降， 对我俯首称臣。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他们闻风丧胆， 战战兢兢地走出他们的城池。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耶和华永远活着， 我的磐石当受颂赞， 拯救我的上帝当受尊崇。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祂是为我申冤的上帝， 祂使列邦臣服于我。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祂救我脱离仇敌， 使我胜过强敌， 救我脱离残暴之徒。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因此，耶和华啊， 我要在列邦中赞美你， 歌颂你的名。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耶和华使祂立的王大获全胜， 向祂膏立的大卫及其后代广施慈爱，直到永远。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诸天述说上帝的荣耀， 穹苍传扬祂手的作为。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它们日复一日地诉说， 夜复一夜地宣扬知识，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无言无语，无声无息。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它们的声音传遍天下， 它们的话语传到地极。 上帝在天上为太阳设立居所。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太阳出来时，如步出洞房的新郎， 又如欢然奔跑赛程的健儿。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它从天这边升起， 滑过长空，绕到天那边， 热量广及万物。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耶和华的律法完美， 能更新生命； 耶和华的法度可靠， 让愚人有智慧。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耶和华的法则公正， 使人心里喜乐； 耶和华的命令纯全， 让人眼目明亮。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耶和华受的敬畏纯洁， 存到永远； 耶和华的法令可靠， 全然公义。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这些比金子，比许多纯金还宝贵， 比蜂蜜，比蜂房滴下的纯蜜更甘甜。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你仆人从中受到警戒， 遵守的人必得大赏赐。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谁能知道自己的过失呢？ 求你赦免我隐藏的过错。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求你阻止仆人犯任意妄为之罪， 不让罪恶辖制我。 这样，我才纯全正直， 免犯大过。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耶和华，我的磐石、我的救赎主啊， 愿你喜悦我口中的言语、心中的意念。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愿耶和华应允你患难时的呼求。 愿雅各之上帝的名保护你。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愿祂从圣所帮助你， 从锡安山扶持你。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愿祂顾念你献的一切祭物， 悦纳你的燔祭。（细拉）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愿祂使你心愿得偿、 所有计划都实现。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我们要因你得胜而高声欢唱， 奉我们上帝的名竖起旌旗。 愿耶和华应允你一切的祈求。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现在我知道耶和华拯救祂膏立的王， 祂从圣天之上应允他， 用右手的大能拯救他。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有人靠战车，有人靠战马， 但我们靠的是我们的上帝耶和华的名。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他们都一败涂地， 我们却屹立不倒。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耶和华啊，求你拯救你立的王。 我们呼求的时候， 求你垂听。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君王因你的能力而欢欣， 因你的拯救而雀跃。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你满足了他的心愿， 未曾拒绝他的请求。（细拉）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你赐给他丰盛的祝福， 给他戴上纯金的冠冕。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他向你祈求长寿， 你就赐给他永生。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你的救助带给他无上荣耀， 你赐给他尊荣和威严。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你给他的祝福永无穷尽， 你的同在使他充满喜乐。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君王信靠耶和华， 靠着至高者的慈爱必不动摇。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 你的手必寻索你的一切敌人， 你用右手搜出那些恨你的人。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你一出现， 他们便像身在火炉中， 你发烈怒吞灭他们， 你的烈火烧灭他们。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你必从世上铲除他们的子孙， 从人间灭绝他们的后裔。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他们虽然用阴谋诡计对抗你， 却不能成功。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你必弯弓搭箭瞄准他们的脸， 使他们掉头逃跑。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耶和华啊，愿你彰显大能，受人尊崇！ 我们要歌颂、赞美你的权能。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大卫的诗，交给乐长，调用“朝鹿”。</w:t>
      </w:r>
    </w:p>
    <w:p>
      <w:pPr>
        <w:pStyle w:val="Heading2"/>
      </w:pPr>
      <w:r>
        <w:rPr>
          <w:lang w:val="zh_CN" w:bidi="zh_CN"/>
        </w:rPr>
        <w:t>诗篇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我的上帝，我的上帝， 你为什么离弃我？ 为何远远地不来救我， 不听我的哀号呢？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我的上帝啊， 我白天呼求，你不回应； 我夜间呼求，仍无安宁。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然而，你是圣洁的， 你的宝座设立在以色列人的颂赞之上。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我们的祖先信靠你， 他们信靠你， 你就解救他们。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他们向你呼求， 就得到拯救； 他们信靠你， 就不会蒙羞。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但我只是一条虫，而非人， 受尽羞辱和藐视。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看见我的人都讥笑我， 他们撇着嘴、摇着头说：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“他信靠耶和华， 让耶和华救他吧！ 既然耶和华喜悦他， 让耶和华拯救他吧！”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但耶和华啊， 是你使我从母腹中出生， 让我在母亲怀里便倚靠你。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我一出生就被交托给你， 你从我出母胎就是我的上帝。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求你不要远离我， 因为危难当头，无人帮我。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我被许多仇敌围困， 他们像巴珊的公牛那样强壮。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他们张口要吞噬我， 如同吼叫着撕食猎物的狮子。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我的力量如水消逝， 我的骨头都脱了节， 我的心如蜡熔化。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我的力量枯竭如焦土， 我的舌头紧贴上颚。 你把我放在死亡的尘土中。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恶人包围我，犹如一群恶犬， 他们刺伤我的手脚。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我身上的骨头历历可见， 人们都幸灾乐祸地盯着我。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他们分我的外衣， 又为我的内衣抽签。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耶和华啊，求你不要远离我。 你是我的力量， 求你快来帮助我。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求你救我逃脱刀剑之灾， 从这些恶犬的利爪下拯救我的生命。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求你救我脱离狮子的口， 使我脱离野牛的角。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我要向众弟兄传扬你的名， 在会众当中赞美你。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敬畏耶和华的人啊，要赞美祂！ 所有雅各的后裔啊，要尊崇祂， 所有以色列的后裔啊，要敬畏祂。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因为祂没有藐视、厌恶苦难中的人， 也没有掩面不顾他们， 而是垂听他们的呼求。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我要在大会中赞美你， 在敬畏你的人面前履行我的誓言。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穷苦人必吃得饱足， 寻求耶和华的人必赞美祂， 他们的心要永远欢欣。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普世都要心系耶和华，归向祂， 各国人民都要敬拜祂。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因为耶和华是主宰， 祂统治列国。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世上的富贵人要欢宴敬拜祂， 必归尘土、无法长活的世人都要跪拜祂。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世世代代的人都要事奉祂， 向后人传扬主所行的奇事。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他们要向将来的人传讲祂的公义作为。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耶和华是我的牧者， 我必一无所缺。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祂让我躺卧在青草地上， 领我到幽静的溪水旁。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祂使我的心灵苏醒， 为了自己的名引导我走正路。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我纵使走过死亡的幽谷， 也不怕遭害， 因为你与我同在， 你的杖和竿带给我安慰。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在我敌人面前你为我摆设宴席， 又用膏油浇我的头， 使我恩福满溢。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你的恩惠和慈爱必追随我一生， 我要永远住在你的殿中。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大地和其中的万物都属于耶和华， 世界和世上的一切都是祂的。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祂把大地奠基于海中， 建立在大水之上。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谁能登耶和华的山？ 谁能站在祂的圣所中？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只有那些手洁心清， 不拜假神，不起假誓的人。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他们必蒙耶和华赐福， 被救他们的上帝称为义人。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这就是寻求耶和华的人， 他们敬拜雅各的上帝。（细拉）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众城门啊，抬起头来！ 古老的城门啊，抬起来吧！ 好让荣耀的君王进来。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谁是荣耀的君王呢？是强大无比的耶和华， 是战无不胜的耶和华。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众城门啊，抬起头来！ 古老的城门啊，抬起来吧！ 好让荣耀的君王进来。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谁是荣耀的君王呢？ 万军之耶和华是荣耀的君王。（细拉）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耶和华啊，我的心仰望你。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我的上帝啊，我信靠你， 求你不要叫我蒙羞， 不要让我的仇敌向我夸胜。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等候你的必不羞愧， 背信弃义者必蒙羞。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 求你指引我走你的路， 教导我行你的道。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求你以你的真理引领我， 教导我，因为你是拯救我的上帝， 我终日等候你。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耶和华啊， 求你顾念你亘古以来常施的怜悯和慈爱，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求你饶恕我年轻时的罪恶和过犯。 耶和华啊，求你以你的恩惠和慈爱待我。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耶和华良善公正， 祂教导罪人走正路。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祂指引谦卑人追求公义， 教导他们行祂的道。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遵守祂的约和法度的人， 耶和华总以慈爱和信实相待。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耶和华啊，我罪恶深重， 求你为了自己的名而赦免我。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凡敬畏耶和华的人， 耶和华必指示他当走的路。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他必享福， 他的后代必承受土地。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耶和华与敬畏祂的人为友， 使他们认识祂的约。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我常常仰望耶和华， 因为唯有祂能使我的脚脱离网罗。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耶和华啊，我孤苦零丁， 求你眷顾我，恩待我。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我心中充满愁烦， 求你救我脱离患难。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求你体恤我的忧伤和痛苦， 赦免我一切的罪。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你看我的仇敌何其多， 他们都痛恨我。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求你保护、搭救我的性命， 别让我蒙羞，因为我投靠你。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求你以纯全和正直护卫我， 因为我等候你。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上帝啊， 求你救赎以色列脱离一切困境。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耶和华啊，求你为我主持公道， 因为我行为纯全， 毫不动摇地信靠你。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耶和华啊，求你察验我， 试炼我，鉴察我的心思意念。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因为我铭记你的慈爱， 我行在你的真理中。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我没有与诡诈者为伍， 没有跟虚伪之人同流。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我憎恨恶徒群聚， 不会与恶人交往。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耶和华啊，我洗手表明清白， 再走近你的祭坛，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要高唱感恩之歌， 述说你的一切奇妙作为。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耶和华啊，我爱你居住的殿， 你荣耀充满的地方。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别把我的灵魂和罪人同毁， 别把我的性命与嗜血之徒同灭。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他们满腹奸计，大肆收受贿赂。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但我行为纯全， 求你救赎我，怜悯我。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我站在平坦之地， 我要在会众中赞美耶和华。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耶和华是我的光，我的拯救， 我还怕谁？ 耶和华是我的堡垒， 我还怕谁？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恶人前来吞吃我， 仇敌来攻击我时， 必失足跌倒。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虽然大军围攻我， 我心中却一无所惧； 虽然战争来临，我仍满怀信心。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我向耶和华求一件事， 我还要求，就是能一生住在祂的殿中， 在那里瞻仰祂的荣美，寻求祂的旨意。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危难之时，祂庇护我， 把我藏在祂的帐幕里， 高高地安置在磐石上。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我要昂首面对四围的敌人， 我要在祂的帐幕里欢呼献祭， 歌颂赞美祂。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耶和华啊，求你垂听我的呼求， 求你恩待我，应允我。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你说：“来寻求我的面！” 我心中响应： “耶和华啊，我要寻求你的面。”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别掩面不理我， 别愤然拒绝你的仆人， 你一向是我的帮助。 拯救我的上帝啊， 别离开我，别撇弃我。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纵使父母撇弃我， 耶和华也必收留我。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耶和华啊，求你指教我行你的道， 因仇敌环伺，求你引导我走坦途。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求你不要把我交给仇敌，遂其所愿， 因为他们诬告我，恐吓我。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我深信今世必能看见耶和华的美善。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要等候耶和华， 要刚强壮胆， 等候耶和华。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耶和华啊，我呼求你； 我的磐石啊，别不理我。 你若默然不语， 我必如下坟墓的人。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我向你呼求， 向你的至圣所举手祷告时， 求你垂听我的祈求。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求你不要把我与邪恶之徒同灭， 他们对邻居口蜜腹剑。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求你使他们罪有应得， 按他们手上的罪恶报应他们， 按他们的恶行报应他们。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他们既然毫不在意耶和华的事迹和作为， 祂必毁灭他们， 不再复兴他们。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耶和华当受称颂！ 因为祂听了我的恳求。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祂是我的力量，我的盾牌， 我信靠祂，就得帮助。 我的心欢喜雀跃， 我要歌唱赞美祂。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耶和华是祂子民的力量， 是祂膏立之人得救的堡垒。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求你拯救你的子民，赐福给你的产业， 永远牧养他们，扶持他们。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29:1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上帝的众子啊， 要赞美耶和华， 赞美耶和华的荣耀和能力，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要赞美耶和华荣耀的名， 穿上圣洁的衣服敬拜祂。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耶和华的声音回荡在水上， 荣耀的上帝打雷， 耶和华在洪涛之上打雷。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耶和华的声音充满能力； 耶和华的声音充满威严。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耶和华的声音震断香柏树， 耶和华劈碎黎巴嫩的香柏树，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使黎巴嫩山跳跃如小牛， 西连山跳跃如野牛。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耶和华的声音携闪电而来。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耶和华的声音震动旷野， 耶和华震动加低斯的旷野。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耶和华的声音击倒橡树， 使树木凋零。 众人在祂殿中高呼： “荣耀！”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耶和华坐在洪涛之上， 耶和华永远坐着为王。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耶和华赐力量给自己的子民， 耶和华赐给他们平安的福乐。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大卫的诗，作献殿之歌。</w:t>
      </w:r>
    </w:p>
    <w:p>
      <w:pPr>
        <w:pStyle w:val="Heading2"/>
      </w:pPr>
      <w:r>
        <w:rPr>
          <w:lang w:val="zh_CN" w:bidi="zh_CN"/>
        </w:rPr>
        <w:t>诗篇 30:1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耶和华啊，我要尊崇你， 因为你救我脱离危难， 不让我的仇敌幸灾乐祸。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我的上帝耶和华啊， 我呼求你，你就医治了我。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耶和华啊，你从阴间把我救出， 没有让我下坟墓。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耶和华忠心的子民啊， 你们要歌颂祂， 赞美祂的圣名。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因为祂的怒气瞬间消逝， 祂的恩惠却持续一生。 人虽整夜哭泣， 早晨必定欢呼。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我在顺境中曾说： “我永不动摇。”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 你向我施恩，我便稳固如山； 你掩面不理我，我就惊慌失措。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耶和华啊，我向你呼求， 恳求你怜悯，说：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“我被毁灭、下坟墓有何益处？ 尘土能赞美你、宣扬你的信实吗？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耶和华啊，求你垂听我的呼求，怜悯我！ 耶和华啊，求你帮助我！”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你把我的哀哭变成了舞步， 为我脱下悲伤的麻衣， 披上喜乐的外袍，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好叫我的心歌颂你， 不致默然无声。 我的上帝耶和华啊， 我要永远称颂你！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31:1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耶和华啊，我投靠你， 求你让我永不蒙羞； 求你凭公义搭救我。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求你侧耳听我的呼求， 快来救我，作我避难的磐石， 作拯救我的堡垒。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因为你是我的磐石，我的堡垒， 求你为了自己的名而引导我， 带领我。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你是我的避难所， 求你救我脱离人们为我设下的陷阱。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我将我的灵魂交在你手中。 信实的上帝耶和华啊， 你必救赎我。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我憎恨拜假神的人， 我只信靠耶和华。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你已经看见我的困苦， 知道我心中的愁烦， 我因你的恩慈而欢喜快乐。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你没有将我交在仇敌手中， 你使我双脚站在宽阔之地。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耶和华啊，我落在苦难之中， 求你怜悯我， 愁苦令我眼目昏聩，身心疲惫。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我的生命被愁苦吞噬， 岁月被哀伤耗尽， 力量因罪恶而消逝， 我成了枯骨一堆。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仇敌羞辱我， 邻居厌弃我， 朋友害怕我， 路人纷纷躲避我。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我被人遗忘，就像已死之人， 又像破碎的陶器。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我听见许多人窃窃私语， 恐怖四下弥漫。 他们图谋不轨， 谋害我的性命。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然而，耶和华啊， 我依然信靠你； 我说：“你是我的上帝。”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我的时日都掌握在你手中， 求你救我脱离仇敌和追逼我的人。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求你以容光照耀仆人， 施慈爱拯救我。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耶和华啊，我曾向你呼求， 求你不要叫我蒙羞。 求你使恶人蒙羞， 在阴间寂然无声。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愿撒谎之人哑声， 他们骄傲自大， 狂言攻击义人。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你的恩惠何其大， 是为敬畏你的人预备的， 在世人面前赐给投靠你的人。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你把他们藏在你那里， 使他们得到庇护， 免遭世人暗算。 你使他们躲在避难所， 免受恶言恶语的攻击。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耶和华当受称颂！ 因为我被困城中时， 祂以奇妙的爱待我。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我曾惊恐地说： “我从你面前被弃绝！” 其实我求助的时候， 你听了我的呼求。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耶和华忠心的子民啊， 你们要爱祂。 祂保护忠心的人， 严惩骄傲的人。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凡等候耶和华的人啊， 要刚强壮胆！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大卫的训诲诗。</w:t>
      </w:r>
    </w:p>
    <w:p>
      <w:pPr>
        <w:pStyle w:val="Heading2"/>
      </w:pPr>
      <w:r>
        <w:rPr>
          <w:lang w:val="zh_CN" w:bidi="zh_CN"/>
        </w:rPr>
        <w:t>诗篇 32:1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过犯得到赦免、罪恶被遮盖的人有福了！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不被耶和华算为有罪、 心里没有诡诈的人有福了！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我默然不语、拒绝认罪的时候， 就因整日哀叹而身心疲惫。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你的手昼夜重压我， 我的精力如水在盛夏枯竭。（细拉）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我向你承认自己的罪， 不再隐瞒自己的恶。 我说：“我要向耶和华承认我的过犯。” 你就赦免了我的罪恶。（细拉）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因此，趁着还能寻求你的时候， 愿所有敬虔的人都当向你祷告； 洪水泛滥时，必不殃及他们。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你是我的藏身之所， 你保护我免遭危难， 用得救的乐歌环绕我。（细拉）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耶和华说：“我要指教你走正路； 我要劝导你，看顾你。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不要像无知的骡马， 不用嚼环辔头就不驯服。”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恶人必多遭祸患， 耶和华的慈爱必环绕信靠祂的人。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义人啊， 你们要靠耶和华欢喜快乐； 心地正直的人啊， 你们都要欢呼。</w:t>
      </w:r>
    </w:p>
    <w:p>
      <w:pPr>
        <w:pStyle w:val="Heading2"/>
      </w:pPr>
      <w:r>
        <w:rPr>
          <w:lang w:val="zh_CN" w:bidi="zh_CN"/>
        </w:rPr>
        <w:t>诗篇 33:1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义人啊， 你们要欢然歌颂耶和华， 正直的人理应赞美祂。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你们要弹琴赞美耶和华， 弹奏十弦琴歌颂祂。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要向祂唱新歌， 琴声要美妙，歌声要嘹亮。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因为耶和华的话正直， 祂的作为信实可靠。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祂喜爱公义和公正， 大地充满祂的慈爱。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诸天靠祂的话被造， 万象靠祂口中的气而成。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祂将海水聚在一处， 把汪洋收进仓库。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愿普世都敬畏耶和华！ 愿世人都畏惧祂！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因为祂一发话，就创造了万有； 祂一声命令，便立定了万物。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祂挫败列国的谋算， 拦阻列邦的计划。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祂的计划永不落空， 祂的旨意万代长存。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尊祂为上帝的邦国有福了！ 蒙拣选做祂子民的人有福了！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祂从天上俯视人间，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从祂的居所察看世人。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祂塑造人心， 洞察人的一切行为。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君王不能靠兵多取胜， 勇士不能凭力大获救。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靠战马取胜实属妄想， 马虽力大也不能救人。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但耶和华看顾敬畏祂的人， 祂看顾仰望祂慈爱的人。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祂救他们脱离死亡， 保护他们度过饥荒。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我们的心等候耶和华， 祂是我们的帮助， 是我们的盾牌。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我们信靠祂的圣名， 我们的心因祂而充满喜乐。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耶和华啊，我们仰望你，求你向我们施慈爱。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大卫在亚比米勒面前装疯，被赶出去后，作了此诗。</w:t>
      </w:r>
    </w:p>
    <w:p>
      <w:pPr>
        <w:pStyle w:val="Heading2"/>
      </w:pPr>
      <w:r>
        <w:rPr>
          <w:lang w:val="zh_CN" w:bidi="zh_CN"/>
        </w:rPr>
        <w:t>诗篇 34:1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我要常常称颂耶和华， 我的口时刻赞美祂。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我因耶和华而夸耀， 困苦人听见必欢欣。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要跟我们一同尊耶和华为大， 让我们一起尊崇祂的名！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我求助耶和华，祂便应允我， 救我脱离一切恐惧。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仰望祂的人都有荣光， 他们必不致满面蒙羞。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我这可怜的人向祂呼求， 祂就垂听， 救我脱离一切困境。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祂的天使在敬畏祂的人四围安营， 要搭救他们。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你们要亲身体验， 就知道耶和华的美善； 投靠祂的人有福了！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耶和华的圣民啊， 你们要敬畏祂， 因为敬畏祂的人一无所缺。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猛狮也会忍饥挨饿， 但寻求耶和华的人什么福分都不缺。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孩子们啊，来听我说， 我要教导你们敬畏耶和华。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若有人热爱生命， 渴望长寿和幸福，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就要舌头不出恶言， 嘴唇不说诡诈的话。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要弃恶行善， 竭力追求和睦。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耶和华的眼睛看顾义人， 祂的耳朵垂听他们的呼求。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耶和华严惩作恶之人， 从世上铲除他们的名。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义人向耶和华呼救，祂就垂听， 拯救他们脱离一切患难。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祂安慰悲痛欲绝的人， 拯救心灵破碎的人。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义人遭遇许多患难， 但耶和华必从中救他，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保全他一身的骨头， 连一根也不折断。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恶人必遭恶报， 憎恨义人的必被定罪。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耶和华必救赎祂的仆人， 投靠祂的人必不被定罪。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35:1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求你与我的敌人为敌， 攻击那些攻击我的人。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求你拿起大小盾牌来帮助我，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举起矛枪攻击追赶我的人。 求你对我说： “我是你的拯救。”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愿害我命的人蒙羞受辱， 谋害我的人落荒而逃！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愿耶和华的天使驱散他们， 如风吹散糠秕！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愿他们的道路漆黑湿滑， 有耶和华的天使在后追赶！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因为他们无故设网罗， 挖陷阱要害我性命。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愿他们突遭祸患， 愿他们作茧自缚， 愿他们自食恶果。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我要因耶和华而欢欣， 因祂的拯救而快乐。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我从心底发出赞叹： “耶和华啊，谁能像你？ 你拯救弱者免受强者欺压， 拯救穷困的人免遭掠夺。”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恶人诬告我， 盘问我毫无所知的事情。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他们对我以恶报善， 令我伤心欲绝。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他们生病时， 我披上麻衣， 谦卑地为他们禁食祷告， 但我的祷告未蒙垂听。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我为他们哀伤， 视他们为朋友、弟兄； 我低头为他们哭泣， 如同哀悼自己的母亲。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我遭遇患难时， 他们却聚在一起幸灾乐祸， 合伙攻击我。 素不相识的人也群起攻击我， 不住地毁谤我。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他们肆无忌惮地嘲弄我， 咬牙切齿地憎恶我。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耶和华啊， 你袖手旁观要到何时？ 求你救我的性命免遭残害， 救我脱离这些狮子。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我要在大会中称谢你， 在众人面前赞美你。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求你不要让无故攻击我的人幸灾乐祸， 不要让无故恨我的人向我轻蔑地挤眼。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他们言语暴戾， 谋害安分守己的人。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他们轻蔑地高喊：“哈哈！哈哈！ 我们亲眼看见了。”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耶和华啊，这一切你都看见了， 求你不要再缄默。 主啊，求你不要远离我。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我的上帝，我的主啊， 求你起来为我辩护，为我申冤。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我的上帝耶和华啊， 求你按你的公义判我无罪， 别让他们幸灾乐祸。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别让他们说： “哈哈，我们如愿以偿了！” 别让他们说： “我们除掉他了！”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愿幸灾乐祸的人蒙羞受辱， 愿自高自大的人无地自容！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愿盼望我冤屈得雪的人扬声欢呼！ 愿他们常说：“耶和华当受尊崇！ 祂乐意赐福给自己的仆人。”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我要诉说你的公义， 终日赞美你。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耶和华的仆人大卫的诗，交给乐长。</w:t>
      </w:r>
    </w:p>
    <w:p>
      <w:pPr>
        <w:pStyle w:val="Heading2"/>
      </w:pPr>
      <w:r>
        <w:rPr>
          <w:lang w:val="zh_CN" w:bidi="zh_CN"/>
        </w:rPr>
        <w:t>诗篇 36:1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罪恶在恶人内心深处说话， 他们眼中对上帝毫无畏惧。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他们自以为是，浑然不知自己的罪， 也不憎恶自己的罪。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他们满口恶言谎话， 毫无智慧和善行。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他们躺在床上盘算作恶， 执意走罪恶的道路， 恶性不改。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耶和华啊，你的慈爱广及诸天， 你的信实高达穹苍。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你的公义稳如高山， 你的判断深不可测。 耶和华啊，你保护人类， 也保护牲畜。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上帝啊，你的慈爱无比宝贵！ 世人都投靠在你翅膀的荫下。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你让他们饱享你殿里的美食， 畅饮你乐河中的水。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因为你那里有生命之泉， 在你的光中我们得见光。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求你常施慈爱给认识你的人， 以公义恩待心地正直的人。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别让骄傲人的脚践踏我， 别让邪恶人的手驱赶我。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看啊！作恶的人已经倒下， 他们被击倒，再也起不来。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37:1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不要因为恶人而烦躁， 也不要羡慕不义之人，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因为他们如瞬息枯萎的草芥， 又如转眼消逝的青草。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要信靠耶和华，要行善， 要在这片土地上安然度日。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要以耶和华为乐， 祂必成全你的心愿。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要把你的路交托给耶和华， 信靠祂，祂必帮助你。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祂使你的公义如晨光照耀， 使你的仁义如日中天。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要在耶和华面前安静， 耐心等候祂， 不要因恶人道路通达、阴谋得逞而烦躁。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你要抑制怒气，除掉愤怒； 不要烦躁不安， 那会导致你作恶。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因为作恶的必被消灭， 但等候耶和华的必承受土地。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再过片刻，恶人必不复存在， 虽寻遍其住处，也不见踪影。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但谦卑人必承受土地， 得享太平昌盛。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恶人谋害义人， 对他们咬牙切齿。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但主嗤笑邪恶人， 因为祂知道他们末日将临。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恶人拔剑张弓要消灭穷苦人， 杀戮正直人，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但他们的剑必刺穿自己的心， 他们的弓必被折断。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义人清贫一生强过恶人财富如山。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因为恶人的势力终必瓦解， 耶和华必扶持义人。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耶和华看顾纯全者的时日， 他们的产业永远长存。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他们在灾难中不致蒙羞， 在饥荒时仍得饱足。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但恶人必灭亡， 耶和华的仇敌必像野地的花一样凋零， 消逝如烟。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恶人借债不还， 义人慷慨给予。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蒙耶和华赐福的人必承受土地， 被耶和华咒诅的人必遭铲除。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耶和华巩固义人的脚步， 喜悦他们所走的路。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他们即使失脚，也不会跌倒， 因为耶和华的手扶持他们。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从幼年到老年， 我从未见过义人遭弃， 也未见其后人讨饭。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他们总是乐善好施， 他们的后代都蒙祝福。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你要离恶行善， 就必永远安居。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因为耶和华喜爱公正， 不丢弃信靠祂的人， 永远保护他们。 恶人的后代必被铲除。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义人必承受土地， 在地上永远安居。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义人口出智慧，诉说正义，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铭记上帝的律法， 从不失脚。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恶人窥探义人， 伺机谋害。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但耶和华不会让他们落在恶人手中， 也不会让义人在审判时被定罪。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要等候耶和华， 坚守祂的道， 祂必赐你土地，使你有尊荣。 你必亲眼看见恶人被铲除。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我见过邪恶残暴之人， 势如本地青翠的香柏树，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再一看，他已经消失得无影无踪， 我寻找他，却找不到。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你观察那纯全正直的人， 因为和平的人前途美好。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罪人必同遭毁灭， 恶人必没有前途。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耶和华拯救义人， 患难时作他们的庇护所。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耶和华救助他们， 救他们脱离恶人，拯救他们， 因为他们投靠祂。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大卫作的祷告诗。</w:t>
      </w:r>
    </w:p>
    <w:p>
      <w:pPr>
        <w:pStyle w:val="Heading2"/>
      </w:pPr>
      <w:r>
        <w:rPr>
          <w:lang w:val="zh_CN" w:bidi="zh_CN"/>
        </w:rPr>
        <w:t>诗篇 38:1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求你不要发怒责罚我， 不要在烈怒下管教我。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因为你的箭射穿我， 你的手击打我。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你的怒气使我浑身是病， 我的罪恶使我骨头朽烂。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我的罪恶滔天，如同重担压身。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我因愚昧而伤口发臭流脓。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我疼得弯腰驼背， 终日哀伤。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我的腰灼痛难忍， 我浑身是病。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我精疲力尽，彻底崩溃； 我心中悲伤，呻吟不止。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主啊，我的渴望都显露在你面前， 我的叹息瞒不过你。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我的心砰砰直跳， 力量衰竭， 眼睛黯淡无光。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因我的疾病，朋友同伴回避我， 亲人避而远之。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要我命的人设下陷阱， 想害我的人威胁我， 他们整天图谋奸计。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但我像耳聋的人一样听不见， 又像无法说话的哑巴。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我就像一个不能听、不能辩的人。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耶和华啊，我等候你； 主，我的上帝啊，你必应允我。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我曾求告你， 别让他们幸灾乐祸， 在我失脚时沾沾自喜。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我快要跌倒， 我的痛苦常伴。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我要承认我的罪过， 罪恶使我心里惴惴不安。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我的仇敌势力强大， 无故恨我的人不计其数。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我追求良善， 他们就恨我，以恶报善。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耶和华啊，求你不要撇弃我！ 我的上帝啊，求你不要远离我！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拯救我的主啊， 求你快来帮助我！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大卫的诗，交给乐长耶杜顿。</w:t>
      </w:r>
    </w:p>
    <w:p>
      <w:pPr>
        <w:pStyle w:val="Heading2"/>
      </w:pPr>
      <w:r>
        <w:rPr>
          <w:lang w:val="zh_CN" w:bidi="zh_CN"/>
        </w:rPr>
        <w:t>诗篇 39:1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我说：“我要谨言慎行， 免犯口舌之罪。 只要身边有恶人， 我就用嚼环勒住自己的口。”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然而，我默不作声， 连好话也不出口时， 内心就更加痛苦。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我心如火烧，越沉思越烦躁， 便开口呼求：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“耶和华啊，求你让我知道我人生的终点和寿数， 明白人生何其短暂。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你使我的生命转瞬即逝， 我的岁月在你眼中不到片刻。 人的生命不过是一丝气息，（细拉）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人生不过是幻影， 劳碌奔波却一场空， 积蓄财富却不知谁来享用。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主啊，如今我等候什么呢？ 你是我的盼望。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求你救我脱离一切过犯， 不要让愚昧人嘲笑我。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我默然不语，一言不发， 因为我受的责罚是出于你。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求你不要再惩罚我， 你的责打使我几乎丧命。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因为人犯罪，你责罚管教他们， 如同蛀虫吞噬他们所爱的。 世人不过是一丝气息。（细拉）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“耶和华啊， 求你垂听我的祷告， 倾听我的呼求， 别对我的眼泪无动于衷。 因为我在你面前只是客旅， 是寄居的， 正如我的祖先。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求你宽恕我， 好让我在离世之前能重展笑容。”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40:1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我曾耐心等候耶和华， 祂垂听了我的呼求。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祂把我从绝望的深渊拉出来， 救我脱离泥泞沼泽， 把我安置在磐石上， 使我步履稳健。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祂赐给我一首新歌， 一首赞美我们上帝的诗歌。 许多人看见便敬畏、信靠耶和华。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信靠耶和华的人有福了！ 他们不随从骄傲自大、信靠假神的人。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我的上帝耶和华啊， 你行了许多奇事， 为我们定了许多美好的计划， 谁能与你相比！ 你奇妙的作为不可胜数，述说不尽。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祭物和供物非你所悦， 你开通了我的耳朵， 燔祭和赎罪祭非你所要。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于是我说： “看啊，我来了， 正如经卷上关于我的记载。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我的上帝啊， 我乐意遵行你的旨意， 我铭记你的律法。”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我在大会中宣扬你的公义， 耶和华啊，你知道我没有闭口不言。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我述说你的信实和拯救之恩， 没有把你的公义埋没在心， 没有对会众避而不谈你的慈爱和真理。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耶和华啊， 求你不要向我止住你的怜悯， 愿你的慈爱和真理时刻守护我！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我患难重重，罪恶缠身， 以致挡住我的视线。 我的罪过比我的头发还多， 我心惊胆战。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耶和华啊，求你施恩搭救我！ 耶和华啊，求你快来帮助我！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愿谋取我性命的人蒙羞受辱！ 愿喜欢我遭害的人抱愧而逃！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愿那些哈哈嘲笑我的人羞愧难当！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愿所有寻求你的人因你而欢喜快乐！ 愿渴望蒙你拯救的人时常说： “耶和华至大！”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我贫穷困苦， 但主眷顾我。 我的上帝啊， 你是我的帮助、我的拯救， 求你不要迟延！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41:1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善待穷人的有福了！ 患难之日，耶和华必救他们。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耶和华必保护他们， 救他们的性命， 使他们在地上享福， 不让仇敌恶谋得逞。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他们卧病在床， 耶和华必扶持他们， 使他们恢复健康。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我祷告说：“耶和华啊， 求你怜悯我，医治我， 因为我得罪了你。”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我的仇敌恶言议论我，说： “他何时才会死， 并且名字被人遗忘呢？”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他们来看我时， 心怀恶意，满口谎言， 出去后散布流言。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所有恨我的人都交头接耳， 设计害我。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他们说：“他患了恶病， 再也从卧榻上起不来了！”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连我所信赖、吃我饭的挚友也用脚踢我。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耶和华啊， 求你怜悯我，叫我痊愈， 我好报复他们。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我知道你喜悦我， 因为你没有让仇敌胜过我。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你因我纯全而扶持我， 让我永远侍立在你面前。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以色列的上帝耶和华永永远远当受称颂。 阿们！阿们！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可拉后裔作的训诲诗，交给乐长。</w:t>
      </w:r>
    </w:p>
    <w:p>
      <w:pPr>
        <w:pStyle w:val="Heading2"/>
      </w:pPr>
      <w:r>
        <w:rPr>
          <w:lang w:val="zh_CN" w:bidi="zh_CN"/>
        </w:rPr>
        <w:t>诗篇 42:1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上帝啊，我的心切慕你， 像鹿切慕溪水。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我心里渴慕上帝， 渴慕永活的上帝， 我何时才能去朝见祂呢？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我昼夜以泪为食， 人们整天讥笑我： “你的上帝在哪里？”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从前我与众人同行，带领大家去上帝的殿， 在欢呼、感恩声中一起过节。 我回想这些事， 心中无限忧伤。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我的心啊！ 你为何沮丧？为何在我里面烦躁？ 要仰望上帝， 因为我还要赞美祂——我的救主，我的上帝。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我的上帝啊，我心中沮丧， 便在约旦之地、黑门山和米萨山想起你。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你的瀑布发出巨响， 回荡在深渊之间， 你的洪涛巨浪淹没我。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白天耶和华将祂的慈爱浇灌我； 夜间我歌颂祂， 向赐我生命的上帝祷告。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我对我的磐石上帝说： “你为何忘记我？ 为何要我受仇敌的攻击，使我哀伤不已呢？”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仇敌的辱骂刺骨钻心。 他们整天对我说： “你的上帝在哪里？”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我的心啊！ 你为何沮丧？为何在我里面烦躁？ 要仰望上帝， 因为我还要赞美祂——我的救主，我的上帝。</w:t>
      </w:r>
    </w:p>
    <w:p>
      <w:pPr>
        <w:pStyle w:val="Heading2"/>
      </w:pPr>
      <w:r>
        <w:rPr>
          <w:lang w:val="zh_CN" w:bidi="zh_CN"/>
        </w:rPr>
        <w:t>诗篇 43:1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求你为我主持公道， 在不虔敬的民面前为我辩护， 救我脱离诡诈邪恶的人。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你是庇护我的上帝， 你为何丢弃我？ 为何让我受仇敌的攻击， 使我哀伤不已呢？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求你以光明和真理引导我， 领我到你的圣山，到你的居所。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我要到上帝的祭坛前， 到赐我喜乐的上帝面前。 上帝啊，我的上帝， 我要弹琴赞美你。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我的心啊！ 你为何沮丧？为何在我里面烦躁？ 要仰望上帝， 因为我还要赞美祂——我的救主，我的上帝。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可拉后裔作的训诲诗，交给乐长。</w:t>
      </w:r>
    </w:p>
    <w:p>
      <w:pPr>
        <w:pStyle w:val="Heading2"/>
      </w:pPr>
      <w:r>
        <w:rPr>
          <w:lang w:val="zh_CN" w:bidi="zh_CN"/>
        </w:rPr>
        <w:t>诗篇 44:1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我们亲耳听过祖先讲述你在古时， 在我们祖先时代的作为。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你亲手赶出外族， 把我们的祖先安置在那里； 你击溃列邦， 使我们的祖先兴旺发达。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他们不是靠自己的刀剑征服那里， 不是靠自己的臂膀得胜， 而是靠你的右手、你的臂膀和你的容光， 因为你爱他们。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你是我的君王，我的上帝； 你命定雅各得胜。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我们靠你击退敌人， 靠你的名践踏仇敌。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我不倚靠我的弓， 我的剑不能使我得胜。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只有你救我们脱离敌人， 使我们的仇敌蒙羞。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我们终日凭上帝夸耀， 我们永远赞美你的名。（细拉）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现在你却丢弃我们，让我们受辱， 不再同我们的军队出战。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你使我们在仇敌面前败退， 遭敌人掳掠。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你使我们如被宰杀的羊， 将我们分散在列国。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你把我们廉价卖掉， 并未从买卖中获利。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你使我们遭四邻辱骂， 被周围人讥讽、嘲笑。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你使我们成为列国的笑柄， 列邦对我们连连摇头。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我终日受辱，满脸尽是耻辱，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因为咒骂和毁谤我的人讥笑我， 仇敌报复我。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虽然这一切临到我们身上， 我们却没有忘记你， 也没有违背你的约。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我们对你没有异心， 也没有偏离你的道路。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你在豺狼出没的地方压碎我们， 使死亡的阴影笼罩我们。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倘若我们忘记我们上帝的名， 或举手向外邦的神明祷告，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上帝难道察觉不到吗？ 祂洞悉人心中的秘密。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为了你，我们终日出生入死， 被视为待宰的羊。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主啊，求你醒来， 你为何沉睡？ 求你起来，不要永远丢弃我们。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你为何掩面不理我们， 忘记我们所受的苦难和压迫？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我们仆倒在地，横卧在尘土中。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求你起来帮助我们， 因你的慈爱而救赎我们。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可拉后裔作的训诲诗，也是情歌，交给乐长，调用“百合花”。</w:t>
      </w:r>
    </w:p>
    <w:p>
      <w:pPr>
        <w:pStyle w:val="Heading2"/>
      </w:pPr>
      <w:r>
        <w:rPr>
          <w:lang w:val="zh_CN" w:bidi="zh_CN"/>
        </w:rPr>
        <w:t>诗篇 45:1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我心中涌出美丽的诗章， 我要把它献给王， 我的舌头是诗人手上的妙笔。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你俊美无比，口出恩言， 因此上帝永远赐福给你。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英勇的王啊， 佩上你的宝剑， 展示你的尊贵和威严！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你威严无比，所向披靡， 捍卫真理、谦卑和公义。 愿你的右手彰显可畏的作为！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你的利箭刺穿敌人的心窝， 列国臣服在你脚下。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上帝啊，你的宝座永远长存， 你以公义的杖执掌王权。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你喜爱公义，憎恶邪恶， 所以上帝，你的上帝， 用喜乐之油膏你， 使你超过同伴。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你的衣袍散发出没药、沉香和肉桂的芬芳， 你陶醉在象牙宫的弦乐中。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众公主在你的贵客中， 戴俄斐金饰的王后站在你右边。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女子啊，要聆听， 要侧耳倾听：不要再挂念家乡的父老，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王就会喜欢你的美貌， 你要敬重他，因他是你的主。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泰尔人必来送礼， 富人必来取悦你。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公主身穿金线衣，无比华贵。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她身披锦绣， 由侍女伴随前来见王，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她们欢喜快乐地被带入王宫。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你的子孙将来要继承祖先的王位， 你要立他们在各地做王。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我要使万代铭记你的名， 列邦必永远称谢你。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可拉后裔的诗，交给乐长，调用女高音。</w:t>
      </w:r>
    </w:p>
    <w:p>
      <w:pPr>
        <w:pStyle w:val="Heading2"/>
      </w:pPr>
      <w:r>
        <w:rPr>
          <w:lang w:val="zh_CN" w:bidi="zh_CN"/>
        </w:rPr>
        <w:t>诗篇 46:1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上帝是我们的避难所， 是我们的力量， 是我们患难中随时的帮助。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因此，任大地震动， 群山沉入深海；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任海涛汹涌澎湃， 群山摇撼颤抖， 我们也不惧怕。（细拉）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有一条河的支流给上帝的城， 给至高者的圣所带来喜乐。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上帝住在里面， 城必屹立不倒。 天一亮，上帝必帮助这城。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列邦动荡，列国倾覆。 上帝的声音使大地熔化。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万军之耶和华与我们同在， 雅各的上帝是我们的堡垒。（细拉）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你们来看耶和华的作为吧！ 祂使大地荒凉。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祂平息天下的战争， 祂断弓、折枪、烧毁盾牌。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祂说：“要安静， 要知道我是上帝， 我必在列国受尊崇， 在普世受尊崇。”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万军之耶和华与我们同在， 雅各的上帝是我们的堡垒。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可拉后裔的诗，交给乐长。</w:t>
      </w:r>
    </w:p>
    <w:p>
      <w:pPr>
        <w:pStyle w:val="Heading2"/>
      </w:pPr>
      <w:r>
        <w:rPr>
          <w:lang w:val="zh_CN" w:bidi="zh_CN"/>
        </w:rPr>
        <w:t>诗篇 47:1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万民啊，你们要鼓掌， 向上帝高声欢呼！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因为至高者耶和华当受敬畏， 祂是掌管天下的大君王。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祂使列国降服于我们， 让列邦伏在我们脚下。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祂为我们选定产业， 就是祂所爱的雅各引以为荣的产业。（细拉）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上帝在欢呼声中登上宝座； 耶和华在角声中登上宝座。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要歌颂，歌颂上帝！ 要歌颂，歌颂我们的君王！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因为上帝是普天下的君王， 要向祂唱颂赞的乐章。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上帝坐在圣洁的宝座上治理列国。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列邦的首领聚集在一起， 要做亚伯拉罕之上帝的子民， 因为上帝主宰世上的君王， 祂至高无上。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可拉后裔的诗。</w:t>
      </w:r>
    </w:p>
    <w:p>
      <w:pPr>
        <w:pStyle w:val="Heading2"/>
      </w:pPr>
      <w:r>
        <w:rPr>
          <w:lang w:val="zh_CN" w:bidi="zh_CN"/>
        </w:rPr>
        <w:t>诗篇 48:1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耶和华何等伟大！ 我们的上帝在祂的城中， 在祂的圣山上当大受颂赞。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北面的锡安山雄伟壮丽， 令世人欢喜， 是伟大君王的城。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上帝在城内的殿宇中， 祂亲自做这城的庇护。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世上的君王一同聚集，齐来攻城。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他们看见这城后， 大惊失色，慌忙逃跑。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他们被恐惧笼罩， 痛苦如分娩的妇人。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你毁灭他们， 如同东风摧毁他施的船只。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我们曾经听说，如今在万军之耶和华的城中， 在我们上帝的城中亲眼看见： 上帝要坚立这城，直到永远。（细拉）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上帝啊，我们在你的殿中默想你的慈爱。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上帝啊，你秉公行义， 你的名普世皆知， 颂赞你的声音响彻地极。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因你的审判， 锡安山欢喜， 犹大的城邑充满快乐。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你们要围绕锡安数点她的城楼，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留意她的城墙， 观看她的殿宇， 好告诉子孙后代。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因为上帝永永远远是我们的上帝， 祂必引领我们， 直到我们离世之日。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可拉后裔的诗，交给乐长。</w:t>
      </w:r>
    </w:p>
    <w:p>
      <w:pPr>
        <w:pStyle w:val="Heading2"/>
      </w:pPr>
      <w:r>
        <w:rPr>
          <w:lang w:val="zh_CN" w:bidi="zh_CN"/>
        </w:rPr>
        <w:t>诗篇 49:1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万民啊，你们要听！ 世人啊，要侧耳听！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不论贵贱贫富，都要留心听！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因为我口出智慧，我心思明智。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我要侧耳听箴言， 弹琴解释谜语。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危难来临，四面被奸诈之徒包围时，我何必惧怕？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他们倚靠金钱、夸耀财富，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却不能救赎自己的生命， 也无法向上帝付生命的赎价。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因为生命的赎价高昂， 无人付得起，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以致可以永远活着，不进坟墓。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诚如所见，即使智者也要死去， 愚人和庸者也要灭亡， 将他们的财富留给别人。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尽管他们用自己的名字来为产业命名， 坟墓却是他们永远的归宿， 世代的住处。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人不能长享富贵， 终必死去，与兽无异。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这就是愚昧人及其追随者的下场！（细拉）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他们注定要死，与羊无异， 死亡是他们的牧者； 到了早晨， 他们必被正直人管辖。 他们的躯体必烂在阴间， 远离自己的豪宅。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但上帝必救赎我的生命脱离阴间的权势， 并接我到祂身边。（细拉）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当他人财富增多，日益奢华， 不要害怕。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因为他们死时什么也带不走， 他们的荣华不会跟进坟墓。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他们活着时自以为有福， 人们都赞扬他们的成就，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到头来他们还是要归到祖先那里， 再也看不见光明。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人有财富，却无明智的心， 无异于必死的兽类。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亚萨的诗。</w:t>
      </w:r>
    </w:p>
    <w:p>
      <w:pPr>
        <w:pStyle w:val="Heading2"/>
      </w:pPr>
      <w:r>
        <w:rPr>
          <w:lang w:val="zh_CN" w:bidi="zh_CN"/>
        </w:rPr>
        <w:t>诗篇 50:1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从日出之地到日落之处， 大能的上帝耶和华召唤世人。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上帝从完美的锡安发光。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我们的上帝来临， 并非悄然无声， 祂前面有烈火燃烧， 周围有暴风怒吼。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祂召唤天地， 为要审判祂的子民。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祂说：“把我的圣民招聚到我这里， 就是那些用祭物和我立约的人。”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诸天宣扬上帝的公义， 因为上帝是审判官。（细拉）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祂说：“我的子民啊，听我说！ 以色列啊，我要指控你！ 我是上帝，是你的上帝。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我责怪你，不是因为你的祭物， 也不是因为你经常献给我的燔祭。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我不需要你棚里的公牛和圈里的山羊，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因为林中的百兽是我的， 群山上的牲畜是我的。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我知道山中所有的飞鸟， 田野的动物都是我的。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就是我饿了，也不用告诉你， 因为世界和其中的一切都是我的。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难道我吃公牛的肉， 喝山羊的血吗？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你要向上帝献上感恩祭， 向至高者兑现誓言，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在患难中呼求我， 我必拯救你，你必尊崇我。”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但上帝对恶人说： “你怎能背诵我的律法， 口中谈论我的约？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你憎恶我的管教， 把我的话抛在脑后。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你见了盗贼就与他同流合污， 又喜欢与淫乱的人交往。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你满口恶言，谎话连篇。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你坐着陷害自己的兄弟， 毁谤自己的同胞兄弟。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我对你的所作所为默然不语， 你就以为我与你是同道。 现在我要责备你， 当面指出你的罪状。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忘记上帝的人啊， 你们要省察， 免得我撕碎你们， 那时谁也救不了你们。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向我献上感恩就是尊崇我， 我必拯救走正路的人。”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大卫与拔示巴通奸后，先知拿单来找他，他作了此诗，交给乐长。</w:t>
      </w:r>
    </w:p>
    <w:p>
      <w:pPr>
        <w:pStyle w:val="Heading2"/>
      </w:pPr>
      <w:r>
        <w:rPr>
          <w:lang w:val="zh_CN" w:bidi="zh_CN"/>
        </w:rPr>
        <w:t>诗篇 51:1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上帝啊，求你按你的慈爱怜悯我； 按你极大的怜悯除去我的过犯。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求你洗净我的罪过， 清除我的罪恶。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我知道自己的过犯， 我的罪恶一直萦绕眼前。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我犯罪得罪了你， 唯独得罪了你， 做了你看为邪恶的事， 所以你责备我是正当的， 你对我的审判是公正的。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我生来就是个罪人， 在母腹成胎的时候就有罪。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你所喜爱的是内心的诚实， 求你使我内心有智慧。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求你用牛膝草洁净我的罪， 使我干净； 求你洗净我，使我比雪更白。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求你让我听到欢喜快乐的声音， 让我这被你压碎的骨头可以欢乐。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求你掩面不看我的罪过， 除去我一切的罪恶。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上帝啊， 求你为我造一颗纯洁的心， 使我里面重新有正直的灵。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不要丢弃我， 使我离开你， 也不要从我身上收回你的圣灵。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求你让我重新享受蒙你拯救的喜乐， 赐我一个乐意顺服你的心灵。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我就会把你的法则教导悖逆之人， 使罪人归向你。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上帝啊，拯救我的上帝啊， 求你救我脱离杀人流血的罪， 使我开口颂扬你的公义。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主啊，求你开我的嘴唇， 我的口要向你发出赞美。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你不喜欢祭物， 否则我会献上， 你也不喜爱燔祭。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你所要的祭是忧伤的心灵。 上帝啊，你必不轻看忧伤痛悔的心。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求你恩待锡安，重建耶路撒冷的城墙。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那时，你必悦纳诚心献上的祭物、燔祭和全牲燔祭， 人们必把公牛献在你的坛上。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以东人多益去告诉扫罗：“大卫到了亚希米勒家。”那时大卫作了这首训诲诗，交给乐长。</w:t>
      </w:r>
    </w:p>
    <w:p>
      <w:pPr>
        <w:pStyle w:val="Heading2"/>
      </w:pPr>
      <w:r>
        <w:rPr>
          <w:lang w:val="zh_CN" w:bidi="zh_CN"/>
        </w:rPr>
        <w:t>诗篇 52:1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勇士啊，你为何以作恶为荣？ 上帝的慈爱永远长存。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你这诡诈的人啊， 舌头利如剃刀， 尽是害人的奸计。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你喜爱邪恶，不爱良善； 你喜爱虚谎，不爱真理。（细拉）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你有诡诈的舌头， 好说恶言恶语。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上帝必永远毁灭你， 祂必抓住你， 把你从家里拉出来， 从活人之地铲除。（细拉）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义人看见必心生敬畏， 他们必嘲笑说：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“看啊，这就是不依靠上帝的人， 他只倚仗自己的财富并靠作恶得势。”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但我就像上帝殿中的一棵橄榄树，枝繁叶茂， 我永永远远信靠上帝的慈爱。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上帝啊， 我要永远赞美你的作为。 我要在你忠心的子民面前仰望你美善的名。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大卫作的训诲诗，交给乐长，调用“麻哈拉”。</w:t>
      </w:r>
    </w:p>
    <w:p>
      <w:pPr>
        <w:pStyle w:val="Heading2"/>
      </w:pPr>
      <w:r>
        <w:rPr>
          <w:lang w:val="zh_CN" w:bidi="zh_CN"/>
        </w:rPr>
        <w:t>诗篇 53:1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愚昧人心里想： “没有上帝。” 他们全然败坏，行为邪恶， 无人行善。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上帝从天上俯视人间， 要看有没有明智者， 有没有寻求上帝的人。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人人偏离正道， 一同堕落，无人行善， 连一个也没有。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恶人吞吃我的百姓如同吃饭， 他们不求告上帝。 难道他们都无知吗？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他们平白无故地充满恐惧。 上帝必使攻击你的仇敌粉身碎骨， 你必使他们蒙羞受辱， 因为上帝弃绝了他们。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愿以色列的拯救来自锡安。 上帝救回祂被掳的子民时， 雅各要欢喜，以色列要快乐。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西弗人去告诉扫罗：“大卫藏在我们那里。”那时大卫作了这首训诲诗，交给乐长，用弦乐器。</w:t>
      </w:r>
    </w:p>
    <w:p>
      <w:pPr>
        <w:pStyle w:val="Heading2"/>
      </w:pPr>
      <w:r>
        <w:rPr>
          <w:lang w:val="zh_CN" w:bidi="zh_CN"/>
        </w:rPr>
        <w:t>诗篇 54:1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求你凭你的名拯救我！ 求你用你的大能为我申冤！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上帝啊，求你垂听我的祷告， 留心听我口中的话。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因为傲慢的人起来攻击我， 目无上帝的暴徒正寻索我的性命。（细拉）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看啊，上帝帮助我，主扶持我，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祂必使我的仇敌因恶受报。 求你凭信实毁灭他们。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耶和华啊，我甘心乐意地献上祭物， 我要赞美你的名，因为你的名是美善的。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你拯救我脱离一切艰难， 让我傲视仇敌。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大卫作的训诲诗，交给乐长，用弦乐器。</w:t>
      </w:r>
    </w:p>
    <w:p>
      <w:pPr>
        <w:pStyle w:val="Heading2"/>
      </w:pPr>
      <w:r>
        <w:rPr>
          <w:lang w:val="zh_CN" w:bidi="zh_CN"/>
        </w:rPr>
        <w:t>诗篇 55:1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求你垂听我的祷告， 不要对我的呼求置之不理。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求你垂听、应允我的呼求。 我思绪烦乱，坐立不安。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仇敌向我咆哮， 恶人迫害我。 他们带给我苦难， 怒气冲冲地攻击我。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我内心悲痛， 被死亡的恐怖笼罩。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我吓得浑身颤栗，惊恐不已。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我说：“但愿我像鸽子一样有翅膀， 我好飞去，得享安息。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我要飞到远方，宿在旷野。（细拉）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我要赶快躲进避难所， 避过暴雨狂风。”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主啊， 我在城中看见暴力和争斗， 求你使他们言语混乱。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他们昼夜在城墙上出没， 城内充满了邪恶和压迫，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毁坏的势力在城内肆虐， 恐吓与欺诈遍布街市。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倘若是仇敌辱骂我， 我还能忍受； 倘若是恨我的人欺凌我， 我还可以躲开。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可是，竟然是你，我志同道合的伙伴，我的挚友！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从前我们情谊深厚， 与众人同去上帝的殿。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愿死亡突然抓住我的仇敌， 愿他们活活地下阴间， 因为他们的内心和家中罪恶充斥。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但我要呼求上帝， 耶和华必拯救我。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晚上、早晨和中午， 我痛苦地呼求， 祂必垂听我的声音。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虽然许多人攻击我， 祂必救我平安脱险。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永掌王权的上帝必鉴察并惩罚他们， 因为他们顽固不化、不敬畏上帝。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我的同伴违背盟约，出手攻击朋友。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他口蜜腹剑，笑里藏刀。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把你的重担卸给耶和华， 祂必扶持你。 祂绝不让义人跌倒。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上帝啊， 你必把恶人送进灭亡的坑里。 嗜血成性的骗子必早早夭亡。 但我要信靠你。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大卫作的诗，交给乐长，调用“远方无声鸽”，大卫在迦特被非利士人抓住时所作。</w:t>
      </w:r>
    </w:p>
    <w:p>
      <w:pPr>
        <w:pStyle w:val="Heading2"/>
      </w:pPr>
      <w:r>
        <w:rPr>
          <w:lang w:val="zh_CN" w:bidi="zh_CN"/>
        </w:rPr>
        <w:t>诗篇 56:1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上帝啊，求你怜悯我， 因为仇敌迫害我，整日攻击我。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我的仇敌整日迫害我， 许多人狂妄地攻击我。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我害怕的时候， 就倚靠你。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我靠着上帝赞美祂的应许， 我信靠上帝，就不惧怕， 区区世人能把我怎样？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他们整天歪曲我的话， 总是图谋害我。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他们勾结起来， 暗中监视我的行踪， 伺机害我。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上帝啊， 不要让这些作恶的人逃脱， 求你发烈怒毁灭他们。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你记录我的哀伤， 你把我的眼泪收在袋中。 我的遭遇都记录在你的册子上。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我向你求救的时候， 敌人都落荒而逃。 我知道上帝是我的帮助。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我靠着上帝赞美祂的应许， 我靠着耶和华赞美祂的应许。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我信靠上帝，就不惧怕， 区区世人能把我怎样？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上帝啊， 我要恪守向你发的誓言， 献上感恩祭。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因为你救我脱离死亡， 使我没有跌倒， 让我可以活在你面前， 沐浴生命之光。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大卫作的诗，交给乐长，调用“休要毁坏”。当时他因逃避扫罗躲进了洞里。</w:t>
      </w:r>
    </w:p>
    <w:p>
      <w:pPr>
        <w:pStyle w:val="Heading2"/>
      </w:pPr>
      <w:r>
        <w:rPr>
          <w:lang w:val="zh_CN" w:bidi="zh_CN"/>
        </w:rPr>
        <w:t>诗篇 57:1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上帝啊，求你怜悯我，怜悯我， 因为我投靠你。 我要在你翅膀下得到荫庇， 直到灾难结束。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我向至高的上帝， 向为我成就一切的上帝呼求。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上帝从天上施助、拯救我， 使迫害我的人蒙羞。（细拉） 上帝必彰显祂的慈爱和信实。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我被狮子包围， 躺卧在吃人的野兽中。 他们的牙齿是矛和箭， 舌头是尖刀。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上帝啊，愿你受的尊崇超过诸天， 愿你的荣耀覆盖大地。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我的仇敌设下网罗， 我心中沮丧。 他们在我走的路上挖了陷阱， 自己却掉了进去。（细拉）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上帝啊，我心坚定，我心坚定， 我要唱诗歌颂你。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我的心啊，醒来吧！ 琴瑟啊，醒来吧！ 我要唤醒黎明！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主啊，我要在列邦称谢你， 在列国歌颂你。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因为你的慈爱高达诸天， 你的信实广及穹苍。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上帝啊，愿你受的尊崇超过诸天， 愿你的荣耀覆盖大地。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大卫作的诗，交给乐长，调用“休要毁坏”。</w:t>
      </w:r>
    </w:p>
    <w:p>
      <w:pPr>
        <w:pStyle w:val="Heading2"/>
      </w:pPr>
      <w:r>
        <w:rPr>
          <w:lang w:val="zh_CN" w:bidi="zh_CN"/>
        </w:rPr>
        <w:t>诗篇 58:1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你们做官长的主持公道吗？ 你们的审判公正吗？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不，你们心中图谋不义， 你们在地上行凶作恶。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恶人生下来就步入歧途， 一出母胎就离开正道， 谎话连篇。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他们恶毒如蛇， 像耳聋的眼镜蛇，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任法师的邪术再高超， 也听不见他的咒语。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上帝啊，求你敲碎他们的牙齿； 耶和华啊， 求你拔掉这些猛狮的利齿。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愿他们如流水逝去， 愿他们弯弓搭箭时箭头折断。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愿他们像蜗牛一样溶为烂泥， 又如未见天日就流产的胎儿。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刹那间，荆棘还没有把锅烧热的工夫， 上帝必全然除灭他们。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义人必因见恶人遭报而欢欣， 并用恶人的血洗脚。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这样，人们必说： “义人终有善报， 确实有一位审判天下的上帝。”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大卫作的诗，交给乐长，调用“休要毁坏”。当时扫罗派人去监视大卫的家，要杀害大卫。</w:t>
      </w:r>
    </w:p>
    <w:p>
      <w:pPr>
        <w:pStyle w:val="Heading2"/>
      </w:pPr>
      <w:r>
        <w:rPr>
          <w:lang w:val="zh_CN" w:bidi="zh_CN"/>
        </w:rPr>
        <w:t>诗篇 59:1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我的上帝啊， 求你救我脱离仇敌， 保护我免遭敌人的攻击。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求你救我脱离作恶之徒， 救我脱离嗜血成性之人。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看啊，他们埋伏害我。 耶和华啊，我并未犯罪作恶， 凶残的人却攻击我。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我没有过错， 他们却准备攻击我。 求你起来帮助我， 顾念我的困境。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万军之耶和华，以色列的上帝啊， 求你起来惩罚列国， 不要怜悯奸诈的恶人。（细拉）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他们夜晚回来， 嚎叫如狗，在城中游荡。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他们出口伤人，舌如利剑， 还说：“谁听得见？”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但你耶和华必嗤笑他们， 嘲讽列国。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上帝啊， 你是我的力量，我的堡垒， 我仰望你。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我的上帝以慈爱待我， 祂会帮助我， 让我欣然看见仇敌遭报。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保护我们的主啊， 求你不要杀掉他们， 免得我的百姓忘记教训。 求你用你的能力驱散他们， 使他们沦为卑贱。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他们的嘴巴充满罪恶， 口中尽是咒诅和谎言， 愿他们陷在狂傲中不能自拔。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求你发烈怒毁灭他们， 彻底铲除他们， 使普天下都知道上帝在雅各家掌权。（细拉）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他们夜晚回来， 嚎叫如狗，在城中游荡，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四处觅食， 吃不饱就狂吠不止。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但我要歌颂你的能力， 在清晨颂扬你的慈爱， 因为你是我的堡垒， 是我患难时的避难所。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上帝啊，你是我的力量， 我要颂赞你， 你是我的堡垒， 是以慈爱待我的上帝。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大卫作的诗，交给乐长，叫人学习，调用“作证的百合花”。当时大卫跟美索不达米亚和琐巴的亚兰人打仗，约押回师在盐谷杀了一万两千以东人。</w:t>
      </w:r>
    </w:p>
    <w:p>
      <w:pPr>
        <w:pStyle w:val="Heading2"/>
      </w:pPr>
      <w:r>
        <w:rPr>
          <w:lang w:val="zh_CN" w:bidi="zh_CN"/>
        </w:rPr>
        <w:t>诗篇 60:1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你遗弃了我们， 使我们一败涂地； 你曾向我们发怒， 求你现在复兴我们。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你震动大地，将它撕裂。 求你修补裂口， 因为它要塌陷了。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你叫你的子民吃尽苦头， 使我们喝令人踉跄的酒。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但你赐给敬畏你的人旗帜， 可以挡住箭羽。（细拉）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求你应允我们的祷告， 伸出右手拯救我们， 使你所爱的人获救。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上帝在祂的圣所说： “我要欢然划分示剑， 丈量疏割谷。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基列是我的， 玛拿西也是我的， 以法莲是我的头盔， 犹大是我的权杖。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摩押是我的洗脚盆， 我要把鞋扔给以东， 我要朝非利士高唱凯歌。”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谁能带我进入坚固的城池？ 谁能领我到以东？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上帝啊，你抛弃了我们吗？ 不再和我们的军队一同出战了吗？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求你帮助我们攻打仇敌， 因为人的帮助徒然无益。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我们依靠上帝才能取胜， 祂必践踏我们的敌人。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大卫的诗，交给乐长，用弦乐器。</w:t>
      </w:r>
    </w:p>
    <w:p>
      <w:pPr>
        <w:pStyle w:val="Heading2"/>
      </w:pPr>
      <w:r>
        <w:rPr>
          <w:lang w:val="zh_CN" w:bidi="zh_CN"/>
        </w:rPr>
        <w:t>诗篇 61:1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上帝啊，求你倾听我的呼求， 垂听我的祷告！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我心力憔悴时， 从地极呼求你， 求你领我到高高的磐石上。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因为你是我的避难所， 是抗击仇敌的坚垒。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我要永远住在你的帐幕里， 在你翅膀下得荫庇！（细拉）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上帝啊，你已经听见我的誓言， 把你赐给敬畏你名之人的产业赐给我。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求你延长王的寿命， 使他的年日恒久。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愿他在你的护佑下永远做王， 求你以慈爱和信实来保护他。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这样，我要永远歌颂你的名， 天天还我许的愿。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大卫的诗，交给乐长，照耶杜顿的做法。</w:t>
      </w:r>
    </w:p>
    <w:p>
      <w:pPr>
        <w:pStyle w:val="Heading2"/>
      </w:pPr>
      <w:r>
        <w:rPr>
          <w:lang w:val="zh_CN" w:bidi="zh_CN"/>
        </w:rPr>
        <w:t>诗篇 62:1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我的心默默等候上帝， 我的救恩从祂而来。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唯有祂才是我的磐石， 我的拯救，我的堡垒， 我必不致动摇。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我就像一面摇摇欲坠的墙壁、行将倒塌的篱笆， 你们要攻击我、置我于死地到何时呢？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他们千方百计把我从高位拉下。 他们善于说谎，嘴上祝福， 心却咒诅。（细拉）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我的心啊！要默默等候上帝， 因为我的盼望从祂而来。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唯有祂才是我的磐石， 我的拯救，我的堡垒， 我必不致动摇。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我的拯救和荣耀都仰赖上帝， 祂是我的坚固磐石，是我的避难所。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众百姓啊， 要时刻信靠上帝， 向祂倾心吐意， 因为祂是我们的避难所。（细拉）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卑贱人不过是一丝气息， 尊贵人不过是一场幻影， 放在天平上就浮起来， 他们总共比空气还轻。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不要依靠敲诈勒索， 别妄想靠偷盗发财， 即使财富增多，也不要倚靠它。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上帝再三告诉我： 权能属于上帝。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主啊，你充满慈爱。 你必照各人的行为来施行赏罚。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大卫在犹大旷野时作的诗。</w:t>
      </w:r>
    </w:p>
    <w:p>
      <w:pPr>
        <w:pStyle w:val="Heading2"/>
      </w:pPr>
      <w:r>
        <w:rPr>
          <w:lang w:val="zh_CN" w:bidi="zh_CN"/>
        </w:rPr>
        <w:t>诗篇 63:1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上帝啊，你是我的上帝， 我迫切地寻求你！ 在干旱、枯竭、无水之地， 我的身心渴慕你，切望你！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我曾在你的圣所瞻仰你， 目睹你的权能和荣耀。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你的慈爱胜过生命， 我的嘴唇要赞美你。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我一生都要赞美你， 奉你的名举手祷告。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我心满意足，如享盛宴， 我欢然开口赞美你。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我躺在床上的时候思念你， 整夜地思想你。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因为你是我的帮助， 我在你翅膀的荫下欢歌。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我的心依恋你， 你的右手扶持我。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那些要害我的人必下到地的深处。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他们必丧身刀下， 成为豺狼的食物。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但王要因上帝而欢欣， 凡靠祂起誓的人必欢喜， 说谎者的口必被封住。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大卫作的诗，交给乐长。</w:t>
      </w:r>
    </w:p>
    <w:p>
      <w:pPr>
        <w:pStyle w:val="Heading2"/>
      </w:pPr>
      <w:r>
        <w:rPr>
          <w:lang w:val="zh_CN" w:bidi="zh_CN"/>
        </w:rPr>
        <w:t>诗篇 64:1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上帝啊，求你倾听我的苦诉， 求你保护我的性命不受仇敌的威胁。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求你保护我免遭恶人的谋害， 使我脱离作恶之徒。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他们舌头锋利如刀， 言语恶毒，犹如利箭。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他们埋伏起来， 暗箭伤害纯全无过的人。 他们突然袭击，毫无顾忌。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他们朋比为奸， 商量暗设网罗， 以为谁也看不见。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他们图谋不义之事， 认为策划得无懈可击。 人心真是狡猾。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但上帝必用箭射他们， 将他们突然射伤。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他们必自作自受， 被自己的舌头所害。 看见的人都连连摇头。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这样，人人必敬畏上帝， 传扬祂奇妙的作为， 思想祂所做的事。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义人必因耶和华而欢欣， 并且投靠祂， 心地正直的人必欢喜。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大卫作的诗歌，交给乐长。</w:t>
      </w:r>
    </w:p>
    <w:p>
      <w:pPr>
        <w:pStyle w:val="Heading2"/>
      </w:pPr>
      <w:r>
        <w:rPr>
          <w:lang w:val="zh_CN" w:bidi="zh_CN"/>
        </w:rPr>
        <w:t>诗篇 65:1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上帝啊，人们在锡安赞美你， 向你履行誓言。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你垂听祷告， 世人都来到你面前。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我们深陷罪中之时， 你赦免我们的过犯。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蒙你拣选、 能住在你圣所的人有福了！ 我们因你所居圣殿的美好而满足。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拯救我们的上帝啊， 你凭公义、行可畏之事来应允我们的祈求。 你是天涯海角普世人的盼望。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你充满力量，以大能创造群山，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又平息怒海狂涛， 止息列邦的喧嚣。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你奇妙的作为使远在地极的人心生敬畏， 你使日出之地和日落之处都传来欢呼声。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你眷顾大地，降下沛雨， 使土地肥沃富饶。 上帝啊，你的江河满溢， 浇灌大地，为世人预备五谷。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你降下甘霖，浇透垄沟， 滋润垄背，使地松软， 恩泽庄稼。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你赐下丰年福月， 你的脚踪恩泽满溢。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旷野的草地生机盎然， 山岭间充满欢乐，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草场遍布羊群， 谷中长满庄稼， 处处欢歌笑语。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一首诗歌，交给乐长。</w:t>
      </w:r>
    </w:p>
    <w:p>
      <w:pPr>
        <w:pStyle w:val="Heading2"/>
      </w:pPr>
      <w:r>
        <w:rPr>
          <w:lang w:val="zh_CN" w:bidi="zh_CN"/>
        </w:rPr>
        <w:t>诗篇 66:1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普世啊，你们要向上帝欢呼，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颂赞祂荣耀的名， 献给祂荣耀的赞美。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要对上帝说：“你的作为令人敬畏！ 你的大能使敌人屈膝投降。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普天下都敬拜你， 颂赞你，颂赞你的名。”（细拉）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你们来看看上帝的作为， 祂为世人行了可畏之事！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祂将沧海变为干地， 让百姓步行经过。 让我们因祂而欢欣吧！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祂以大能永远掌权， 祂的眼目鉴察列国， 悖逆之徒不可在祂面前妄自尊大。（细拉）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列邦啊，要赞美我们的上帝， 让歌颂祂的声音四处飘扬。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祂保全我们的生命， 不让我们失脚滑倒。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上帝啊，你试验我们， 熬炼我们如熬炼银子。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你让我们陷入网罗， 把重担压在我们的背上。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你让人骑在我们的头上。 我们曾经历水火， 但你带我们到达丰盛之地。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我要带着燔祭来到你殿中， 履行我向你许的誓言，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就是我在危难中开口许下的誓言。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我要献上肥美的牲畜， 以公绵羊作馨香之祭献给你， 我要献上公牛和山羊。（细拉）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敬畏上帝的人啊，你们都来听吧， 我要告诉你们祂为我所做的事。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我曾开口向祂呼求， 嘴中扬声赞美祂。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倘若我心中藏匿罪恶， 主必不垂听我的呼求。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然而，上帝听了我的祷告， 倾听了我的祈求。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上帝当受称颂！ 祂没有对我的祷告拒而不听， 也没有收回祂对我的慈爱。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一首诗歌，交给乐长，用弦乐器。</w:t>
      </w:r>
    </w:p>
    <w:p>
      <w:pPr>
        <w:pStyle w:val="Heading2"/>
      </w:pPr>
      <w:r>
        <w:rPr>
          <w:lang w:val="zh_CN" w:bidi="zh_CN"/>
        </w:rPr>
        <w:t>诗篇 67:1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愿上帝恩待我们， 赐福给我们，以容光照耀我们。（细拉）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这样，普世都会知道你的道路， 万国都会知道你的救恩。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上帝啊， 愿列邦赞美你， 愿万族都称颂你。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愿列国欢呼歌唱， 因为你以公义审判列邦， 引导世上的列国。（细拉）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上帝啊，愿列邦赞美你， 愿万族都称颂你。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大地出产丰富。 上帝，我们的上帝要赐福我们。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上帝要赐福我们， 普天下都要敬畏祂。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大卫作的诗歌，交给乐长。</w:t>
      </w:r>
    </w:p>
    <w:p>
      <w:pPr>
        <w:pStyle w:val="Heading2"/>
      </w:pPr>
      <w:r>
        <w:rPr>
          <w:lang w:val="zh_CN" w:bidi="zh_CN"/>
        </w:rPr>
        <w:t>诗篇 68:1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愿上帝起来驱散祂的仇敌， 使恨祂的人四散奔逃。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愿你驱散他们， 如风把烟吹散。 愿恶人在上帝面前灭亡， 如蜡在火中熔化。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愿义人在上帝面前欢欣快乐， 愿他们高兴欢喜。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要歌颂上帝， 赞美祂的名， 要颂扬乘驾云彩的上帝。 祂的名字是耶和华， 要在祂面前欢喜快乐。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住在圣所的上帝是孤儿的父亲， 寡妇的保护者。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祂使孤苦者有家， 让被囚者欢然脱离牢笼。 但叛逆者要住在干旱之地。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上帝啊， 你曾带领你的子民走过旷野。（细拉）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那时，在西奈山的上帝面前， 在以色列的上帝面前， 大地震动，诸天降雨。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上帝啊，你降下沛雨， 滋润你干旱的产业以色列，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让你的子民得以安居在那里。 上帝啊， 你满怀恩慈地供养穷苦人。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主下达命令， 成群的妇女便奔走相告：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“众王和他们的军队逃走了，逃走了！” 家中的妇女都在分战利品。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即使躺在羊圈里的人也披金戴银， 就像鸽子镀银的翅膀和金光闪闪的羽毛。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全能的上帝驱散了众王， 势如大雪洒落在撒们。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巴珊的山巍峨雄壮，群峰耸立。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崇山峻岭啊， 你们为何嫉妒地盯着上帝选为居所的山， 耶和华永远居住的地方呢？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上帝带着千千万万的战车从西奈山来到祂的圣所。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你升上高天时， 带着许多俘虏； 你接受了众人的礼物， 甚至叛逆者的礼物。 耶和华上帝就住在那里。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要称颂主， 称颂我们的救主上帝， 祂天天背负我们的重担。（细拉）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我们的上帝是拯救的上帝， 主耶和华救我们脱离死亡。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上帝必打碎仇敌的头颅， 敲破怙恶不悛者的脑袋。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主说： “我要把他们从巴珊带回来， 从深海带回来，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好让你们的脚从他们的血泊中踩过， 你们的狗也可以舔他们的血。”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上帝啊，你的队伍已经出现； 我的上帝，我的王啊， 你的队伍进了圣所，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歌唱的在前，奏乐的殿后， 摇手鼓的少女居中。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你们要在大会中赞美上帝， 以色列的会众都要赞美耶和华。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最小的便雅悯支派在前领路， 后面跟着大群的犹大首领， 还有西布伦和拿弗他利的首领。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上帝啊，求你施展你的权能； 上帝啊，求你像以前一样为我们彰显你的力量。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因着你耶路撒冷的圣殿，君王都带礼物来献给你。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求你斥责那芦苇中的野兽， 斥责成群的公牛和列邦的牛犊， 使他们俯首献上贡银。 求你驱散好战的列邦。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埃及的使节来朝见， 古实也要归降上帝。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世上的列国啊， 要向上帝歌唱， 你们要歌颂主，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歌颂凌驾在万古穹苍之上的主。 听啊，祂声如雷鸣。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你们要传扬上帝的大能， 祂的威荣普照以色列， 祂的权能彰显于穹苍。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上帝啊，你在圣所中令人敬畏。 以色列的上帝把力量和权能赐给祂的子民。 上帝当受称颂！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大卫作的诗，交给乐长，调用“百合花”。</w:t>
      </w:r>
    </w:p>
    <w:p>
      <w:pPr>
        <w:pStyle w:val="Heading2"/>
      </w:pPr>
      <w:r>
        <w:rPr>
          <w:lang w:val="zh_CN" w:bidi="zh_CN"/>
        </w:rPr>
        <w:t>诗篇 69:1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上帝啊，求你拯救我， 因为洪水快把我淹没；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我深陷泥沼，无法站稳脚； 我落入深渊，被洪流淹没。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我连连呼救，已声嘶力竭； 我期盼上帝的帮助，望眼欲穿。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无故恨我的人不计其数， 无故害我的仇敌势力强大， 逼我偿还我没有偷过的东西。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上帝啊，你知道我的愚昧， 我的罪恶也瞒不过你。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主——万军之耶和华啊， 求你不要使等候你的人因我而受辱； 以色列的上帝啊， 求你不要让寻求你的人因我而蒙羞。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我为了你的缘故遭受辱骂， 羞辱满面。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我的弟兄视我为陌生人， 我的手足看我为外人。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我为你的殿心急如焚， 辱骂你之人的辱骂都落在我身上。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我悲伤禁食， 他们就羞辱我。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我披上麻衣， 他们就讥笑我。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我成了街谈巷议的话题， 醉汉作歌取笑我。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可是，耶和华啊， 在你悦纳人的时候，我向你祷告。 上帝啊，求你以你的大爱和信实的拯救应允我。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求你救我脱离泥沼， 不要让我沉下去； 求你救我脱离恨我的人， 使我离开深渊。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求你不要让洪水淹没我， 不要让深渊吞灭我， 不要让坟墓吞噬我。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耶和华啊，求你答应我的祷告， 因为你的慈爱充满良善； 求你以丰盛的怜悯眷顾我。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求你不要掩面不理你的仆人。 我正身陷困境， 求你快快答应我。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求你前来拯救我， 因仇敌环伺而救赎我。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你知道我受的辱骂、欺凌和羞辱， 我的仇敌都在你面前。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他们的辱骂使我心碎， 令我绝望无助。 我渴望有人同情，却没有一个； 期望有人安慰，却无一人。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他们给我苦胆当食物， 又拿醋给我解渴。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愿他们面前的宴席变为网罗， 成为他们的报应和陷阱。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愿他们眼目昏暗，无法看见； 愿他们颤颤巍巍，直不起腰来。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求你向他们倾倒烈怒， 愿你的怒火淹没他们。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愿他们的家园一片荒凉， 愿他们的帐篷无人居住。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因为他们迫害你击打过的人， 嘲笑你所打伤之人的痛苦。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求你清算他们的种种罪行， 不要让他们得享你的拯救。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愿他们从生命册上被抹去， 不得和义人的名字同列。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上帝啊，我陷入痛苦和忧伤， 愿你的救恩保护我。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我要用歌声赞美上帝的名， 以感恩的心尊崇祂。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这要比献上公牛，献上有蹄有角的公牛更讨耶和华喜悦。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卑微的人看见这一切就欢喜快乐， 愿你们寻求上帝的人心神振奋。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耶和华垂听穷苦人的祈求， 不轻看祂被囚的子民。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愿天地都赞美祂， 愿海和其中的一切都赞美祂！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因为上帝必拯救锡安， 重建犹大的城邑。 祂的子民要住在那里， 拥有那片土地。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祂仆人的后裔要承受那地方为业， 凡爱祂名的人都要住在那里。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大卫作的祷告诗，交给乐长。</w:t>
      </w:r>
    </w:p>
    <w:p>
      <w:pPr>
        <w:pStyle w:val="Heading2"/>
      </w:pPr>
      <w:r>
        <w:rPr>
          <w:lang w:val="zh_CN" w:bidi="zh_CN"/>
        </w:rPr>
        <w:t>诗篇 70:1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上帝啊，求你快快搭救我； 耶和华啊，求你速速帮助我。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愿谋取我性命的人蒙羞受辱， 愿喜欢我遭害的人抱愧而逃。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愿那些哈哈嘲笑我的人羞愧而退。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愿所有寻求你的人因你而欢喜快乐！ 愿渴望蒙你拯救的人时常说： “上帝至大！”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我贫穷困苦， 上帝啊，求你快来救我。 你是我的帮助，是我的拯救。 耶和华啊，求你不要迟延。</w:t>
      </w:r>
    </w:p>
    <w:p>
      <w:pPr>
        <w:pStyle w:val="Heading2"/>
      </w:pPr>
      <w:r>
        <w:rPr>
          <w:lang w:val="zh_CN" w:bidi="zh_CN"/>
        </w:rPr>
        <w:t>诗篇 71:1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耶和华啊，我投靠你， 求你让我永不蒙羞。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求你凭公义解救我，搭救我， 侧耳听我的呼求，拯救我。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求你作我避难的磐石， 让我可以随时投靠你。 求你下令救我， 因为你是我的磐石，我的堡垒。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我的上帝啊， 求你从恶人手中拯救我， 从邪恶、残暴之徒掌下拯救我。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主耶和华啊，你是我的盼望， 我从小就信靠你。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你使我出了母胎， 我从出生就依靠你， 我要永远赞美你。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我的遭遇使许多人感到惊骇， 但你是我坚固的避难所。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我口中充满对你的赞美， 终日述说你的荣耀。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我年老时，求你不要丢弃我； 我体力衰微时，求你不要离弃我。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因为我的仇敌议论我， 那些想杀害我的一起策划阴谋，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说：“上帝已经丢弃了他。 你们去追赶、捉拿他吧， 因为无人会救他。”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上帝啊，不要远离我； 我的上帝啊，求你快来帮助我！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愿我的仇敌在羞辱中灭亡， 愿那些害我的人抱愧蒙羞。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我必常常心怀盼望， 向你献上更多赞美。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我虽然无法测度， 但必终日传扬你的公义和拯救之恩。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主耶和华啊， 我要传扬你大能的作为， 单单述说你的公义。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上帝啊， 我从小就受你的教导， 直到今日我仍传扬你奇妙的作为。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上帝啊， 就是我年老发白的时候， 求你也不要丢弃我， 好让我把你的大能告诉下一代， 把你的能力讲给后人。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上帝啊，你的公义高达穹苍， 你成就了奇妙大事。 上帝啊，有谁能像你？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你使我经历了许多患难， 最终必使我重获新生， 把我从大地深处救上来。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你必赐我更大的尊荣， 你必再次安慰我。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我的上帝啊， 我要弹琴赞美你的信实； 以色列的圣者啊， 我要伴随着琴声赞美你。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你救赎了我的灵魂， 我的口和灵魂都要欢呼歌颂你。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我要终日向人述说你的公义， 因为那些想害我的人已经蒙羞受辱。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所罗门的诗。</w:t>
      </w:r>
    </w:p>
    <w:p>
      <w:pPr>
        <w:pStyle w:val="Heading2"/>
      </w:pPr>
      <w:r>
        <w:rPr>
          <w:lang w:val="zh_CN" w:bidi="zh_CN"/>
        </w:rPr>
        <w:t>诗篇 72:1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求你将你的公正赐给王， 将你的公义赐给王的儿子。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让他凭公义审判你的子民， 按公平对待那些贫苦的人。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愿大山给百姓带来繁荣， 小山带来公义。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愿他为百姓中受苦的人主持公道， 拯救贫穷的人，打倒欺压者。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只要日月尚存， 愿百姓世世代代敬畏你。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愿他的统治如春雨降在新割过的草场上， 又像甘霖滋润大地。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在他统治之下， 愿义人兴旺，国富民强， 如月长存。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愿他的疆域横跨洋海， 从幼发拉底河直到地极。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愿旷野的居民都来向他下拜， 敌人都仆倒在尘土中。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愿他施和海岛的君王都纳贡称臣， 愿示巴和西巴的君王都献上礼物。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愿君王都敬拜他， 万国都事奉他。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贫穷人呼求，他便搭救； 困苦人无助，他就伸出援手。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他怜悯软弱和贫困的人， 拯救贫困人的性命。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他要救他们脱离压迫和暴力， 因为他爱惜他们的生命。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愿王寿命长久， 愿人将示巴的金子献给他， 愿人不断为他祷告，终日祝福他。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愿遍地五谷丰登， 山顶上晃动着累累果实， 如黎巴嫩的密林。 愿各城人口稠密如原野的青草。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愿他的名流芳百世，如日长存。 愿万国都因他而蒙福， 并称他是有福的。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以色列的上帝耶和华当受称颂， 唯有祂行奇妙的事。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愿祂荣耀的名永受称颂！ 愿普天下充满祂的荣耀。 阿们！阿们！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耶西的儿子大卫的祷告结束。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亚萨的诗。</w:t>
      </w:r>
    </w:p>
    <w:p>
      <w:pPr>
        <w:pStyle w:val="Heading2"/>
      </w:pPr>
      <w:r>
        <w:rPr>
          <w:lang w:val="zh_CN" w:bidi="zh_CN"/>
        </w:rPr>
        <w:t>诗篇 73:1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上帝实在善待以色列人， 恩待那些内心纯洁的人。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我却身陷险地， 几乎失脚跌倒。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我看见狂傲的恶人亨通就心怀不平。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他们一生平顺，健康强壮。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他们不像别人受苦， 不像世人遭难。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他们把骄傲作项链戴在颈上， 把暴力作外袍裹在身上。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他们胖得眼睛凸出， 心中充满罪恶。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他们讥讽嘲笑，言语恶毒， 狂言恫吓胁迫。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他们的口亵渎上天， 舌头诋毁大地。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上帝的子民也跟随他们， 喝尽他们杯中的水。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他们说： “上帝怎能知道？ 至高者会察觉吗？”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看这些恶人， 他们总是生活安逸，财富日增。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我洁身自爱，保持清白， 实属徒然。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我天天遭灾，日日受罚。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要是我这样说， 我就是背叛了你的子民。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我想明白这一切， 却百思不得其解。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直到我进入你的圣所， 才明白他们的结局。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你确实把他们放在容易滑倒的地方， 使他们落入毁灭中。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他们顷刻间被毁灭， 在恐怖中彻底灭亡。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他们如同人醒后的一场梦。 主啊，你起来必视他们如幻梦。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我曾感到悲伤，心如刀绞。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我当时愚昧无知， 在你面前如畜类。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然而，我一直和你在一起， 你牵着我的右手引导我。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你以谆谆教诲指引我， 以后必接我到荣耀中。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除你以外，在天上我还有谁？ 除你以外，在地上我别无爱慕。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尽管我身心俱衰， 上帝永远是我心中的力量， 是我永远的福分。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那些远离你的人必灭亡， 你必灭绝不忠于你的人。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亲近上帝对我而言何等美好。 我以主耶和华为我的避难所， 并宣扬祂的一切作为。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亚萨的训诲诗。</w:t>
      </w:r>
    </w:p>
    <w:p>
      <w:pPr>
        <w:pStyle w:val="Heading2"/>
      </w:pPr>
      <w:r>
        <w:rPr>
          <w:lang w:val="zh_CN" w:bidi="zh_CN"/>
        </w:rPr>
        <w:t>诗篇 74:1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你为何永远丢弃了我们？ 你为何对自己草场上的羊大发雷霆？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求你眷顾你古时买赎的子民， 你救赎为产业的族类， 求你眷顾你所居住的锡安山。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求你前往那久已荒废之地， 看看敌人对圣所的破坏。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你的仇敌在你的圣所咆哮， 他们竖立起自己的旗帜。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他们大肆毁坏， 好像人抡起斧头砍伐树林。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他们用斧头、锤子把雕刻的墙板都捣毁了。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他们纵火焚烧你的圣所， 把它夷为平地， 亵渎了你的居所。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他们心里说：“我们要全部摧毁。” 于是他们烧毁了境内所有敬拜上帝的地方。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我们再也看不到你的征兆， 先知也没有了。 无人知道这一切何时才会结束。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上帝啊， 仇敌嘲笑你的名要到何时呢？ 他们要永无休止地辱骂你吗？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你为何不伸出大能的右手？ 求你出手给他们致命的一击。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上帝自古以来就是我的王， 祂给世上带来拯救。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你曾用大能分开海水， 打碎水中巨兽的头。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你曾打碎海怪的头， 把它丢给旷野的禽兽吃。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你曾开辟泉源和溪流， 也曾使滔滔河水枯干。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白昼和黑夜都属于你， 你设立了日月。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你划定地上的疆界， 又创造盛夏和寒冬。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耶和华啊， 求你记住敌人对你的嘲笑和愚妄人对你的亵渎。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求你不要把你的子民交给仇敌， 不要永远忘记你受苦的子民。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求你顾念你立的约， 因地上黑暗之处充满了暴力。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求你不要让受压迫的人羞愧而去。 愿贫穷困苦的人赞美你的名。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上帝啊，求你起来维护自己， 别忘记愚妄人怎样整天嘲笑你。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不要忽视你仇敌的喧嚷， 或者你对头的连连叫嚣。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亚萨的诗，交给乐长，调用“休要毁坏”。</w:t>
      </w:r>
    </w:p>
    <w:p>
      <w:pPr>
        <w:pStyle w:val="Heading2"/>
      </w:pPr>
      <w:r>
        <w:rPr>
          <w:lang w:val="zh_CN" w:bidi="zh_CN"/>
        </w:rPr>
        <w:t>诗篇 75:1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我们称谢你，我们称谢你， 因为你与我们同在。 人们都述说你奇妙的作为。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你说：“我已定好时间， 我必秉公审判。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大地和世人颤抖的时候， 是我使地的根基稳固。（细拉）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我警告狂妄人不要再狂傲， 告诫恶人不要再张狂。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不要再狂妄自大， 不要说话傲气冲天。”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人的尊贵不是来自东方， 不是来自西方， 也不是来自旷野。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决定人尊贵的是上帝： 祂提升这个，贬抑那个。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耶和华手中的杯里盛满泛着泡沫、精心调制的怒酒。 祂倒出怒酒，让世上的恶人喝得一滴不剩。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我要永远宣扬祂的作为， 我要颂赞雅各的上帝。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上帝必铲除恶人的势力， 使义人充满力量。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亚萨的诗歌，交给乐长，用弦乐器。</w:t>
      </w:r>
    </w:p>
    <w:p>
      <w:pPr>
        <w:pStyle w:val="Heading2"/>
      </w:pPr>
      <w:r>
        <w:rPr>
          <w:lang w:val="zh_CN" w:bidi="zh_CN"/>
        </w:rPr>
        <w:t>诗篇 76:1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上帝在犹大人人皆知， 在以色列威名远扬。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祂的住处在撒冷， 祂的居所在锡安。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祂在那里摧毁敌人的火箭、 盾牌和刀剑等兵器。（细拉）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上帝啊，你荣耀无比， 你的威严超过盛产猎物的群山。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强敌被掳掠，他们倒地而亡， 勇士都无还手之力。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雅各的上帝啊，你一斥责， 他们就人仰马翻。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唯有你当受敬畏。 你发怒的时候， 谁能在你面前站立呢？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8-9</w:t>
      </w:r>
      <w:r>
        <w:rPr>
          <w:lang w:val="zh_CN" w:bidi="zh_CN"/>
        </w:rPr>
        <w:t xml:space="preserve"> 上帝啊， 你从天上宣告审判。 你施行审判， 拯救世上一切受苦之人时， 大地一片恐惧静默。（细拉）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你向人类发怒带给你荣耀， 你要发尽你的烈怒。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你们要向你们的上帝耶和华许愿、还愿， 愿四周的邻邦都带礼物来献给当受敬畏的主。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祂挫败首领的傲气， 世上的君王都敬畏祂。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亚萨的诗，照耶杜顿的做法，交给乐长。</w:t>
      </w:r>
    </w:p>
    <w:p>
      <w:pPr>
        <w:pStyle w:val="Heading2"/>
      </w:pPr>
      <w:r>
        <w:rPr>
          <w:lang w:val="zh_CN" w:bidi="zh_CN"/>
        </w:rPr>
        <w:t>诗篇 77:1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我呼求上帝，我高声呼求， 上帝垂听我的祷告。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我在困境中寻求主。 我整夜举手祷告， 我的心无法得到安慰。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我思想上帝，发出哀叹； 我默念，心力交瘁。（细拉）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你使我无法合眼， 我心乱如麻，默然无语。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我回想从前的日子， 那久远的岁月，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想起自己夜间所唱的歌。 我沉思默想，扪心自问：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“难道主要永远丢弃我， 不再恩待我了吗？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难道祂的慈爱永远消逝了吗？ 祂的应许永远落空了吗？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难道上帝已忘记施恩， 在愤怒中收回了祂的慈爱吗？”（细拉）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于是我说：“我感到悲伤的是， 至高者已不再彰显大能。”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耶和华啊，我要回想你的作为， 回想你从前所行的奇事。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我要默想你所行的一切事， 思想你一切大能的作为。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上帝啊，你的作为全然圣洁， 有哪个神明像你一样伟大？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你是行奇事的上帝， 你在列邦中彰显你的大能。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你以大能的臂膀救赎了你的子民， 就是雅各和约瑟的后代。（细拉）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上帝啊，众水看见你就战栗， 深渊看见你就颤抖。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云层倒出雨水， 天上雷霆霹雳，电光四射。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旋风中传来你的雷声， 你的闪电照亮世界， 大地颤抖震动。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你的道路穿越海洋，经过洪涛， 但你的足迹无处可寻。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你借着摩西和亚伦的手引领你的子民， 如同牧人引领羊群。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亚萨的训诲诗。</w:t>
      </w:r>
    </w:p>
    <w:p>
      <w:pPr>
        <w:pStyle w:val="Heading2"/>
      </w:pPr>
      <w:r>
        <w:rPr>
          <w:lang w:val="zh_CN" w:bidi="zh_CN"/>
        </w:rPr>
        <w:t>诗篇 78:1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我的百姓啊！ 你们要听我的教导， 侧耳倾听我的话。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我要开口讲比喻， 道出古时的奥秘，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是我们所闻所知、世代流传下来的事。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我们不要在子孙面前隐瞒事实， 要把耶和华可称颂的作为、 祂的权能和所行的奇事告诉下一代。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因为祂为雅各制定法度， 为以色列设立律法， 又吩咐我们的祖先把这些律法传给儿女，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使子孙后代都知道， 世代相传。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这样，他们就会信靠上帝， 遵行祂的命令， 不忘记祂的作为；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也不会像自己的祖先那样顽梗叛逆， 对上帝不忠，心怀二意。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以法莲人备上了弓箭， 却临阵逃命。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他们不遵守上帝的约， 拒绝遵行祂的律法。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他们忘记了祂的作为， 忘记了祂彰显的奇事。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祂曾在埃及，在琐安地区， 当着他们祖先的面行神迹。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祂把海水分开，带领他们安然渡过； 祂使海水堆起如墙壁。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祂白天以云柱带领他们， 晚上用火柱引导他们。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祂在旷野劈开磐石， 供应他们丰沛的水源。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祂使水从磐石中滚滚流出， 如滔滔江河。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然而，他们仍旧犯罪， 在旷野反叛至高的上帝。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他们顽梗地试探上帝， 索要他们想吃的食物。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他们抨击上帝，说： “难道上帝可以在旷野摆宴席吗？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祂击打磐石， 水就涌出，流淌成河， 但祂能赐给祂子民食物和肉吗？”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耶和华听后大怒， 祂的怒火烧向雅各， 祂的怒气发向以色列。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因为他们不相信上帝，也不信靠祂的拯救。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祂向穹苍发出命令， 又打开天门，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降下吗哪给他们吃，赐下天粮。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他们吃了天使的食物， 上帝赐给他们丰富的食物。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祂使空中刮起东风， 用大能引来南风，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使飞鸟如雨降下，多如尘埃， 使他们有多如海沙的肉吃。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祂使飞鸟降落在他们营中的帐篷周围，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让他们吃得极其饱足， 上帝遂了他们的心愿。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但是，他们还没有吃完， 肉还在口中的时候，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上帝就向他们发怒， 杀掉了他们当中最强壮的， 消灭了以色列的青年。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即使如此， 他们依旧犯罪， 不相信上帝奇妙的作为。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所以上帝使他们虚度一生， 让他们的岁月充满恐惧。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直到上帝击杀他们的时候， 他们才回转，诚心寻求祂。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他们才想起上帝是他们的磐石， 至高的上帝是他们的救赎主。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他们却虚情假意，满口谎言。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他们对祂不忠心， 也不信守祂的约。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但上帝充满怜悯， 赦免了他们的罪， 没有毁灭他们。 祂多次收住怒气， 没有完全发出祂的烈怒。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祂顾念他们不过是血肉之躯， 像一阵风一去不复返。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他们在旷野屡屡反叛祂， 在荒地使祂伤心。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他们再三试探上帝， 惹怒以色列的圣者。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他们忘记了祂的大能， 忘记了祂救赎他们脱离压迫的日子，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也忘记了祂在埃及所行的神迹， 在琐安的田野所行的奇事。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祂曾使江河溪流变成血， 以致无人能喝。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祂曾使成群的苍蝇吞没他们， 使青蛙毁灭他们。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祂把他们的五谷给蚱蜢， 让蝗虫吃尽他们的收成。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祂用冰雹毁坏他们的葡萄树， 用严霜毁坏他们的桑树，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又用冰雹毁灭他们的牛群， 用闪电毁灭他们的牲畜。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祂把怒火、烈怒、愤恨和祸患倾倒在他们身上， 遣下一群降灾的天使。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祂的怒气尽发， 使他们被瘟疫吞噬，难逃一死。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祂击杀了埃及人所有的长子， 就是含帐篷中头生的儿子。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祂像带领群羊一样带出祂的子民， 像引领羊群一样领他们经过旷野，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使他们一路平安，免受惊吓， 大海却淹没了他们的仇敌。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祂带领他们来到祂圣地的边界， 来到祂右手为他们预备的山区，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从他们面前赶出外族人， 把外族人的土地分给他们， 作为他们的产业， 使以色列各支派安顿下来。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他们却仍旧试探、反叛至高的上帝， 不遵行祂的法度。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他们跟祖先一样背信弃义， 像断弓一样毫不可靠。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他们建造丘坛，惹祂发怒； 他们竖起偶像，令祂愤恨。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上帝得知他们的恶行后大怒， 祂彻底弃绝了以色列人。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祂离弃了设在示罗的圣幕， 就是祂在人间的居所，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任凭祂大能的约柜被掳去， 让祂的荣耀落在敌人手中。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祂使自己的子民被刀剑杀戮， 向自己的产业大发怒气。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青年被烈火吞噬， 少女无婚礼颂歌。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祭司丧身刀下， 寡妇无法哭丧。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那时，主像从睡眠中醒来， 又如酒后醒来的勇士。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祂击退仇敌， 叫他们永远蒙羞。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祂丢弃了约瑟的帐篷， 没有拣选以法莲支派。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祂拣选了犹大支派， 祂所喜爱的锡安山。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祂为自己建造高耸的圣所， 使它像大地一样长存。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祂拣选了祂的仆人大卫， 把他从羊圈中召来，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让他离开牧羊的生活， 去牧养祂的子民雅各的后裔， 牧养祂的产业以色列。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72</w:t>
      </w:r>
      <w:r>
        <w:rPr>
          <w:lang w:val="zh_CN" w:bidi="zh_CN"/>
        </w:rPr>
        <w:t xml:space="preserve"> 于是，大卫以正直的心牧养他们， 用灵巧的手带领他们。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亚萨的诗。</w:t>
      </w:r>
    </w:p>
    <w:p>
      <w:pPr>
        <w:pStyle w:val="Heading2"/>
      </w:pPr>
      <w:r>
        <w:rPr>
          <w:lang w:val="zh_CN" w:bidi="zh_CN"/>
        </w:rPr>
        <w:t>诗篇 79:1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 外族人侵占你的产业， 玷污你的圣殿， 使耶路撒冷沦为废墟。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他们把你仆人的尸体喂飞鸟， 把你忠心子民的尸体给野兽吃，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使耶路撒冷周围血流成河， 尸体无人埋葬。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我们成了邻国羞辱的对象， 周围的人都嗤笑、讥讽我们。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耶和华啊，你向我们发怒， 要到何时呢？ 难道要到永远吗？ 你的怒火要烧到何时呢？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求你把烈怒撒向那些不承认你的列邦， 撒向那些不求告你的列国。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因为他们吞噬了雅各， 摧毁了他的家园。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求你不要向我们追讨我们祖先的罪， 愿你快快地怜悯我们， 因为我们落入绝望中。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拯救我们的上帝啊， 求你为了自己荣耀的名而帮助我们， 为你名的缘故拯救我们， 赦免我们的罪。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为何让列邦说： “他们的上帝在哪里？” 求你让我们亲眼看见， 也让列邦都知道， 你为自己被害的子民申冤。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求你垂听被囚之人的哀叹， 求你用大能的臂膀留住死囚的性命。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主啊，我们的邻邦羞辱你， 求你以七倍的羞辱来报应他们。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这样，你的子民，你草场上的羊必永远称谢你，世代称颂你。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亚萨的诗，交给乐长，调用“作证的百合花”。</w:t>
      </w:r>
    </w:p>
    <w:p>
      <w:pPr>
        <w:pStyle w:val="Heading2"/>
      </w:pPr>
      <w:r>
        <w:rPr>
          <w:lang w:val="zh_CN" w:bidi="zh_CN"/>
        </w:rPr>
        <w:t>诗篇 80:1-2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1-2</w:t>
      </w:r>
      <w:r>
        <w:rPr>
          <w:lang w:val="zh_CN" w:bidi="zh_CN"/>
        </w:rPr>
        <w:t xml:space="preserve"> 以色列的牧者啊， 你像照顾羊群一样带领约瑟的子孙， 求你垂听我们的祈祷。 坐在基路伯天使之上的耶和华啊， 求你向以法莲、便雅悯和玛拿西发出光辉， 求你施展大能来拯救我们。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上帝啊，求你复兴我们， 用你脸上的荣光照耀我们， 使我们得救。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万军之上帝耶和华啊， 你因你子民的祷告而发怒， 要到何时呢？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你使我们以泪为食， 喝下满碗的泪水。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你使我们成为邻国争夺的对象， 仇敌都嘲笑我们。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万军之上帝啊， 求你复兴我们， 用你脸上的荣光照耀我们， 使我们得救。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你从埃及带出一棵葡萄树， 赶走外族人，把它栽种起来。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你为它开垦土地， 它就扎根生长，布满这片土地。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它的树荫遮盖群山， 枝子遮蔽高大的香柏树。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它的枝条延伸到地中海， 嫩枝伸展到幼发拉底河。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你为何拆毁了它的篱笆， 让路人随意摘取葡萄呢？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林中的野猪蹂躏它， 田间的野兽吞吃它。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万军之上帝啊，求你回来， 求你在天上垂顾，看护这棵葡萄树，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这棵你右手栽种的根茎， 你为自己培育的苗子。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这树被砍倒，被焚烧， 愿你发怒毁灭仇敌。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求你扶持你拣选的人， 就是你为自己所养育的人子。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我们必不再背弃你， 求你使我们复苏，我们必敬拜你。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万军之上帝耶和华啊， 求你复兴我们， 用你脸上的荣光照耀我们， 使我们得救。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亚萨的诗，交给乐长，用迦特乐器。</w:t>
      </w:r>
    </w:p>
    <w:p>
      <w:pPr>
        <w:pStyle w:val="Heading2"/>
      </w:pPr>
      <w:r>
        <w:rPr>
          <w:lang w:val="zh_CN" w:bidi="zh_CN"/>
        </w:rPr>
        <w:t>诗篇 81:1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要歌颂赐我们力量的上帝， 向雅各的上帝欢呼。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要唱诗，击鼓，弹奏悦耳的琴瑟。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要在我们过节的朔日和望日吹响号角。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这是以色列的律例， 是雅各的上帝所定的法令。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上帝攻击埃及的时候， 为约瑟立下此法度。 我在那里听见陌生的声音说：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“我卸下了你肩上的重担， 使你的双手放下筐子，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你在苦难中向我呼求， 我就拯救了你， 从雷声隆隆的密云中应允了你。 我在米利巴泉边考验你。（细拉）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我的子民啊， 要听我的警告。 以色列人啊， 但愿你们听从我的话。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你们当中不可有别的神明， 也不可向外族的神明下拜，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我是你们的上帝耶和华， 曾带你们出埃及。 张开你们的口吧， 我必使你们饱足。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我的子民却不肯听我的话， 以色列不愿意顺从我。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因此我就任凭他们顽固不化， 为所欲为。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但愿我的子民肯听从我， 以色列人肯遵行我的道。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那时，我必迅速制服他们的敌人， 伸手攻击他们的仇敌。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恨耶和华的人要向祂投降， 他们会永远沉沦。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我要以上好的麦子供养我的子民， 让他们饱享磐石间的蜂蜜。”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亚萨的诗。</w:t>
      </w:r>
    </w:p>
    <w:p>
      <w:pPr>
        <w:pStyle w:val="Heading2"/>
      </w:pPr>
      <w:r>
        <w:rPr>
          <w:lang w:val="zh_CN" w:bidi="zh_CN"/>
        </w:rPr>
        <w:t>诗篇 82:1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上帝站在天庭的会中， 向众神明宣布祂的判决，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说：“你们不秉公行义， 偏袒恶人要到何时呢？（细拉）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你们要为穷人和孤儿主持公道， 为贫寒和受压迫的人伸张正义。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要救助弱小穷苦的人， 使他们脱离恶人的欺压。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你们愚昧无知， 行在黑暗中， 大地的根基摇动。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我曾说你们都是神， 都是至高者的儿子，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但你们要跟世人一样死去， 像人间的王侯一样灭亡。”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上帝啊，求你起来审判世界， 因为世上的万国都属于你。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亚萨的诗。</w:t>
      </w:r>
    </w:p>
    <w:p>
      <w:pPr>
        <w:pStyle w:val="Heading2"/>
      </w:pPr>
      <w:r>
        <w:rPr>
          <w:lang w:val="zh_CN" w:bidi="zh_CN"/>
        </w:rPr>
        <w:t>诗篇 83:1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上帝啊，求你不要缄默无声。 上帝啊，求你不要闭口不言。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看啊，你的敌人在喧嚷， 恨你的人趾高气扬。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他们用诡计害你的子民， 他们一起谋害你珍爱的人。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他们说： “来吧，让我们铲除以色列， 让他们亡国，被人遗忘。”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他们串通一气， 勾结起来抵挡你。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他们是以东人、以实玛利人、摩押人、夏甲人、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迦巴勒人、亚扪人、亚玛力人、非利士人和泰尔人。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亚述也跟他们勾结， 要助罗得的后代一臂之力。（细拉）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求你对付他们， 如同对付米甸人， 如同对付基顺河边的西西拉与耶宾。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他们在隐·多珥灭亡， 成了地上的粪土。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求你使他们首领的下场像俄立和西伊伯一样， 使他们王侯的下场像西巴和撒慕拿一样。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他们曾说： “让我们夺取上帝的草场吧。”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我的上帝啊，求你把他们驱散， 如同狂风吹散尘土和碎秸。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烈火怎样烧毁森林， 火焰怎样吞没山岭，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求你也照样用狂风追赶他们， 用暴雨恐吓他们。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耶和华啊， 求你使他们满脸尽是耻辱， 这样他们才会来寻求你的名。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愿他们永远羞愧惊恐， 愿他们在耻辱中灭亡。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让他们知道你名叫耶和华， 唯有你是普天下的至高者。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可拉后裔的诗，交给乐长，用迦特乐器。</w:t>
      </w:r>
    </w:p>
    <w:p>
      <w:pPr>
        <w:pStyle w:val="Heading2"/>
      </w:pPr>
      <w:r>
        <w:rPr>
          <w:lang w:val="zh_CN" w:bidi="zh_CN"/>
        </w:rPr>
        <w:t>诗篇 84:1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万军之耶和华啊， 你的居所多么可爱！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我渴慕进入耶和华的院宇， 我的身心向永活的上帝欢呼。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万军之耶和华， 我的王我的上帝啊， 在你的祭坛边，麻雀找到了家， 燕子筑巢养育幼雏。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住在你殿里的人有福了！ 他们不断地歌颂你。（细拉）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靠你得力量的人有福了！ 他们向往到锡安朝见你。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他们走过流泪谷， 这谷就变成泉源之地， 秋雨使谷中水塘遍布。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他们越走越有力， 都要到锡安朝见上帝。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万军之上帝耶和华啊， 求你听我的祷告； 雅各的上帝啊，求你垂听。（细拉）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上帝啊，求你照看我们的盾牌， 垂顾你所膏立的王。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在你的院宇住一日胜过在别处住千日！ 我宁愿在我上帝的殿中看门， 也不愿住在恶人的帐篷里。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因为耶和华上帝是太阳，是盾牌； 祂赐下恩惠和尊荣， 不留下任何好处不赐给行为纯全的人。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万军之耶和华啊， 信靠你的人有福了！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可拉后裔的诗，交给乐长。</w:t>
      </w:r>
    </w:p>
    <w:p>
      <w:pPr>
        <w:pStyle w:val="Heading2"/>
      </w:pPr>
      <w:r>
        <w:rPr>
          <w:lang w:val="zh_CN" w:bidi="zh_CN"/>
        </w:rPr>
        <w:t>诗篇 85:1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耶和华啊，你恩待了你的土地， 恢复了雅各的福祉。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你赦免了你子民的罪恶， 遮盖了他们所有的过犯。（细拉）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你收回所有怒气， 不再发烈怒。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拯救我们的上帝啊， 求你复兴我们， 止息你对我们的怒气。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你要向我们永远发怒吗？ 你的怒气要延续到万代吗？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你不再复兴我们， 使你的子民靠你欢喜吗？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耶和华啊，求你向我们施慈爱， 拯救我们。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我要听耶和华上帝所说的话， 因为祂应许赐平安给祂的子民， 祂的圣民。 但他们不可再转向愚昧。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祂必很快拯救敬畏祂的人， 好让祂的荣耀常驻在我们的地上。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慈爱和忠信相遇， 公义与平安相亲。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忠信从地上生出， 公义从天上俯视。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耶和华赐下福祉， 我们的土地就出产丰富。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公义要行在祂面前，为祂开路。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大卫的祈祷。</w:t>
      </w:r>
    </w:p>
    <w:p>
      <w:pPr>
        <w:pStyle w:val="Heading2"/>
      </w:pPr>
      <w:r>
        <w:rPr>
          <w:lang w:val="zh_CN" w:bidi="zh_CN"/>
        </w:rPr>
        <w:t>诗篇 86:1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耶和华啊，我贫穷困苦， 求你垂听我的祷告，应允我。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求你保护我的性命， 因为我忠于你。 你是我的上帝，我信靠你， 求你拯救你的仆人。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主啊，我终日向你呼求， 求你怜悯我。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主啊，我的心仰望你， 求你赐仆人欢乐。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主啊，你良善仁慈，乐意赦免， 以丰盛的慈爱待一切求告你的人。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耶和华啊，求你听我的祷告， 垂听我的恳求。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患难之时，我要向你呼求， 因为你必应允我。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主啊，众神明中没有一位能与你相比， 你的作为无与伦比。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主啊，你创造的万国都要来敬拜你， 将荣耀归给你的名。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因为你伟大无比，行事奇妙， 唯有你是上帝。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耶和华啊，求你教我行你的道， 我要行在你的真理中， 求你使我一心敬畏你的名。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主，我的上帝啊， 我要全心赞美你， 我要永远将荣耀归给你的名。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因为你向我大施慈爱， 你从阴间深处救了我。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上帝啊，狂傲的人起来攻击我， 一群凶残之徒要杀害我， 他们不把你放在眼里。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但主啊， 你是有怜悯和恩典的上帝， 不轻易发怒，充满慈爱， 无比信实。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求你垂顾我，怜悯我， 赐力量给你的仆人， 拯救你婢女的儿子。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求你赐下恩待我的凭据， 使那些恨我的人见状就抱愧蒙羞， 因为你耶和华帮助我、安慰我。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可拉后裔的诗歌。</w:t>
      </w:r>
    </w:p>
    <w:p>
      <w:pPr>
        <w:pStyle w:val="Heading2"/>
      </w:pPr>
      <w:r>
        <w:rPr>
          <w:lang w:val="zh_CN" w:bidi="zh_CN"/>
        </w:rPr>
        <w:t>诗篇 87:1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耶和华的城坐落在圣山上。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祂喜爱锡安的门， 胜过雅各其他住处。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上帝的城啊， 人们传扬你的荣耀。（细拉）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“我要把埃及人、巴比伦人、非利士人、泰尔人和古实人列为认识我的民族， 视他们为生在锡安的人。”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至于锡安，必有人说： “万族必生在这城， 至高者必亲自坚立这城。”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耶和华将万民登记入册的时候， 必把他们列为生在锡安的人。（细拉）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他们跳舞歌唱说： “我们蒙福的泉源都在锡安。”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可拉后裔的诗歌，就是以斯拉人希幔的训诲诗，交给乐长，调用“麻哈拉利暗俄”。</w:t>
      </w:r>
    </w:p>
    <w:p>
      <w:pPr>
        <w:pStyle w:val="Heading2"/>
      </w:pPr>
      <w:r>
        <w:rPr>
          <w:lang w:val="zh_CN" w:bidi="zh_CN"/>
        </w:rPr>
        <w:t>诗篇 88:1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耶和华，拯救我的上帝啊， 我昼夜不停地呼求你。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求你垂听我的祷告， 侧耳听我的呼求。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我饱经患难， 生命在阴间的边缘。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我被列在下坟墓的人中， 我的精力耗尽。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我被扔在死人中， 如同被杀的人躺在坟墓里， 被你遗忘，不再蒙你眷顾。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你已经把我扔在极深的坑中， 扔在漆黑的深渊。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你的烈怒重重地压着我， 你用汹涌的波涛把我淹没。（细拉）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你使我众叛亲离，遭人唾弃。 我陷入困境，无路可逃。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我因忧伤而眼睛昏花。 耶和华啊，我天天呼求你， 举手向你呼求。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你要行神迹给死人看吗？ 死人会起来赞美你吗？（细拉）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坟墓里的死人怎能述说你的慈爱呢？ 灭亡的人怎能传扬你的信实呢？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黑暗之地有谁知道你的神迹呢？ 在被遗忘之地有谁知道你的公义作为呢？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耶和华啊，我向你呼求， 我在清晨向你祷告。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耶和华啊，你为何弃绝我？ 为何掩面不理我？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我从小受苦，几乎丧命。 你使我惊恐不已，陷入绝望。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你的烈怒吞噬了我， 你可怕的攻击毁灭了我。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这些灾难如洪涛整天环绕我， 四面围住我。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你使我的亲朋好友离我而去， 只有黑暗与我相伴。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以斯拉人以探的训诲诗。</w:t>
      </w:r>
    </w:p>
    <w:p>
      <w:pPr>
        <w:pStyle w:val="Heading2"/>
      </w:pPr>
      <w:r>
        <w:rPr>
          <w:lang w:val="zh_CN" w:bidi="zh_CN"/>
        </w:rPr>
        <w:t>诗篇 89:1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我要永远称颂耶和华的慈爱！ 我的口要传扬你的信实直到万代。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我要宣告： 你的慈爱存到永远， 你的信实坚立在天。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你曾说： “我与我所拣选的人立了约， 向我的仆人大卫起了誓，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‘我要使你的后裔永远坐在宝座上，世代为王。’”（细拉）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耶和华啊，诸天要颂扬你的奇妙， 众圣者要同聚赞美你的信实。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天上有谁能与耶和华相比， 众天使中谁能像祂？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祂在众圣者的会中大受敬畏， 祂的威严无与伦比。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万军之上帝耶和华啊， 谁能像你能力伟大，信实无比？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你掌管汹涌的大海， 平息惊涛骇浪。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你击碎海怪，使其毙命， 以大能的臂膀驱散仇敌。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天地都属于你， 世界和其中的一切都是你造的。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你创造了南北， 他泊山和黑门山欢颂你的名。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你有大能的臂膀， 你的手有力量，你的右手高举。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你的宝座以公平和正义为根基， 你以慈爱和信实为先锋。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耶和华啊， 懂得向你欢呼的人有福了， 他们走在你的荣光之中。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他们因你的名终日欢欣， 因你的公义而雀跃。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你是他们的力量和荣耀， 你的恩惠使我们的角高举。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我们的盾牌是耶和华所赐的， 我们的王属于以色列的圣者。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你曾在异象中对你忠心的子民说： “我已把力量赐给一位勇士， 已提升我在民中拣选的人。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我找到了我的仆人大卫， 用我的圣油膏立他。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我的手必扶持他， 我的臂膀必加给他力量。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仇敌胜不过他， 恶人不能欺压他。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我要当着他的面击垮他的敌人， 打倒恨他的人。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我要以信实和慈爱待他， 他的角必因我的名而高举。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我要使他左手掌管大海， 右手统治江河。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他要向我高呼， ‘你是我的父亲，我的上帝， 拯救我的磐石。’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我要立他为我的长子， 做世上至尊的君王。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我要永远用慈爱待他， 我与他立的约永不失效。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我要使他的后裔永无穷尽， 让他的王位与天同存。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如果他的后代背弃我的律法， 不遵行我的典章，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触犯我的律例， 不守我的诫命，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我必因他们的罪过而杖责他们， 因他们的罪愆而鞭笞他们。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但我不会收回我的慈爱， 也不会背弃我的信实。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我必不毁约，也不食言。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因我曾凭自己的圣洁起誓， 我对大卫绝无谎言。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他的后裔必永无穷尽， 他的王位必在我面前如日长存，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又如天上忠心作证的月亮一样永固。”（细拉）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如今，你对你所膏立的王大发怒气，拒绝并丢弃了他。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你废弃与他所立的约， 把他的冠冕扔在尘土中。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你攻破了他的城墙， 使他的坚垒沦为废墟。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路人都趁机劫掠他的财物， 邻居都嘲笑他。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你助长了他敌人的势力， 使敌人洋洋得意。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你使他的刀剑卷刃， 你使他败退沙场。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你使他的威荣尽失， 王位倾覆。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你使他未老先衰， 受尽羞辱。（细拉）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耶和华啊， 你隐藏自己要到何时呢？ 要到永远吗？ 你的怒火要烧到何时呢？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求你顾念我的生命何其短暂！ 你创造的世人何其虚幻！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谁能长生不死？ 谁能救自己脱离阴间的权势呢？（细拉）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主啊，你从前凭自己的信实向大卫应许的慈爱在哪里呢？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主啊，求你记住仆人们如何受羞辱， 我心中如何忍受列国的嘲笑。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耶和华啊， 你的仇敌嘲笑你所膏立的王， 他们嘲笑他的一举一动。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耶和华永远当受称颂。 阿们！阿们！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上帝的仆人摩西的祈祷。</w:t>
      </w:r>
    </w:p>
    <w:p>
      <w:pPr>
        <w:pStyle w:val="Heading2"/>
      </w:pPr>
      <w:r>
        <w:rPr>
          <w:lang w:val="zh_CN" w:bidi="zh_CN"/>
        </w:rPr>
        <w:t>诗篇 90:1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主啊， 你是我们世世代代的居所。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群山尚未诞生， 大地和世界还未形成， 你就是上帝，直到永永远远。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你叫人归回尘土， 说：“世人啊，归回尘土吧。”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在你眼中， 千年如刚过的昨日，又如夜里的一更。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你像急流一般把世人冲走， 叫他们如梦消逝。 他们像清晨的嫩草，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清晨还生机盎然， 傍晚就凋谢枯萎。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我们被你的怒气消灭， 你的愤怒使我们颤抖。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你知道我们的罪恶， 我们隐秘的罪显露在你面前。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我们活在你的烈怒之下， 一生就像一声叹息飞逝而去。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我们一生七十岁， 强壮的可活八十岁， 但人生最美好的时光也充满劳苦和愁烦， 生命转瞬即逝， 我们便如飞而去。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谁明白你愤怒的威力？ 谁明白你的烈怒而给你当得的敬畏呢？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求你教导我们明白人生有限， 使我们做有智慧的人。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耶和华啊，我还要等候多久？ 求你回转，怜悯你的仆人。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求你在清晨以慈爱来满足我们， 使我们一生欢喜歌唱。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你使我们先前经历了多少苦难和不幸的岁月， 求你也赐给我们多少欢乐的岁月。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求你让仆人们看见你的作为， 让我们的后代看见你的威荣。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愿主，我们的上帝恩待我们， 使我们所做的亨通， 使我们所做的亨通。</w:t>
      </w:r>
    </w:p>
    <w:p>
      <w:pPr>
        <w:pStyle w:val="Heading2"/>
      </w:pPr>
      <w:r>
        <w:rPr>
          <w:lang w:val="zh_CN" w:bidi="zh_CN"/>
        </w:rPr>
        <w:t>诗篇 91:1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安居在至高者隐秘处的人， 必蒙全能者的荫庇。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我要对耶和华说： “你是我的避难所，我的堡垒， 是我所信靠的上帝。”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祂必救你脱离猎人的网罗和致命的瘟疫。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祂必用祂的羽毛遮盖你， 你必在祂翅膀下蒙庇护， 祂的信实是你的盾牌和壁垒。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你必不惧怕黑夜的恐怖， 或白日的飞箭，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或黑暗中横行的瘟疫， 或正午肆虐的灾难。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尽管千人仆倒在你左边， 万人仆倒在你右边， 你必安然无恙。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你必亲眼目睹恶人受惩罚。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因为你以耶和华为避难所， 以至高者为居所，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祸患不会临到你身上， 灾难不会靠近你的帐篷。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因为祂必吩咐祂的天使随时随地保护你。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他们会用手托住你， 不让你的脚碰在石头上。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你必将狮子和毒蛇踩在脚下， 你必践踏猛狮和巨蛇。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耶和华说：“因为他爱慕我，我必拯救他； 因为他信靠我的名，我必保护他。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他求告我，我就答应他； 他遭遇患难，我必与他同在。 我必解救他，赐他尊贵的地位。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我必赐他长寿， 并让他看见我的拯救之恩。”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安息日唱的诗歌。</w:t>
      </w:r>
    </w:p>
    <w:p>
      <w:pPr>
        <w:pStyle w:val="Heading2"/>
      </w:pPr>
      <w:r>
        <w:rPr>
          <w:lang w:val="zh_CN" w:bidi="zh_CN"/>
        </w:rPr>
        <w:t>诗篇 92:1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至高的耶和华啊， 赞美你、歌颂你的名是何等美好！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2-3</w:t>
      </w:r>
      <w:r>
        <w:rPr>
          <w:lang w:val="zh_CN" w:bidi="zh_CN"/>
        </w:rPr>
        <w:t xml:space="preserve"> 伴随着十弦琴和竖琴的乐声， 我早晨宣扬你的慈爱， 晚上述说你的信实。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耶和华啊，你的作为使我快乐， 我要因你手所做的而欢唱。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耶和华啊，你的作为何等伟大！ 你的心思何等深奥！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无知的人不会明白， 愚蠢的人无法理解：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虽然恶人如草滋生，歹徒一时亨通， 但他们终必永远灭亡。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 唯有你永远受尊崇。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耶和华啊，你的仇敌终必灭亡， 凡作恶的都要被驱散。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你使我的角高举，如野牛之角， 你用新油浇灌我。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我亲眼看见我的敌人被击溃， 亲耳听见那些攻击我的恶人被打败。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义人必如棕树一样繁盛， 像黎巴嫩香柏树一样茁壮。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他们栽在耶和华的殿中， 他们在我们上帝的院子里长得枝繁叶茂。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他们到老仍然结果子， 一片青翠，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宣扬说：“耶和华公正无私， 祂是我的磐石， 祂里面毫无不义。”</w:t>
      </w:r>
    </w:p>
    <w:p>
      <w:pPr>
        <w:pStyle w:val="Heading2"/>
      </w:pPr>
      <w:r>
        <w:rPr>
          <w:lang w:val="zh_CN" w:bidi="zh_CN"/>
        </w:rPr>
        <w:t>诗篇 93:1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耶和华掌权，祂身披威严； 耶和华身披威严，腰束力量。 世界坚立不动。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你的宝座立于太初， 你从亘古就存在。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 大海澎湃怒吼，波浪滔天。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高天之上的耶和华充满力量， 超过咆哮的洪水和怒吼的大海。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耶和华啊！你的法度信实可靠， 你的殿宇永远圣洁。</w:t>
      </w:r>
    </w:p>
    <w:p>
      <w:pPr>
        <w:pStyle w:val="Heading2"/>
      </w:pPr>
      <w:r>
        <w:rPr>
          <w:lang w:val="zh_CN" w:bidi="zh_CN"/>
        </w:rPr>
        <w:t>诗篇 94:1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耶和华啊，你是申冤的上帝； 申冤的上帝啊， 求你彰显荣光。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审判世界的主啊， 求你起来使骄傲人受应得的报应。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 恶人洋洋得意，要到何时呢？ 要到何时呢？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他们口吐狂妄之言， 作恶的人都爱自夸。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耶和华啊，他们压迫你的子民， 苦害你的产业。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他们杀死寡妇和寄居者， 还谋害孤儿，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并说：“耶和华看不见， 雅各的上帝不会知道。”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民中的愚昧人啊，你们要思想； 无知的人啊，你们何时才有智慧？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难道造耳朵的上帝听不见吗？ 难道造眼睛的上帝看不见吗？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管教列国的上帝难道不惩罚吗？ 赐人知识的上帝难道无知吗？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耶和华洞悉人的思想， 祂知道人的思想虚妄。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耶和华啊，蒙你管教并用律法训诲的人有福了！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你使他们在患难中有平安， 直到为恶人挖好了坑。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耶和华不会丢弃祂的子民， 也不会遗弃祂的产业。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公正的审判必重现， 心地正直的人都必拥护。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谁肯为我奋起攻击恶人？ 谁肯为我起来抵挡作恶的人？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耶和华若不帮助我， 我早已归入死亡的沉寂中了。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我说：“我失脚滑倒了！” 耶和华啊，你便以慈爱扶助我。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当我忧心忡忡的时候， 你的抚慰带给我欢乐。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借律例制造不幸的首领， 岂能与你联盟？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他们结党攻击义人， 残害无辜。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但耶和华是我的堡垒， 我的上帝是保护我的磐石。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祂必使恶人自食恶果， 因他们的罪恶而毁灭他们。 我们的上帝耶和华必毁灭他们。</w:t>
      </w:r>
    </w:p>
    <w:p>
      <w:pPr>
        <w:pStyle w:val="Heading2"/>
      </w:pPr>
      <w:r>
        <w:rPr>
          <w:lang w:val="zh_CN" w:bidi="zh_CN"/>
        </w:rPr>
        <w:t>诗篇 95:1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来吧，让我们向耶和华歌唱， 向拯救我们的磐石欢呼。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让我们怀着感恩的心来到祂面前， 用诗歌颂扬祂。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因为耶和华是伟大的上帝， 是众神明之上的大君王。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祂掌管地的深处， 祂拥有山的高峰。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海洋属于祂，是祂创造的， 陆地也是祂造的。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来吧，让我们俯伏敬拜， 在创造我们的耶和华面前跪下。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因为祂是我们的上帝， 我们是祂照管的子民， 是祂牧放的羊群。 但愿你们今日听从祂的声音！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不可像你们祖先在米利巴， 在旷野的玛撒那样心里顽固。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耶和华说：“虽然他们见过我的作为， 却仍然试我、探我。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所以，我憎恶他们四十年之久， 我说，‘他们心向歧途，不认识我的道路。’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因此我愤然起誓说， ‘他们绝不可进入我的安息！’”</w:t>
      </w:r>
    </w:p>
    <w:p>
      <w:pPr>
        <w:pStyle w:val="Heading2"/>
      </w:pPr>
      <w:r>
        <w:rPr>
          <w:lang w:val="zh_CN" w:bidi="zh_CN"/>
        </w:rPr>
        <w:t>诗篇 96:1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你们要向耶和华唱新歌， 普世都要歌颂耶和华。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要歌颂耶和华，颂赞祂的名， 天天传扬祂的拯救之恩。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要在列国述说祂的荣耀， 在万民中述说祂的奇妙作为。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因为耶和华无比伟大， 当受至高的颂扬； 祂超越一切神明，当受敬畏。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列邦的神明都是假的， 唯独耶和华创造了诸天。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祂带着尊贵和威严， 祂的圣所充满能力和荣美。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万族万民啊， 要把荣耀和能力归给耶和华， 归给耶和华！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要将耶和华之名当得的荣耀归给祂， 要带着祭物到祂的院宇。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当敬拜圣洁荣耀的耶和华， 大地要在祂面前颤抖。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要告诉列国： “耶和华掌权， 世界坚立不摇， 祂必公正地审判万民。”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愿天欢喜，愿地快乐， 愿海洋和其中的一切都欢呼。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愿田野和其中的万物都欢腾， 愿林中的树木都在耶和华面前欢唱。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因为祂来了，祂来审判天下， 祂要按公义审判世界， 凭祂的信实审判万民。</w:t>
      </w:r>
    </w:p>
    <w:p>
      <w:pPr>
        <w:pStyle w:val="Heading2"/>
      </w:pPr>
      <w:r>
        <w:rPr>
          <w:lang w:val="zh_CN" w:bidi="zh_CN"/>
        </w:rPr>
        <w:t>诗篇 97:1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耶和华掌权，大地要欢欣！ 众海岛要快乐！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密云和黑暗环绕在祂周围， 公义和公平是祂宝座的根基。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烈火做祂的先锋， 烧灭祂周围的仇敌。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祂的闪电照亮世界， 大地看见就颤抖。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在天下之主耶和华面前， 群山如蜡熔化。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诸天述说祂的公义， 万民瞻仰祂的荣耀。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愿一切祭拜偶像、 以神像夸口的人都蒙羞。 所有的神明啊， 你们都要向耶和华下拜。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耶和华啊，听见你的审判， 锡安就欢喜， 犹大的城邑就快乐。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因为你耶和华是普世的至高者， 凌驾于万神之上。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爱耶和华的人都要憎恨罪恶， 因为祂保护敬虔人的生命， 从恶人手中解救他们。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光照亮义人， 心地正直的人有喜乐。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你们义人要以耶和华为乐， 称谢祂的圣名。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一首诗歌。</w:t>
      </w:r>
    </w:p>
    <w:p>
      <w:pPr>
        <w:pStyle w:val="Heading2"/>
      </w:pPr>
      <w:r>
        <w:rPr>
          <w:lang w:val="zh_CN" w:bidi="zh_CN"/>
        </w:rPr>
        <w:t>诗篇 98:1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你们要向耶和华唱新歌， 因为祂的作为奇妙， 祂以右手和圣洁的臂膀施行拯救。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耶和华显明了祂的拯救之恩， 向列邦彰显了祂的公义。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祂没有忘记以慈爱和信实对待以色列人， 普天下都看见我们上帝的救恩。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普世要向耶和华欢呼， 欢欢喜喜地高声颂扬。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要弹奏竖琴歌颂耶和华， 伴着琴声唱诗歌颂祂。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要伴随着号声和角声在大君王耶和华面前欢呼。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大海和海中的一切要颂扬， 大地和地上的一切要欢呼。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江河要鼓掌， 群山要在耶和华面前齐声欢唱，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因为祂要来审判大地， 要公义地审判世界， 公正地审判万民。</w:t>
      </w:r>
    </w:p>
    <w:p>
      <w:pPr>
        <w:pStyle w:val="Heading2"/>
      </w:pPr>
      <w:r>
        <w:rPr>
          <w:lang w:val="zh_CN" w:bidi="zh_CN"/>
        </w:rPr>
        <w:t>诗篇 99:1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耶和华掌权，万民当颤抖； 祂坐在基路伯天使之上， 大地当战栗。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耶和华在锡安伟大无比， 超越万邦。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万邦要赞美你伟大而可畏的名， 你是圣洁的。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你是大能的君王， 喜爱正义，维护公平， 在雅各家秉公行义。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要尊崇我们的上帝耶和华， 俯伏在祂脚凳前敬拜， 祂是圣洁的。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祂的祭司中有摩西和亚伦， 呼求祂的人中有撒母耳。 他们求告耶和华， 祂就应允他们。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祂在云柱中向他们说话， 他们遵守祂赐下的法度和律例。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耶和华，我们的上帝啊， 你应允了他们， 向他们显明你是赦罪的上帝， 但也惩罚他们的罪恶。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要尊崇我们的上帝耶和华， 在祂的圣山上敬拜祂， 因为我们的上帝耶和华是圣洁的。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感恩诗。</w:t>
      </w:r>
    </w:p>
    <w:p>
      <w:pPr>
        <w:pStyle w:val="Heading2"/>
      </w:pPr>
      <w:r>
        <w:rPr>
          <w:lang w:val="zh_CN" w:bidi="zh_CN"/>
        </w:rPr>
        <w:t>诗篇 100:1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普世要向耶和华欢呼！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你们要欢然事奉耶和华， 到祂面前来欢唱。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要知道耶和华是上帝， 祂创造了我们， 我们属于祂，是祂的子民， 是祂草场上的羊。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要怀着感恩的心进入祂的门， 唱着赞美的歌进入祂的院宇； 要感谢祂，称颂祂的名。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因为耶和华是美善的， 祂的慈爱永远长存， 祂的信实千古不变。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101:1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我要歌颂你的慈爱和公正， 我要颂赞你。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我要谨慎行事， 走正直的路， 你何时来我这里？ 我要存纯全的心在家中行事。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我要弃绝恶事， 我憎恶背弃上帝者的行为， 不沾染他们的恶行。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我要远离心术不正的人， 不与邪恶的事有任何瓜葛。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我要消灭暗中毁谤邻居的人， 也不容忍心高气傲的人。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我要看顾地上忠信的人， 让他们与我同住。 行事正直的人才能服侍我。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诡诈的人必不得与我同住， 口出谎言的人必不得侍立在我面前。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每天早晨我要消灭国中所有的恶人， 从耶和华的城中铲除一切作恶的人。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受苦之人的祷告，在疲惫不堪时向耶和华的倾诉。</w:t>
      </w:r>
    </w:p>
    <w:p>
      <w:pPr>
        <w:pStyle w:val="Heading2"/>
      </w:pPr>
      <w:r>
        <w:rPr>
          <w:lang w:val="zh_CN" w:bidi="zh_CN"/>
        </w:rPr>
        <w:t>诗篇 102:1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耶和华啊，求你听我的祷告， 愿我的呼求达到你面前！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我在危难的时候， 求你不要掩面不理我。 我的呼求的时候，求你垂听， 赶快应允我。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我的年日如烟消散， 我的骨头如火焚烧。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我的心被摧残，如草枯萎， 以致我不思饮食。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我因哀叹而瘦骨嶙峋。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我就像旷野中的鸮鸟， 又像废墟中的猫头鹰。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我无法入睡， 我就像屋顶上一只孤伶伶的麻雀。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我的仇敌终日辱骂我， 嘲笑我的用我的名字咒诅人。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我以炉灰为食物， 眼泪拌着水喝，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因为你向我大发烈怒， 把我捡起来扔掉了。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我的年日像黄昏的影子， 又如枯干的草芥。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耶和华啊！唯有你永远做王， 你的大名万代长存。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你必起来怜悯锡安， 因为该恩待她了，时候已到。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你的仆人们喜爱城中的石头， 怜惜城中的尘土。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列国敬畏耶和华的名， 世上的君王都敬畏祂的荣耀。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因为耶和华必重建锡安， 带着荣耀显现。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祂必垂听穷人的祷告， 不藐视他们的祈求。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要为后代记下这一切， 好让将来受造的人赞美耶和华。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耶和华从至高的圣所俯视人间， 从天上察看大地，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要垂听被囚之人的哀叹， 释放被定死罪的人。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21-22</w:t>
      </w:r>
      <w:r>
        <w:rPr>
          <w:lang w:val="zh_CN" w:bidi="zh_CN"/>
        </w:rPr>
        <w:t xml:space="preserve"> 这样，万族万国聚集敬拜 耶和华时， 人们必在锡安传扬祂的名， 在耶路撒冷赞美祂。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祂使我未老先衰， 缩短了我的岁月。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我说：“我的上帝啊， 你世代长存， 求你不要叫我中年早逝。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太初你奠立大地的根基， 亲手创造诸天。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天地都要消亡， 但你永远长存。 天地都会像外衣渐渐破旧， 你必更换天地，如同更换衣服， 天地都要消逝。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但你永远不变， 你的年日永无穷尽。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你仆人的后代必生生不息， 他们的子孙必在你面前坚立。”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103:1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我的心啊，要称颂耶和华， 我的肺腑心肠啊，要称颂祂的圣名。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我的心啊，要称颂耶和华， 不要忘记祂的一切恩惠。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祂赦免你一切的罪恶， 医治你一切的疾病。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祂救赎你的生命脱离死亡， 以慈爱和怜悯环绕你。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祂以美物满足你的愿望， 使你如鹰一般恢复青春。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耶和华为一切受欺压的人伸张正义，主持公道。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祂让摩西明白自己的旨意， 向以色列人彰显自己的作为。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耶和华好怜悯，有恩典， 不轻易发怒，充满慈爱。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祂不永久责备人， 也不永远怀怒。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祂没有按我们的罪恶对待我们， 也没有照我们的罪过惩罚我们。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因为天离地有多高， 祂对敬畏祂之人的爱也多大！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东离西有多远， 祂叫我们的过犯离我们也多远！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耶和华怜爱敬畏祂的人， 如同慈父怜爱自己的儿女。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因为祂知道我们的本源， 顾念我们不过是尘土。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世人的年日如同草芥， 如野地茂盛的花，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一经风吹，便无影无踪， 从原处永远消逝。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耶和华永永远远爱敬畏祂的人， 以公义待他们的子子孙孙，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就是那些守祂的约、 一心遵行祂命令的人。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耶和华在天上设立了宝座， 祂的王权统管万有。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听从耶和华的命令、遵行祂吩咐的大能天使啊， 你们要称颂祂！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事奉耶和华、遵从祂旨意的天军啊， 你们要称颂祂！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耶和华所造的万物啊， 要在祂掌管的各处称颂祂。 我的心啊，要称颂耶和华！</w:t>
      </w:r>
    </w:p>
    <w:p>
      <w:pPr>
        <w:pStyle w:val="Heading2"/>
      </w:pPr>
      <w:r>
        <w:rPr>
          <w:lang w:val="zh_CN" w:bidi="zh_CN"/>
        </w:rPr>
        <w:t>诗篇 104:1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我的心啊，要称颂耶和华。 我的上帝耶和华啊， 你是多么伟大！ 你以尊贵和威严为衣，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你身披光华如披外袍， 你铺展穹苍如铺幔子。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祂在水上立起楼阁的栋梁。 祂以云彩为车驾，乘风飞驰。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祂以风为使者， 以火焰为仆役。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祂将大地立在根基上， 使它永不动摇。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你以深水为衣覆盖大地， 使大水淹没群山。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你一声怒叱，众水便奔逃； 你一声雷鸣，众水就奔流，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漫过山峦，流进山谷， 归到你指定的地方。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你为众水划定不可逾越的界线， 以免大地再遭淹没。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耶和华使泉水涌流在谷地， 奔腾在山间，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让野地的动物有水喝， 野驴可以解渴。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飞鸟也在溪旁栖息， 在树梢上歌唱。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祂从天上的楼阁降雨在山间， 大地因祂的作为而丰美富饶。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祂使绿草生长，滋养牲畜， 让人种植作物， 享受大地的出产，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有沁人心怀的醇酒、 滋润容颜的膏油、 增强活力的五谷。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耶和华种植了黎巴嫩的香柏树， 使它们得到充沛的水源，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鸟儿在树上搭窝， 鹳鸟在松树上栖息。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高山是野山羊的住处， 峭壁是石獾的藏身之所。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你命月亮定节令， 使太阳自知西沉。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你造黑暗，定为夜晚， 作林中百兽出没的时间。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猛狮吼叫着觅食， 寻找上帝所赐的食物。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太阳升起， 百兽便躲避，卧在洞中，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人们外出工作，直到黄昏。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耶和华啊，你的创造如此繁多！ 你用智慧造了这一切， 大地充满了你创造的万物。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汪洋浩瀚， 充满了无数的大小水族，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船只往来于海上， 你造的海怪也在水中嬉戏。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它们都倚靠你按时供应食物。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你赐下食物，它们才有吃的， 你伸手赐下美食，它们才得饱足。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你若掩面不顾它们， 它们会惊慌失措。 你一收回它们的气息， 它们便死亡，归于尘土。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你一吹气便创造了它们， 你使大地焕然一新。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愿耶和华的荣耀存到永远！ 愿耶和华以祂的创造为乐！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祂一看大地，大地就震动； 祂一摸群山，群山就冒烟。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我要一生一世向耶和华歌唱， 我一息尚存就要赞美我的上帝。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愿祂喜悦我的默想， 耶和华是我的喜乐。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愿罪人从地上消逝， 愿恶人荡然无存。 我的心啊，要称颂耶和华！ 你们要赞美耶和华！</w:t>
      </w:r>
    </w:p>
    <w:p>
      <w:pPr>
        <w:pStyle w:val="Heading2"/>
      </w:pPr>
      <w:r>
        <w:rPr>
          <w:lang w:val="zh_CN" w:bidi="zh_CN"/>
        </w:rPr>
        <w:t>诗篇 105:1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你们要称谢耶和华，呼求祂的名， 在列邦传扬祂的作为。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要歌颂、赞美祂， 述说祂一切奇妙的作为。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要以祂的圣名为荣， 愿寻求耶和华的人心中快乐。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要寻求耶和华和祂的能力， 时常来到祂面前。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5-6</w:t>
      </w:r>
      <w:r>
        <w:rPr>
          <w:lang w:val="zh_CN" w:bidi="zh_CN"/>
        </w:rPr>
        <w:t xml:space="preserve"> 祂仆人亚伯拉罕的后裔啊， 祂所拣选的雅各的子孙啊， 要记住祂所行的神迹奇事和祂口中的判词。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祂是我们的上帝耶和华， 祂在普天下施行审判。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祂永远记得祂的约， 历经千代也不忘祂的应许，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就是祂与亚伯拉罕所立的约， 向以撒所起的誓。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祂将这约定为律例赐给雅各， 定为永远的约赐给以色列。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祂说：“我必把迦南赐给你， 作为你的产业。”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那时他们人丁稀少，寥寥可数， 在当地寄居。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他们在异国他乡流离飘零。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耶和华不容人压迫他们， 还为他们的缘故责备君王，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说：“不可加害我膏立的人， 也不可伤害我的先知。”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祂命饥荒降在那里， 断绝一切食物供应。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祂派一个人先去， 这人就是被卖为奴隶的约瑟。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他被戴上脚镣，套上枷锁，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直到后来他的预言应验， 耶和华的话试炼了他。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埃及王派人释放他， 百姓的首领给他自由，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派他执掌朝政， 管理国中的一切，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有权柄管束王的大臣， 将智慧传授王的长老。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以色列来到埃及， 雅各寄居在含地。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耶和华使祂的子民生养众多， 比他们的仇敌还要强盛。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祂使仇敌转念憎恨祂的子民， 用诡计虐待祂的仆人。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祂派遣祂的仆人摩西和祂拣选的亚伦，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在埃及行神迹， 在含地行奇事。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祂使黑暗降下笼罩那里； 他们没有违背祂的话。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祂使埃及的水变成血， 鱼都死去；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又使国中到处是青蛙， 王宫禁院也不能幸免。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祂一发命令， 苍蝇蜂拥而至，虱子遍满全境。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祂使雨变成冰雹， 遍地电光闪闪。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祂击倒他们的葡萄树和无花果树， 摧毁他们境内的树木。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祂一发声， 就飞来无数蝗虫和蚂蚱，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吃尽他们土地上的植物， 吃尽他们田间的出产。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祂又击杀他们境内所有的长子， 就是他们年轻力壮时生的长子。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祂带领以色列人携金带银地离开埃及， 各支派中无人畏缩。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埃及人惧怕他们， 乐见他们离去。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祂铺展云彩为他们遮荫， 晚上用火给他们照明。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他们祈求， 祂就赐下鹌鹑，降下天粮， 叫他们饱足。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祂使磐石裂开、涌出水来， 在干旱之地奔流成河。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因为祂顾念祂赐给仆人亚伯拉罕的神圣应许。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祂带领祂的子民欢然离去， 祂所拣选的百姓欢呼前行。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祂把列国的土地赐给他们， 使他们获得别人的劳动成果。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祂这样做是要使他们持守祂的命令， 遵行祂的律法。 你们要赞美耶和华！</w:t>
      </w:r>
    </w:p>
    <w:p>
      <w:pPr>
        <w:pStyle w:val="Heading2"/>
      </w:pPr>
      <w:r>
        <w:rPr>
          <w:lang w:val="zh_CN" w:bidi="zh_CN"/>
        </w:rPr>
        <w:t>诗篇 106:1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要称谢耶和华， 因为祂是美善的， 祂的慈爱永远长存！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谁能述说耶和华的大能作为？ 谁能道尽祂当受赞美之处？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那些行事公正， 持守公义的人有福了。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耶和华啊！ 你恩待你子民的时候， 求你顾念我； 你拯救他们的时候， 求你帮助我，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使我看到你所拣选的人繁荣昌盛， 与他们同乐， 与你的子民一同夸耀。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我们跟祖先一样也犯了罪， 行事邪恶。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我们祖先在埃及漠视你奇妙的作为， 忘记你向他们屡施慈爱， 在红海边反叛你。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但祂为了自己的名拯救了他们， 以彰显祂的大能。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祂斥责红海，海就干了， 祂带领他们走过深渊， 如履干地。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祂救他们脱离敌人的权势， 从仇敌的手中救赎了他们。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海水淹没了敌军， 没有一人生还。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那时他们才相信祂的话， 歌唱赞美祂。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然而，他们很快忘了祂的作为， 不愿等候祂的引导。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他们在旷野大起贪念， 在荒野试探上帝。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祂满足了他们的要求， 但在他们当中降下了瘟疫。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他们还在营中嫉妒摩西和耶和华的圣仆亚伦。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大地裂开吞没了大坍， 埋葬了亚比兰一伙人。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火在他们的党羽中烧起， 烧灭了这些恶人。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他们在何烈山铸造牛犊，祭拜金属偶像，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他们用吃草之牛的铸像代替荣耀的上帝。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他们忘记了拯救他们的上帝， 祂曾在埃及行奇事，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在含地行神迹， 在红海边行可畏的事。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因此祂说要消灭他们。 若不是祂拣选的摩西站在裂口处向祂求情， 祂早已发烈怒毁灭了他们。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他们藐视那佳美之地， 不相信祂的应许。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他们在帐篷里发怨言， 不听从祂的命令。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因此，祂举手起誓要使他们倒毙在旷野，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使他们的后代倒在列国，分散到各地。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他们与巴力·毗珥苟合， 吃献给假神的祭物。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他们的所作所为触怒耶和华， 以致瘟疫降在他们中间。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那时，非尼哈起来惩罚罪人， 瘟疫才停止。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这就是他的义行，世代永存。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他们在米利巴泉边惹耶和华发怒， 连累了摩西。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因为他们惹摩西发怒， 以致他说了鲁莽的话。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他们没有照耶和华的命令消灭外族人，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反倒与他们混居， 仿效他们的习俗，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拜他们的偶像，陷入网罗。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他们把自己的儿女当祭物献给鬼魔，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他们把自己的儿女献给迦南的偶像作祭物， 流他们儿女无辜的血， 玷污了那地方。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他们的行为玷污了自己， 所作所为使自己沦为淫妇。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耶和华因此向祂的子民发怒， 祂厌恶自己的产业，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使他们落在列邦的手中， 受敌人的辖制。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他们的敌人压迫他们， 他们被制服在敌人手下。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祂多次拯救他们， 他们却执意背叛， 陷入罪中不能自拔。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但祂听见他们在苦难中呼求时， 仍然眷顾他们。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祂顾念与他们所立的约， 凭丰盛的慈爱怜悯他们。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祂使掳掠他们的人怜悯他们。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我们的上帝耶和华啊， 求你拯救我们， 从列国招聚我们， 我们好称谢你的圣名， 以赞美你为荣。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以色列的上帝耶和华永永远远当受称颂。 愿众民都说：“阿们！” 你们要赞美耶和华！</w:t>
      </w:r>
    </w:p>
    <w:p>
      <w:pPr>
        <w:pStyle w:val="Heading2"/>
      </w:pPr>
      <w:r>
        <w:rPr>
          <w:lang w:val="zh_CN" w:bidi="zh_CN"/>
        </w:rPr>
        <w:t>诗篇 107:1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你们要称谢耶和华， 因为祂是美善的； 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2-3</w:t>
      </w:r>
      <w:r>
        <w:rPr>
          <w:lang w:val="zh_CN" w:bidi="zh_CN"/>
        </w:rPr>
        <w:t xml:space="preserve"> 耶和华救赎的人， 就是祂从敌人手中救赎出来， 从东西南北各个地方招聚的人， 都要称谢祂。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他们在旷野中飘泊，居无定所，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又饥又渴，精疲力竭。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他们在患难中呼求耶和华， 祂便救他们脱离困境，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带领他们走直路， 到可居住的城邑。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他们要称谢耶和华的慈爱， 称谢祂为世人所行的奇事。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因为祂满足干渴的人， 以美食喂饱饥饿的人。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有些人坐在黑暗里， 在死亡的阴影下， 被铁链捆绑， 痛苦不堪，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因为他们违背上帝的话， 藐视至高者的旨意。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所以上帝使他们服苦役， 他们跌倒也无人扶助。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于是，他们在患难中呼求耶和华， 祂便救他们脱离困境。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祂带领他们脱离黑暗和死亡的阴影， 断开他们的锁链。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他们要称谢耶和华的慈爱， 称谢祂为世人所行的奇事。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因为祂打碎了铜门， 砍断了铁闩。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有些人因自己的悖逆而愚顽， 因自己的罪过而受苦，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食欲全消，几近死亡。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于是，他们在患难中呼求耶和华， 祂便救他们脱离困境。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祂一发令，就医治了他们， 救他们脱离死亡。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他们要称谢耶和华的慈爱， 称谢祂为世人所行的奇事。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他们要向祂献上感恩祭， 欢然歌颂祂的作为。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有些人乘船在汪洋大海上经商，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他们看见了耶和华的作为， 看见了祂在深海所行的奇事。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祂一声令下， 狂风大作，巨浪滔天。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他们的船只忽而被抛向半空， 忽而落入深渊， 他们吓得胆战心惊，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东倒西歪，如同醉汉， 束手无策。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于是，他们在患难中呼求耶和华， 祂便救他们脱离困境。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祂使狂风止息，海浪平静。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他们因风平浪静而欢喜， 祂带领他们到所向往的港湾。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他们要称谢耶和华的慈爱， 称谢祂为世人所行的奇事。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他们要在众人面前尊崇祂， 在长老的聚会中赞美祂。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祂使江河变成荒漠， 水泉变成干地，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叫沃土变成荒凉的盐碱地， 因为那里的居民邪恶。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祂叫荒漠水塘遍布， 使旱地甘泉涌流。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祂使饥饿的人住在那里， 建造可安居的城邑，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耕种田地，栽植葡萄园， 收成丰硕。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祂赐福给他们， 使他们人丁兴旺， 牲口有增无减。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后来他们在压迫、患难和痛苦的煎熬下人口减少， 地位卑下。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祂使贵族蒙羞受辱， 漂流在荒芜之地。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但祂搭救贫苦的人脱离苦难， 使他们家族兴旺，多如羊群。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正直人看见就欢喜， 邪恶人都哑口无言。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有智慧的人都要留心这些事， 他们要思想耶和华的慈爱。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大卫的诗歌。</w:t>
      </w:r>
    </w:p>
    <w:p>
      <w:pPr>
        <w:pStyle w:val="Heading2"/>
      </w:pPr>
      <w:r>
        <w:rPr>
          <w:lang w:val="zh_CN" w:bidi="zh_CN"/>
        </w:rPr>
        <w:t>诗篇 108:1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上帝啊！我心坚定不移， 我要用心灵唱诗歌颂你。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琴瑟啊，醒来吧！ 我要唤醒黎明！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耶和华啊，我要在列邦称谢你， 在列国歌颂你。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因为你的慈爱广及诸天， 你的信实高达穹苍。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上帝啊， 愿你受的尊崇超过诸天， 愿你的荣耀覆盖大地。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求你应允我们的祷告， 伸出右手拯救我们， 使你所爱的人获救。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上帝在祂的圣所说： “我要欢然划分示剑，丈量疏割谷。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基列是我的，玛拿西也是我的， 以法莲是我的头盔， 犹大是我的权杖。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摩押是我的洗脚盆， 我要把鞋扔给以东， 我要朝非利士高唱凯歌。”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谁能带我进入坚固的城池？ 谁能领我到以东？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上帝啊，你抛弃了我们吗？ 上帝啊，你不再和我们的军队一同出战了吗？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求你帮助我们攻打仇敌， 因为人的帮助徒然无益。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我们依靠上帝才能取胜， 祂必践踏我们的敌人。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109:1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我所赞美的上帝啊， 求你不要沉默不语。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因为邪恶和诡诈的人开口攻击我， 用撒谎的舌头毁谤我。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他们对我恶语相向， 无缘无故地攻击我。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我爱他们，他们却控告我， 但我专心祷告。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他们对我以恶报善， 以恨报爱。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求你差恶人攻击我的仇敌， 派对头站在他右边控告他。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当他受审时， 愿他被判为有罪， 他的祷告也算为罪过。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愿他的年日短少， 愿别人取代他的职位。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愿他的孩子失去父亲， 妻子成为寡妇。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愿他的孩子流浪行乞， 被赶出自己破败的家。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愿债主夺取他所有的财产， 陌生人抢走他的劳动成果。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愿无人向他施恩， 无人同情他的孤儿。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愿他断子绝孙， 他的姓氏传不到下一代。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愿耶和华记住他祖辈的罪恶， 不除去他母亲的罪过。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愿耶和华永不忘记他的罪恶， 把他的名号从世上铲除。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因为他毫无仁慈， 迫害困苦、贫穷和伤心的人， 置他们于死地。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他喜欢咒诅人， 愿咒诅临到他； 他不喜欢祝福人， 愿祝福远离他。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他咒诅成性， 愿咒诅如水侵入他的身体， 如油浸透他的骨头。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愿咒诅不离其身， 如同身上的衣服和腰间的带子。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愿耶和华这样报应那些控告我， 以恶言攻击我的人。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主耶和华啊， 求你因自己的名恩待我， 因你的美善和慈爱拯救我。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因为我贫穷困苦， 内心饱受创伤。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我像黄昏的日影一样消逝， 如蝗虫一般被抖落。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禁食使我双腿发软， 瘦骨嶙峋。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仇敌都嘲笑我， 他们看见我就连连摇头。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我的上帝耶和华啊， 求你帮助我，施慈爱拯救我，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让他们知道这是你的作为， 你耶和华行了此事。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任凭他们咒诅吧， 你必赐福给我。 攻击我的人必蒙羞， 但你的仆人必欢喜。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愿控告我的人满面羞辱， 愿他们浑身被耻辱包裹。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我要竭力颂扬耶和华， 在人群中赞美祂。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因为祂保护贫穷的人， 救他们脱离定他们死罪的人。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大卫的诗歌。</w:t>
      </w:r>
    </w:p>
    <w:p>
      <w:pPr>
        <w:pStyle w:val="Heading2"/>
      </w:pPr>
      <w:r>
        <w:rPr>
          <w:lang w:val="zh_CN" w:bidi="zh_CN"/>
        </w:rPr>
        <w:t>诗篇 110:1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耶和华对我主说： “你坐在我的右边， 等我使你的仇敌成为你的脚凳。”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耶和华必从锡安扩展你的王权， 你要在众仇敌中掌权。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你跟仇敌作战的时候， 你的百姓必甘心跟从， 他们衣着圣洁， 如清晨的甘露。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耶和华起了誓，绝不反悔， 祂说：“你照麦基洗德的模式永远做祭司。”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主在你右边保护你， 祂发怒的时候，必毁灭列王。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祂要审判列国， 使列国尸横遍野。 祂要毁灭世上的首领。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祂要喝路旁的溪水， 祂必精神抖擞。</w:t>
      </w:r>
    </w:p>
    <w:p>
      <w:pPr>
        <w:pStyle w:val="Heading2"/>
      </w:pPr>
      <w:r>
        <w:rPr>
          <w:lang w:val="zh_CN" w:bidi="zh_CN"/>
        </w:rPr>
        <w:t>诗篇 111:1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在正直人的大会及会众中， 我要全心称谢耶和华。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耶和华的作为伟大， 所有喜欢的人都必思想。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祂的作为荣耀威严， 祂的公义永远长存。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祂使人铭记祂奇妙的作为。 耶和华有恩典、好怜悯。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祂赐下粮食给那些敬畏祂的人， 祂永不忘记自己的约。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祂向子民彰显大能的作为， 把列国的土地赐给他们。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祂凭信实和公正行事， 祂一切的法则都可靠，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是凭信实和正直赐下的， 存到永永远远。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祂救赎了自己的子民， 立了永远的约， 祂的名神圣可畏。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智慧始于敬畏耶和华， 遵行祂命令者皆明睿。 祂永远当受赞美。</w:t>
      </w:r>
    </w:p>
    <w:p>
      <w:pPr>
        <w:pStyle w:val="Heading2"/>
      </w:pPr>
      <w:r>
        <w:rPr>
          <w:lang w:val="zh_CN" w:bidi="zh_CN"/>
        </w:rPr>
        <w:t>诗篇 112:1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敬畏耶和华、热爱祂命令的人有福了！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他的子孙在世上必兴盛， 正直人的后代必蒙福。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他的家财丰厚， 他的公义永远长存。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黑暗中必有光照亮正直人， 照亮有恩慈、好怜悯、行公义的人。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慷慨借贷， 行事公正的人必亨通。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义人必永不动摇， 他必永得眷顾。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他不怕恶讯， 他一心信靠耶和华。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他心里笃定，毫不害怕， 他终必战胜仇敌。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他慷慨施舍，周济穷人； 他的公义永远长存； 他的角被高举，得享尊荣。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恶人见状恼怒不已， 他咬牙切齿地死去。 恶人的盼望必破灭。</w:t>
      </w:r>
    </w:p>
    <w:p>
      <w:pPr>
        <w:pStyle w:val="Heading2"/>
      </w:pPr>
      <w:r>
        <w:rPr>
          <w:lang w:val="zh_CN" w:bidi="zh_CN"/>
        </w:rPr>
        <w:t>诗篇 113:1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耶和华的仆人啊， 你们要赞美，赞美耶和华的名。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愿耶和华的名受称颂， 从现在直到永远！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从日出之地到日落之处， 普世都应当赞美耶和华的名。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耶和华高居万国之上， 祂的荣耀高过诸天。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谁能与我们的上帝耶和华相比？ 祂坐在至高之处，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俯视诸天和大地。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祂从灰尘中提拔贫穷人， 从粪堆中提升困苦人，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使他们与王子同坐， 与本国的王子同坐。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祂使不育的妇人安居家中， 成为快乐的母亲。 你们要赞美耶和华！</w:t>
      </w:r>
    </w:p>
    <w:p>
      <w:pPr>
        <w:pStyle w:val="Heading2"/>
      </w:pPr>
      <w:r>
        <w:rPr>
          <w:lang w:val="zh_CN" w:bidi="zh_CN"/>
        </w:rPr>
        <w:t>诗篇 114:1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以色列人离开埃及， 雅各家从异族出来时，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犹大成为上帝的圣所， 以色列成为祂的国度。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大海看见他们就奔逃， 约旦河也倒流。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大山如公羊一般跳跃， 小山像羊羔一样蹦跳。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大海啊，你为何奔逃？ 约旦河啊，你为何倒流？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大山啊，你为何如公羊一般跳跃？ 小山啊，你为何像羊羔一样蹦跳？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大地啊，你要在主面前， 在雅各的上帝面前颤抖，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因为祂使磐石变成水池， 使岩石涌出泉水。</w:t>
      </w:r>
    </w:p>
    <w:p>
      <w:pPr>
        <w:pStyle w:val="Heading2"/>
      </w:pPr>
      <w:r>
        <w:rPr>
          <w:lang w:val="zh_CN" w:bidi="zh_CN"/>
        </w:rPr>
        <w:t>诗篇 115:1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不要将荣耀归于我们， 不要归于我们。 荣耀归于你的名， 因为你慈爱、信实！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为何让列国说 “他们的上帝在哪里”？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我们的上帝高居在天， 按自己的旨意行事。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他们的偶像是人用金银造的。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它们有口不能言，有眼不能看，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有耳不能听，有鼻不能闻，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有手不能摸，有脚不能走， 有喉咙也不能发声。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造偶像的必和偶像一样， 信靠偶像的人也是如此。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以色列人啊，要信靠耶和华！ 祂是你们的帮助， 是你们的盾牌。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亚伦家啊，要信靠耶和华！ 祂是你们的帮助， 是你们的盾牌。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敬畏耶和华的人啊，要信靠祂！ 祂是你们的帮助， 是你们的盾牌。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耶和华顾念我们，赐福给我们。 祂要赐福给以色列人， 赐福给亚伦家。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耶和华要赐福给一切敬畏祂的人， 不分尊贵卑贱。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愿耶和华使你们和你们的后代人丁兴旺！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愿创造天地的耶和华赐福给你们！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高天属于耶和华， 但祂把大地赐给了世人。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死人不能颂赞耶和华， 下坟墓的人不能赞美祂。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但我们要赞美耶和华， 从现在直到永远。 你们要赞美耶和华！</w:t>
      </w:r>
    </w:p>
    <w:p>
      <w:pPr>
        <w:pStyle w:val="Heading2"/>
      </w:pPr>
      <w:r>
        <w:rPr>
          <w:lang w:val="zh_CN" w:bidi="zh_CN"/>
        </w:rPr>
        <w:t>诗篇 116:1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我爱耶和华， 因为祂垂听了我的呼求和祷告。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因为祂侧耳听我的祈求， 我一生都要求告祂。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死亡的绳索缠绕我， 阴间的恐怖笼罩我， 我陷入困苦和忧愁。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于是，我求告耶和华的名， 说：“耶和华啊，求你救我。”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耶和华仁慈、公义， 我们的上帝充满怜悯。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耶和华保护心地单纯的人， 危难之时祂拯救了我。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我的心啊，恢复安宁吧， 因为耶和华恩待你。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祂救我的性命脱离死亡， 止住我眼中的泪水， 使我双脚免于滑倒。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我要在世上事奉耶和华。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我相信，所以才说： “我受尽了痛苦。”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我曾惊恐地说： “人人都说谎。”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我拿什么报答耶和华赐给我的一切恩惠呢？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我要因耶和华的拯救之恩举杯称颂祂的名。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我要在耶和华的子民面前还我向祂许的愿。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耶和华的眼目顾惜祂圣民的存亡。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耶和华啊！我是你的仆人， 是你的仆人，是你婢女的儿子。 你除去了我的锁链。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我要向你献上感恩祭， 求告耶和华的名。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18-19</w:t>
      </w:r>
      <w:r>
        <w:rPr>
          <w:lang w:val="zh_CN" w:bidi="zh_CN"/>
        </w:rPr>
        <w:t xml:space="preserve"> 我要在耶路撒冷， 在耶和华的殿中， 在耶和华的子民面前还我向祂许的愿。 你们要赞美耶和华！</w:t>
      </w:r>
    </w:p>
    <w:p>
      <w:pPr>
        <w:pStyle w:val="Heading2"/>
      </w:pPr>
      <w:r>
        <w:rPr>
          <w:lang w:val="zh_CN" w:bidi="zh_CN"/>
        </w:rPr>
        <w:t>诗篇 117:1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万国啊，你们要赞美耶和华！ 万民啊，你们要颂扬祂！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因为祂对我们的慈爱是何等深厚， 祂的信实永远长存。 你们要赞美耶和华！</w:t>
      </w:r>
    </w:p>
    <w:p>
      <w:pPr>
        <w:pStyle w:val="Heading2"/>
      </w:pPr>
      <w:r>
        <w:rPr>
          <w:lang w:val="zh_CN" w:bidi="zh_CN"/>
        </w:rPr>
        <w:t>诗篇 118:1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你们要称谢耶和华， 因为祂是美善的， 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愿以色列人说： “祂的慈爱永远长存。”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愿亚伦家说： “祂的慈爱永远长存。”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愿那些敬畏耶和华的人说： “祂的慈爱永远长存。”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我在苦难中求告耶和华， 祂就答应我，救我脱离困境。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有耶和华与我同在， 我必不惧怕， 人能把我怎么样？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耶和华与我同在，帮助我， 我必看见那些恨我的人一败涂地。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投靠耶和华胜过倚靠人。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投靠耶和华胜过倚靠权贵。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列国围住我， 但我靠着耶和华的名消灭了他们。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他们四面围住我， 但我靠着耶和华的名消灭了他们。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他们如蜜蜂围住我， 然而他们必像燃烧的荆棘， 转瞬消逝； 我靠着耶和华的名消灭了他们。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我受到猛烈的攻击， 几乎要倒下了， 但耶和华帮助了我。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耶和华是我的力量， 是我的诗歌； 祂拯救了我。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义人的帐篷里传出胜利的欢呼声： “耶和华用右手施展大能！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耶和华高举右手， 耶和华用右手施展大能！”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我必不至于死， 我要活着， 并要述说耶和华的作为。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耶和华虽然重重地惩罚我， 却没有置我于死地。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给我打开公义的门吧， 我要进去称谢耶和华。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这是耶和华的门， 义人都可以进去。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耶和华啊！我称谢你， 因为你应允了我的祷告， 拯救了我。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工匠丢弃的石头已成了房角石。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这是耶和华的作为， 在我们看来奇妙莫测。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这是耶和华得胜的日子， 我们要欢喜快乐。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耶和华啊，求你拯救我们； 耶和华啊，求你使我们亨通。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奉耶和华之名来的当受称颂！ 我们要在耶和华的殿中祝福你们。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耶和华是上帝， 祂的光照亮我们。 要用绳索拴住祭牲， 牵到祭坛的角那里。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你是我的上帝，我要称谢你； 你是我的上帝，我要尊崇你。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你们要称谢耶和华， 因为祂是美善的， 祂的慈爱永远长存。</w:t>
      </w:r>
    </w:p>
    <w:p>
      <w:pPr>
        <w:pStyle w:val="Heading2"/>
      </w:pPr>
      <w:r>
        <w:rPr>
          <w:lang w:val="zh_CN" w:bidi="zh_CN"/>
        </w:rPr>
        <w:t>诗篇 119:1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行为正直、遵行耶和华律法的人有福了！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遵守祂的法度、全心寻求祂的人有福了！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他们不做不义之事， 只遵行祂的旨意。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耶和华啊，你已经赐下法则， 为了让我们竭力遵行。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我渴望坚定地遵从你的律例。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我重视你的一切命令， 便不致羞愧。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我学习你公义的法令时， 要存着正直的心来称谢你。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我要遵守你的律例， 求你不要完全弃绝我。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青年如何保持纯洁呢？ 就是要遵行你的话。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我全心寻求你， 求你不要让我偏离你的命令。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我把你的话珍藏在心中， 免得我得罪你。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耶和华啊，你当受称颂！ 求你将你的律例教导我。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我宣扬你口中所出的一切法令。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我喜爱你的法度如同人喜爱财富。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我要默想你的法则， 思想你的旨意。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我以遵行你的律例为乐， 我不忘记你的话语。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求你以厚恩待你仆人， 使我能活着，并遵守你的话语。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求你开我的眼睛， 使我能明白你律法中的奥妙。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我在世上是过客， 求你不要向我隐藏你的命令。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我时刻切慕你的法令， 以致心力憔悴。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你斥责受咒诅、偏离你命令的狂傲人。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求你除去我所受的羞辱和藐视， 因为我遵从你的法度。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虽然权贵们坐着毁谤我， 仆人仍要默想你的律例。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你的法度是我的喜乐， 是我的谋士。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我的性命几乎坠入尘埃， 求你凭应许保全我性命。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我陈明自己的行为， 你就回应了我； 求你将你的律例教导我。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求你使我明白你的法则， 我要默想你的奇妙作为。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我伤心欲绝， 求你照你的应许使我坚强起来。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求你使我远离奸诈之路， 开恩将你的律法教导我。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我已经选择了真理之路， 决心遵行你的法令。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我持守你的法度，耶和华啊， 求你不要使我蒙羞。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我竭力遵守你的命令， 因为你拓宽我的悟性。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耶和华啊，求你将你的律例教导我， 我必遵守到底。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求你赐我悟性，使我遵守你的律法， 并且全心遵守。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求你引导我遵行你的命令， 因为这是我喜爱的。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求你使我的心向往你的法度， 而非不义之财。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求你使我的眼目远离虚空之事， 按你的旨意保全我性命。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求你实现你给仆人的应许， 就是你给敬畏你之人的应许。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求你除去我所害怕的羞辱， 因为你的法令是美善的。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我渴望遵行你的法则， 求你按你的公义保全我性命。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耶和华啊！ 愿你的慈爱临到我， 愿你的拯救临到我， 正如你的应许，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好叫我能应对嘲笑我的人， 因为我信靠你的话。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断不要从我口中拿走真理之言， 因为你的法令是我的盼望。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我要持守你的律法， 直到永永远远。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我要自由地生活， 因为我寻求你的法则。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我要在君王面前讲论你的法度， 我不以此为耻。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我以遵行你的命令为乐， 我喜爱你的命令。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我尊崇你的命令， 我喜爱你的命令， 我要默想你的律例。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求你顾念你对仆人的应许， 你的话带给我盼望。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你的应许保全我性命， 是我患难中的安慰。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狂傲人肆意嘲讽我， 但我仍然没有偏离你的律法。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耶和华啊， 我牢记你古时赐下的法令， 你的法令是我的安慰。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我见恶人丢弃你的律法， 就怒火中烧。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我在世上寄居， 你的律例就是我的诗歌。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耶和华啊，我在夜间思想你的名， 我要遵守你的律法。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我向来遵行你的法则。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耶和华啊，你是我的福分！ 我决心遵行你的话语。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我一心求你施恩， 求你照着你的应许恩待我。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我思想自己走过的路， 就移步归向你的法度。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我毫不迟疑地遵守你的命令。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虽然恶人用绳索捆绑我， 我仍不忘记你的律法。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因为你公义的法令， 我半夜起来称谢你。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我与所有敬畏你、遵守你法则的人为友。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耶和华啊，你的慈爱充满大地， 求你将你的律例教导我。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耶和华啊， 你信守诺言，善待了仆人。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求你赐我知识，教我判别是非， 因为我信靠你的命令。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从前我没有受苦的时候走迷了路， 现在我要遵行你的话。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你是美善的， 你所行的都是美善的， 求你将你的律例教导我。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傲慢人毁谤我， 但我一心遵守你的法则。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他们执迷不悟， 但我喜爱你的律法。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我受苦对我有益， 使我可以学习你的律例。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72</w:t>
      </w:r>
      <w:r>
        <w:rPr>
          <w:lang w:val="zh_CN" w:bidi="zh_CN"/>
        </w:rPr>
        <w:t xml:space="preserve"> 你颁布的律法对我而言比千万金银更宝贵。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73</w:t>
      </w:r>
      <w:r>
        <w:rPr>
          <w:lang w:val="zh_CN" w:bidi="zh_CN"/>
        </w:rPr>
        <w:t xml:space="preserve"> 你亲手造我、塑我， 求你赐我悟性来学习你的命令。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74</w:t>
      </w:r>
      <w:r>
        <w:rPr>
          <w:lang w:val="zh_CN" w:bidi="zh_CN"/>
        </w:rPr>
        <w:t xml:space="preserve"> 敬畏你的人见我就欢喜， 因为你的话是我的盼望。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75</w:t>
      </w:r>
      <w:r>
        <w:rPr>
          <w:lang w:val="zh_CN" w:bidi="zh_CN"/>
        </w:rPr>
        <w:t xml:space="preserve"> 耶和华啊， 我知道你的法令公义， 你是凭信实管教我。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76</w:t>
      </w:r>
      <w:r>
        <w:rPr>
          <w:lang w:val="zh_CN" w:bidi="zh_CN"/>
        </w:rPr>
        <w:t xml:space="preserve"> 求你照着你给仆人的应许， 用你的慈爱来安慰我。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77</w:t>
      </w:r>
      <w:r>
        <w:rPr>
          <w:lang w:val="zh_CN" w:bidi="zh_CN"/>
        </w:rPr>
        <w:t xml:space="preserve"> 求你怜悯我，使我可以存活， 因为你的律法是我的喜乐。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78</w:t>
      </w:r>
      <w:r>
        <w:rPr>
          <w:lang w:val="zh_CN" w:bidi="zh_CN"/>
        </w:rPr>
        <w:t xml:space="preserve"> 愿狂傲人受辱， 因他们诋毁我； 但我要默想你的法则。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79</w:t>
      </w:r>
      <w:r>
        <w:rPr>
          <w:lang w:val="zh_CN" w:bidi="zh_CN"/>
        </w:rPr>
        <w:t xml:space="preserve"> 愿敬畏你的人到我这里来， 好明白你的法度。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80</w:t>
      </w:r>
      <w:r>
        <w:rPr>
          <w:lang w:val="zh_CN" w:bidi="zh_CN"/>
        </w:rPr>
        <w:t xml:space="preserve"> 愿我能全心遵守你的律例， 使我不致羞愧。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81</w:t>
      </w:r>
      <w:r>
        <w:rPr>
          <w:lang w:val="zh_CN" w:bidi="zh_CN"/>
        </w:rPr>
        <w:t xml:space="preserve"> 我的心迫切渴慕你的拯救， 你的话是我的盼望。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82</w:t>
      </w:r>
      <w:r>
        <w:rPr>
          <w:lang w:val="zh_CN" w:bidi="zh_CN"/>
        </w:rPr>
        <w:t xml:space="preserve"> 我期盼你的应许实现， 望眼欲穿。 我说：“你何时才安慰我？”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83</w:t>
      </w:r>
      <w:r>
        <w:rPr>
          <w:lang w:val="zh_CN" w:bidi="zh_CN"/>
        </w:rPr>
        <w:t xml:space="preserve"> 我形容枯槁，好像烟熏的皮袋， 但我仍然没有忘记你的律例。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84</w:t>
      </w:r>
      <w:r>
        <w:rPr>
          <w:lang w:val="zh_CN" w:bidi="zh_CN"/>
        </w:rPr>
        <w:t xml:space="preserve"> 你仆人还要等候多久呢？ 你何时才会惩罚那些迫害我的人呢？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85</w:t>
      </w:r>
      <w:r>
        <w:rPr>
          <w:lang w:val="zh_CN" w:bidi="zh_CN"/>
        </w:rPr>
        <w:t xml:space="preserve"> 违背你律法的狂傲人挖陷阱害我。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86</w:t>
      </w:r>
      <w:r>
        <w:rPr>
          <w:lang w:val="zh_CN" w:bidi="zh_CN"/>
        </w:rPr>
        <w:t xml:space="preserve"> 你的一切命令都可靠， 他们无故地迫害我， 求你帮助我。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87</w:t>
      </w:r>
      <w:r>
        <w:rPr>
          <w:lang w:val="zh_CN" w:bidi="zh_CN"/>
        </w:rPr>
        <w:t xml:space="preserve"> 他们几乎置我于死地， 但我仍然没有背弃你的法则。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88</w:t>
      </w:r>
      <w:r>
        <w:rPr>
          <w:lang w:val="zh_CN" w:bidi="zh_CN"/>
        </w:rPr>
        <w:t xml:space="preserve"> 求你施慈爱保全我性命， 我好遵守你颁布的法度。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89</w:t>
      </w:r>
      <w:r>
        <w:rPr>
          <w:lang w:val="zh_CN" w:bidi="zh_CN"/>
        </w:rPr>
        <w:t xml:space="preserve"> 耶和华啊，你的话立定在天， 永远不变。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90</w:t>
      </w:r>
      <w:r>
        <w:rPr>
          <w:lang w:val="zh_CN" w:bidi="zh_CN"/>
        </w:rPr>
        <w:t xml:space="preserve"> 你的信实万代长存； 你奠定大地，它恒久不变。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91</w:t>
      </w:r>
      <w:r>
        <w:rPr>
          <w:lang w:val="zh_CN" w:bidi="zh_CN"/>
        </w:rPr>
        <w:t xml:space="preserve"> 天地照你的法令存到今日， 因为万物都是你的仆役。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92</w:t>
      </w:r>
      <w:r>
        <w:rPr>
          <w:lang w:val="zh_CN" w:bidi="zh_CN"/>
        </w:rPr>
        <w:t xml:space="preserve"> 我若不以你的律法为乐， 早已死在苦难中了。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93</w:t>
      </w:r>
      <w:r>
        <w:rPr>
          <w:lang w:val="zh_CN" w:bidi="zh_CN"/>
        </w:rPr>
        <w:t xml:space="preserve"> 我永不忘记你的法则， 因你借此保全我性命。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94</w:t>
      </w:r>
      <w:r>
        <w:rPr>
          <w:lang w:val="zh_CN" w:bidi="zh_CN"/>
        </w:rPr>
        <w:t xml:space="preserve"> 我属于你，求你拯救我， 因为我寻求你的法则。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95</w:t>
      </w:r>
      <w:r>
        <w:rPr>
          <w:lang w:val="zh_CN" w:bidi="zh_CN"/>
        </w:rPr>
        <w:t xml:space="preserve"> 恶人伺机害我， 但我仍然思想你的法度。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96</w:t>
      </w:r>
      <w:r>
        <w:rPr>
          <w:lang w:val="zh_CN" w:bidi="zh_CN"/>
        </w:rPr>
        <w:t xml:space="preserve"> 我看到万事都有尽头， 唯有你的命令无边无界。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97</w:t>
      </w:r>
      <w:r>
        <w:rPr>
          <w:lang w:val="zh_CN" w:bidi="zh_CN"/>
        </w:rPr>
        <w:t xml:space="preserve"> 我多么爱慕你的律法， 终日默想。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98</w:t>
      </w:r>
      <w:r>
        <w:rPr>
          <w:lang w:val="zh_CN" w:bidi="zh_CN"/>
        </w:rPr>
        <w:t xml:space="preserve"> 你的命令常在我心中， 它使我比仇敌有智慧。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99</w:t>
      </w:r>
      <w:r>
        <w:rPr>
          <w:lang w:val="zh_CN" w:bidi="zh_CN"/>
        </w:rPr>
        <w:t xml:space="preserve"> 我比所有老师更有洞见， 因为我默想你的法度。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100</w:t>
      </w:r>
      <w:r>
        <w:rPr>
          <w:lang w:val="zh_CN" w:bidi="zh_CN"/>
        </w:rPr>
        <w:t xml:space="preserve"> 我比长者更明智， 因为我遵守你的法则。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101</w:t>
      </w:r>
      <w:r>
        <w:rPr>
          <w:lang w:val="zh_CN" w:bidi="zh_CN"/>
        </w:rPr>
        <w:t xml:space="preserve"> 为了遵行你的话， 我拒绝走恶道。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102</w:t>
      </w:r>
      <w:r>
        <w:rPr>
          <w:lang w:val="zh_CN" w:bidi="zh_CN"/>
        </w:rPr>
        <w:t xml:space="preserve"> 我没有偏离你的法令， 因为你教导过我。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103</w:t>
      </w:r>
      <w:r>
        <w:rPr>
          <w:lang w:val="zh_CN" w:bidi="zh_CN"/>
        </w:rPr>
        <w:t xml:space="preserve"> 你的话在我上颚何等甘美， 在我口中比蜜还甜。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104</w:t>
      </w:r>
      <w:r>
        <w:rPr>
          <w:lang w:val="zh_CN" w:bidi="zh_CN"/>
        </w:rPr>
        <w:t xml:space="preserve"> 我从你的法则中得到智慧， 因此我厌恶一切诡诈之道。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105</w:t>
      </w:r>
      <w:r>
        <w:rPr>
          <w:lang w:val="zh_CN" w:bidi="zh_CN"/>
        </w:rPr>
        <w:t xml:space="preserve"> 你的话是我脚前的灯， 是我路上的光。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106</w:t>
      </w:r>
      <w:r>
        <w:rPr>
          <w:lang w:val="zh_CN" w:bidi="zh_CN"/>
        </w:rPr>
        <w:t xml:space="preserve"> 我已起誓，我必信守诺言： 我要遵行你公义的法令。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107</w:t>
      </w:r>
      <w:r>
        <w:rPr>
          <w:lang w:val="zh_CN" w:bidi="zh_CN"/>
        </w:rPr>
        <w:t xml:space="preserve"> 我饱受痛苦，耶和华啊， 求你照你的话保全我性命。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108</w:t>
      </w:r>
      <w:r>
        <w:rPr>
          <w:lang w:val="zh_CN" w:bidi="zh_CN"/>
        </w:rPr>
        <w:t xml:space="preserve"> 耶和华啊， 求你悦纳我由衷的赞美， 将你的法令教导我。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109</w:t>
      </w:r>
      <w:r>
        <w:rPr>
          <w:lang w:val="zh_CN" w:bidi="zh_CN"/>
        </w:rPr>
        <w:t xml:space="preserve"> 我的生命时刻面临危险， 但我不会忘记你的律法。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110</w:t>
      </w:r>
      <w:r>
        <w:rPr>
          <w:lang w:val="zh_CN" w:bidi="zh_CN"/>
        </w:rPr>
        <w:t xml:space="preserve"> 恶人为我设下网罗， 但我没有偏离你的法则。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111</w:t>
      </w:r>
      <w:r>
        <w:rPr>
          <w:lang w:val="zh_CN" w:bidi="zh_CN"/>
        </w:rPr>
        <w:t xml:space="preserve"> 你的法度永远是我的宝贵产业， 是我心中的喜乐。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112</w:t>
      </w:r>
      <w:r>
        <w:rPr>
          <w:lang w:val="zh_CN" w:bidi="zh_CN"/>
        </w:rPr>
        <w:t xml:space="preserve"> 我决心遵行你的律例， 一直到底。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113</w:t>
      </w:r>
      <w:r>
        <w:rPr>
          <w:lang w:val="zh_CN" w:bidi="zh_CN"/>
        </w:rPr>
        <w:t xml:space="preserve"> 我厌恶心怀二意的人， 我喜爱你的律法。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114</w:t>
      </w:r>
      <w:r>
        <w:rPr>
          <w:lang w:val="zh_CN" w:bidi="zh_CN"/>
        </w:rPr>
        <w:t xml:space="preserve"> 你是我的藏身之所， 是我的盾牌， 你的话语是我的盼望。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115</w:t>
      </w:r>
      <w:r>
        <w:rPr>
          <w:lang w:val="zh_CN" w:bidi="zh_CN"/>
        </w:rPr>
        <w:t xml:space="preserve"> 你们这些恶人离开我吧， 我要遵行我上帝的命令。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116</w:t>
      </w:r>
      <w:r>
        <w:rPr>
          <w:lang w:val="zh_CN" w:bidi="zh_CN"/>
        </w:rPr>
        <w:t xml:space="preserve"> 耶和华啊， 求你按你的应许扶持我， 使我存活， 不要使我的盼望落空。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117</w:t>
      </w:r>
      <w:r>
        <w:rPr>
          <w:lang w:val="zh_CN" w:bidi="zh_CN"/>
        </w:rPr>
        <w:t xml:space="preserve"> 求你扶持我，使我得救， 我要时刻关注你的律例。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118</w:t>
      </w:r>
      <w:r>
        <w:rPr>
          <w:lang w:val="zh_CN" w:bidi="zh_CN"/>
        </w:rPr>
        <w:t xml:space="preserve"> 你弃绝一切偏离你律例的人， 他们的诡计无法得逞。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119</w:t>
      </w:r>
      <w:r>
        <w:rPr>
          <w:lang w:val="zh_CN" w:bidi="zh_CN"/>
        </w:rPr>
        <w:t xml:space="preserve"> 你铲除世上的恶人， 如同除掉渣滓， 因此我喜爱你的法度。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120</w:t>
      </w:r>
      <w:r>
        <w:rPr>
          <w:lang w:val="zh_CN" w:bidi="zh_CN"/>
        </w:rPr>
        <w:t xml:space="preserve"> 我因敬畏你而战栗 我惧怕你的法令。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121</w:t>
      </w:r>
      <w:r>
        <w:rPr>
          <w:lang w:val="zh_CN" w:bidi="zh_CN"/>
        </w:rPr>
        <w:t xml:space="preserve"> 我做事公平正直， 求你不要把我交给欺压我的人。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122</w:t>
      </w:r>
      <w:r>
        <w:rPr>
          <w:lang w:val="zh_CN" w:bidi="zh_CN"/>
        </w:rPr>
        <w:t xml:space="preserve"> 求你保障仆人的福祉， 不要让傲慢的人欺压我。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123</w:t>
      </w:r>
      <w:r>
        <w:rPr>
          <w:lang w:val="zh_CN" w:bidi="zh_CN"/>
        </w:rPr>
        <w:t xml:space="preserve"> 我望眼欲穿地期盼你拯救我， 盼望你实现你公义的应许。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124</w:t>
      </w:r>
      <w:r>
        <w:rPr>
          <w:lang w:val="zh_CN" w:bidi="zh_CN"/>
        </w:rPr>
        <w:t xml:space="preserve"> 求你凭慈爱待你仆人， 将你的律例教导我。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125</w:t>
      </w:r>
      <w:r>
        <w:rPr>
          <w:lang w:val="zh_CN" w:bidi="zh_CN"/>
        </w:rPr>
        <w:t xml:space="preserve"> 我是你的仆人， 求你赐我悟性可以明白你的法度。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126</w:t>
      </w:r>
      <w:r>
        <w:rPr>
          <w:lang w:val="zh_CN" w:bidi="zh_CN"/>
        </w:rPr>
        <w:t xml:space="preserve"> 耶和华啊，人们违背你的律法， 是你惩罚他们的时候了。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127</w:t>
      </w:r>
      <w:r>
        <w:rPr>
          <w:lang w:val="zh_CN" w:bidi="zh_CN"/>
        </w:rPr>
        <w:t xml:space="preserve"> 所以我爱你的命令胜于爱金子， 胜于爱纯金。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128</w:t>
      </w:r>
      <w:r>
        <w:rPr>
          <w:lang w:val="zh_CN" w:bidi="zh_CN"/>
        </w:rPr>
        <w:t xml:space="preserve"> 我遵行你一切的法则， 我憎恨一切恶道。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129</w:t>
      </w:r>
      <w:r>
        <w:rPr>
          <w:lang w:val="zh_CN" w:bidi="zh_CN"/>
        </w:rPr>
        <w:t xml:space="preserve"> 你的法度奇妙， 所以我一心遵守。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130</w:t>
      </w:r>
      <w:r>
        <w:rPr>
          <w:lang w:val="zh_CN" w:bidi="zh_CN"/>
        </w:rPr>
        <w:t xml:space="preserve"> 你的话语一解明， 就发出亮光， 使愚人得到启迪。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131</w:t>
      </w:r>
      <w:r>
        <w:rPr>
          <w:lang w:val="zh_CN" w:bidi="zh_CN"/>
        </w:rPr>
        <w:t xml:space="preserve"> 我张着口气喘吁吁， 因我渴慕你的命令。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132</w:t>
      </w:r>
      <w:r>
        <w:rPr>
          <w:lang w:val="zh_CN" w:bidi="zh_CN"/>
        </w:rPr>
        <w:t xml:space="preserve"> 求你眷顾我、怜悯我， 正如你素来恩待爱你名的人。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133</w:t>
      </w:r>
      <w:r>
        <w:rPr>
          <w:lang w:val="zh_CN" w:bidi="zh_CN"/>
        </w:rPr>
        <w:t xml:space="preserve"> 求你照你的应许引导我的脚步， 不要让罪恶辖制我。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134</w:t>
      </w:r>
      <w:r>
        <w:rPr>
          <w:lang w:val="zh_CN" w:bidi="zh_CN"/>
        </w:rPr>
        <w:t xml:space="preserve"> 求你救我脱离恶人的欺压， 好使我能遵守你的法则。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135</w:t>
      </w:r>
      <w:r>
        <w:rPr>
          <w:lang w:val="zh_CN" w:bidi="zh_CN"/>
        </w:rPr>
        <w:t xml:space="preserve"> 求你以容光照耀仆人， 将你的律例教导我。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136</w:t>
      </w:r>
      <w:r>
        <w:rPr>
          <w:lang w:val="zh_CN" w:bidi="zh_CN"/>
        </w:rPr>
        <w:t xml:space="preserve"> 我泪流成河， 因为人们不遵行你的律法。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137</w:t>
      </w:r>
      <w:r>
        <w:rPr>
          <w:lang w:val="zh_CN" w:bidi="zh_CN"/>
        </w:rPr>
        <w:t xml:space="preserve"> 耶和华啊，你是公义的， 你的法令是公正的。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138</w:t>
      </w:r>
      <w:r>
        <w:rPr>
          <w:lang w:val="zh_CN" w:bidi="zh_CN"/>
        </w:rPr>
        <w:t xml:space="preserve"> 你定的法度公义，完全可信。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139</w:t>
      </w:r>
      <w:r>
        <w:rPr>
          <w:lang w:val="zh_CN" w:bidi="zh_CN"/>
        </w:rPr>
        <w:t xml:space="preserve"> 我看见仇敌无视你的话语， 就心急如焚。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140</w:t>
      </w:r>
      <w:r>
        <w:rPr>
          <w:lang w:val="zh_CN" w:bidi="zh_CN"/>
        </w:rPr>
        <w:t xml:space="preserve"> 你仆人喜爱你的应许， 因为你的应许纯全可靠。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141</w:t>
      </w:r>
      <w:r>
        <w:rPr>
          <w:lang w:val="zh_CN" w:bidi="zh_CN"/>
        </w:rPr>
        <w:t xml:space="preserve"> 我虽然卑微、受人藐视， 但我不忘记你的法则。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142</w:t>
      </w:r>
      <w:r>
        <w:rPr>
          <w:lang w:val="zh_CN" w:bidi="zh_CN"/>
        </w:rPr>
        <w:t xml:space="preserve"> 你的公义常存， 你的律法是真理。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143</w:t>
      </w:r>
      <w:r>
        <w:rPr>
          <w:lang w:val="zh_CN" w:bidi="zh_CN"/>
        </w:rPr>
        <w:t xml:space="preserve"> 我虽然遭遇困苦患难， 但你的命令是我的喜乐。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144</w:t>
      </w:r>
      <w:r>
        <w:rPr>
          <w:lang w:val="zh_CN" w:bidi="zh_CN"/>
        </w:rPr>
        <w:t xml:space="preserve"> 你的法度永远公正， 求你赐我悟性，使我存活。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145</w:t>
      </w:r>
      <w:r>
        <w:rPr>
          <w:lang w:val="zh_CN" w:bidi="zh_CN"/>
        </w:rPr>
        <w:t xml:space="preserve"> 耶和华啊，我全心呼求你， 求你应允我， 我必遵守你的律例。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146</w:t>
      </w:r>
      <w:r>
        <w:rPr>
          <w:lang w:val="zh_CN" w:bidi="zh_CN"/>
        </w:rPr>
        <w:t xml:space="preserve"> 我向你呼求，求你救我， 我必持守你的法度。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147</w:t>
      </w:r>
      <w:r>
        <w:rPr>
          <w:lang w:val="zh_CN" w:bidi="zh_CN"/>
        </w:rPr>
        <w:t xml:space="preserve"> 天不亮， 我就起来呼求你的帮助， 你的话语是我的盼望。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148</w:t>
      </w:r>
      <w:r>
        <w:rPr>
          <w:lang w:val="zh_CN" w:bidi="zh_CN"/>
        </w:rPr>
        <w:t xml:space="preserve"> 我整夜不睡，默想你的应许。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149</w:t>
      </w:r>
      <w:r>
        <w:rPr>
          <w:lang w:val="zh_CN" w:bidi="zh_CN"/>
        </w:rPr>
        <w:t xml:space="preserve"> 耶和华啊， 求你凭你的慈爱垂听我的呼求， 照你的法令保全我性命。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150</w:t>
      </w:r>
      <w:r>
        <w:rPr>
          <w:lang w:val="zh_CN" w:bidi="zh_CN"/>
        </w:rPr>
        <w:t xml:space="preserve"> 作恶多端的人逼近了， 他们远离你的律法。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151</w:t>
      </w:r>
      <w:r>
        <w:rPr>
          <w:lang w:val="zh_CN" w:bidi="zh_CN"/>
        </w:rPr>
        <w:t xml:space="preserve"> 但耶和华啊，你就在我身边， 你的一切命令都是真理。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152</w:t>
      </w:r>
      <w:r>
        <w:rPr>
          <w:lang w:val="zh_CN" w:bidi="zh_CN"/>
        </w:rPr>
        <w:t xml:space="preserve"> 我很早就从你的法度中知道， 你立的法度永远长存。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153</w:t>
      </w:r>
      <w:r>
        <w:rPr>
          <w:lang w:val="zh_CN" w:bidi="zh_CN"/>
        </w:rPr>
        <w:t xml:space="preserve"> 求你鉴察我的苦难，搭救我， 因为我没有忘记你的律法。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154</w:t>
      </w:r>
      <w:r>
        <w:rPr>
          <w:lang w:val="zh_CN" w:bidi="zh_CN"/>
        </w:rPr>
        <w:t xml:space="preserve"> 求你为我申冤，救赎我， 照你的应许保全我性命。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155</w:t>
      </w:r>
      <w:r>
        <w:rPr>
          <w:lang w:val="zh_CN" w:bidi="zh_CN"/>
        </w:rPr>
        <w:t xml:space="preserve"> 恶人不寻求你的律例， 以致得不到拯救。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156</w:t>
      </w:r>
      <w:r>
        <w:rPr>
          <w:lang w:val="zh_CN" w:bidi="zh_CN"/>
        </w:rPr>
        <w:t xml:space="preserve"> 耶和华啊， 你有无比的怜悯之心， 求你照你的法令保全我性命。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157</w:t>
      </w:r>
      <w:r>
        <w:rPr>
          <w:lang w:val="zh_CN" w:bidi="zh_CN"/>
        </w:rPr>
        <w:t xml:space="preserve"> 迫害我的仇敌众多， 但我却没有偏离你的法度。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158</w:t>
      </w:r>
      <w:r>
        <w:rPr>
          <w:lang w:val="zh_CN" w:bidi="zh_CN"/>
        </w:rPr>
        <w:t xml:space="preserve"> 我看见背信之徒就厌恶， 因为他们不遵行你的话。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159</w:t>
      </w:r>
      <w:r>
        <w:rPr>
          <w:lang w:val="zh_CN" w:bidi="zh_CN"/>
        </w:rPr>
        <w:t xml:space="preserve"> 耶和华啊，你看我多爱你的法则， 求你施慈爱保全我性命。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160</w:t>
      </w:r>
      <w:r>
        <w:rPr>
          <w:lang w:val="zh_CN" w:bidi="zh_CN"/>
        </w:rPr>
        <w:t xml:space="preserve"> 你的话都是真理， 你一切公义的法令永不改变。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161</w:t>
      </w:r>
      <w:r>
        <w:rPr>
          <w:lang w:val="zh_CN" w:bidi="zh_CN"/>
        </w:rPr>
        <w:t xml:space="preserve"> 权贵无故迫害我， 但我的心对你的话充满敬畏。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162</w:t>
      </w:r>
      <w:r>
        <w:rPr>
          <w:lang w:val="zh_CN" w:bidi="zh_CN"/>
        </w:rPr>
        <w:t xml:space="preserve"> 我喜爱你的应许， 如获至宝。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163</w:t>
      </w:r>
      <w:r>
        <w:rPr>
          <w:lang w:val="zh_CN" w:bidi="zh_CN"/>
        </w:rPr>
        <w:t xml:space="preserve"> 我憎恶虚假， 但我喜爱你的律法。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164</w:t>
      </w:r>
      <w:r>
        <w:rPr>
          <w:lang w:val="zh_CN" w:bidi="zh_CN"/>
        </w:rPr>
        <w:t xml:space="preserve"> 因你公义的法令， 我要每天七次赞美你。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165</w:t>
      </w:r>
      <w:r>
        <w:rPr>
          <w:lang w:val="zh_CN" w:bidi="zh_CN"/>
        </w:rPr>
        <w:t xml:space="preserve"> 喜爱你律法的人大有平安， 什么也不能使他跌倒。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166</w:t>
      </w:r>
      <w:r>
        <w:rPr>
          <w:lang w:val="zh_CN" w:bidi="zh_CN"/>
        </w:rPr>
        <w:t xml:space="preserve"> 耶和华啊，我等候你的拯救， 我遵行你的命令。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167</w:t>
      </w:r>
      <w:r>
        <w:rPr>
          <w:lang w:val="zh_CN" w:bidi="zh_CN"/>
        </w:rPr>
        <w:t xml:space="preserve"> 我深爱你的法度，一心遵守。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168</w:t>
      </w:r>
      <w:r>
        <w:rPr>
          <w:lang w:val="zh_CN" w:bidi="zh_CN"/>
        </w:rPr>
        <w:t xml:space="preserve"> 我遵守你的法则和法度， 你知道我做的每一件事。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169</w:t>
      </w:r>
      <w:r>
        <w:rPr>
          <w:lang w:val="zh_CN" w:bidi="zh_CN"/>
        </w:rPr>
        <w:t xml:space="preserve"> 耶和华啊，求你垂听我的呼求， 照你的话赐我悟性。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170</w:t>
      </w:r>
      <w:r>
        <w:rPr>
          <w:lang w:val="zh_CN" w:bidi="zh_CN"/>
        </w:rPr>
        <w:t xml:space="preserve"> 求你垂听我的祈求， 照你的应许拯救我。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171</w:t>
      </w:r>
      <w:r>
        <w:rPr>
          <w:lang w:val="zh_CN" w:bidi="zh_CN"/>
        </w:rPr>
        <w:t xml:space="preserve"> 愿我的嘴唇涌出赞美， 因你将你的律例教导了我。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172</w:t>
      </w:r>
      <w:r>
        <w:rPr>
          <w:lang w:val="zh_CN" w:bidi="zh_CN"/>
        </w:rPr>
        <w:t xml:space="preserve"> 愿我的舌头歌颂你的应许， 因为你一切的命令尽都公义。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173</w:t>
      </w:r>
      <w:r>
        <w:rPr>
          <w:lang w:val="zh_CN" w:bidi="zh_CN"/>
        </w:rPr>
        <w:t xml:space="preserve"> 愿你的手随时帮助我， 因为我选择了你的法则。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174</w:t>
      </w:r>
      <w:r>
        <w:rPr>
          <w:lang w:val="zh_CN" w:bidi="zh_CN"/>
        </w:rPr>
        <w:t xml:space="preserve"> 耶和华啊，我盼望你的拯救， 你的律法是我的喜乐。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175</w:t>
      </w:r>
      <w:r>
        <w:rPr>
          <w:lang w:val="zh_CN" w:bidi="zh_CN"/>
        </w:rPr>
        <w:t xml:space="preserve"> 求你让我存活，我好赞美你， 愿你的法令成为我的帮助。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176</w:t>
      </w:r>
      <w:r>
        <w:rPr>
          <w:lang w:val="zh_CN" w:bidi="zh_CN"/>
        </w:rPr>
        <w:t xml:space="preserve"> 我像只迷途的羊， 求你来寻找仆人， 因为我没有忘记你的命令。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我在患难中向耶和华祷告， 祂就应允了我。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耶和华啊，求你救我脱离虚谎的嘴唇， 脱离诡诈的舌头。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诡诈之徒啊！ 你会受什么惩罚呢？ 你会有什么下场呢？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勇士的利箭和炙热的炭火会临到你。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我寄居在米设， 寄居在基达的帐篷间有祸了！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我住在憎恶和平的人当中太久了。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我热爱和平， 但我讲和平时，他们却要战争。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我举目观看群山， 我的帮助从哪里来？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我的帮助来自创造天地的耶和华。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祂必不让你滑倒， 保护你的不会打盹。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保护以色列的不打盹也不睡觉。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耶和华保护你， 在你身边荫庇你。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白天太阳不会伤你， 夜间月亮不会害你。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耶和华必保守你免受一切灾害， 保护你的性命。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不论你出或入， 耶和华都会保护你，从现在直到永远。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大卫的上圣殿朝圣之诗。</w:t>
      </w:r>
    </w:p>
    <w:p>
      <w:pPr>
        <w:pStyle w:val="Heading2"/>
      </w:pPr>
      <w:r>
        <w:rPr>
          <w:lang w:val="zh_CN" w:bidi="zh_CN"/>
        </w:rPr>
        <w:t>诗篇 122:1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人们对我说： “让我们去耶和华的殿吧！” 我感到欢喜。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耶路撒冷啊， 我们正站在你的城门里。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耶路撒冷被建成一座整齐坚固的城。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耶和华拣选的以色列各支派， 都遵照祂赐的法度去那里称谢祂的名。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那里有审判的王座， 就是大卫家的王座。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要为耶路撒冷的平安祷告， 愿爱这城的人亨通。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耶路撒冷啊！ 愿你城内有平安， 你的宫里有安宁，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为了我的亲人和朋友， 我要祈求平安临到你。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为了我们的上帝耶和华的殿， 我要为你求福祉。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在天上执掌王权的耶和华啊！ 我仰望你。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我们要仰望我们的上帝耶和华， 如同仆人仰望主人、婢女仰望主母， 直到祂怜悯我们。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 求你怜悯我们，求你怜悯我们， 因为我们饱受鄙视。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我们饱受富足人的嘲弄、骄傲人的鄙视。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大卫的上圣殿朝圣之诗。</w:t>
      </w:r>
    </w:p>
    <w:p>
      <w:pPr>
        <w:pStyle w:val="Heading2"/>
      </w:pPr>
      <w:r>
        <w:rPr>
          <w:lang w:val="zh_CN" w:bidi="zh_CN"/>
        </w:rPr>
        <w:t>诗篇 124:1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愿以色列人说： 若不是耶和华帮助我们，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若不是耶和华帮助我们， 人们起来攻击我们、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向我们发怒的时候， 我们早已被他们生吞，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被狂涛淹没，被洪流卷走，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被怒海吞噬。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耶和华当受称颂！ 祂没有让我们像猎物一样被敌人撕咬。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我们像鸟一样逃出了猎人的网罗。 网罗破裂，我们逃了出去。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我们的帮助来自创造天地的耶和华的名。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信靠耶和华的人就像锡安山坚立不摇， 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群山怎样环绕耶路撒冷， 耶和华也怎样保护祂的子民， 从现在直到永远。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恶人必不能长久统治义人的土地， 免得义人也去行恶。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耶和华啊，求你善待良善的人， 善待心地正直的人。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耶和华必把那些偏行恶道的人与作恶的人一同赶走。 愿平安临到以色列。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耶和华使被掳者归回锡安的时候， 我们犹如在梦中。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我们笑声不止，欢呼歌唱。 列邦都说： “耶和华为他们成就了伟大的事。”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耶和华实在为我们成就了伟大的事， 我们充满了喜乐。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耶和华啊，求你使我们被掳的人归回， 就像干旱的南地重现溪流。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含泪撒种的必欢呼着收割。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含泪出去撒种的必欢呼着带回禾捆。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所罗门上圣殿朝圣之诗。</w:t>
      </w:r>
    </w:p>
    <w:p>
      <w:pPr>
        <w:pStyle w:val="Heading2"/>
      </w:pPr>
      <w:r>
        <w:rPr>
          <w:lang w:val="zh_CN" w:bidi="zh_CN"/>
        </w:rPr>
        <w:t>诗篇 127:1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若不是耶和华建造房屋， 建造的人都徒然劳力。 若不是耶和华看守城池， 看守的人都徒然守望。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你早起晚睡， 为生活操劳也是徒然， 因为耶和华使祂所爱的人安眠。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儿女是耶和华所赐的产业， 孩子是祂所给的赏赐。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人年轻时生的儿女犹如战士手中的箭。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袋中装满了箭的人有福了！ 他们在城门与仇敌争论时， 必不致蒙羞。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敬畏耶和华、遵行祂旨意的人有福了！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你必享受自己的劳动成果， 你必蒙福，行事亨通。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你妻子在家中生养众多，像结实累累的葡萄树； 你的桌子周围坐满了你的儿女，如同橄榄树苗。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这就是敬畏耶和华的人所蒙的福气。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愿耶和华从锡安山赐福给你！ 愿你一生一世都看见耶路撒冷兴旺！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愿你与儿孙同堂！ 愿平安临到以色列！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129:1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以色列要说： “我从小就深受仇敌的迫害，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我从小就深受仇敌的迫害， 但他们没能胜过我。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他们如同农夫在我背上耕田， 耕出长长的犁沟。”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耶和华是公义的， 祂砍断了恶人的绑索。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愿所有憎恶锡安的人抱愧而逃。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愿他们像房顶的草， 没长起来就已枯萎，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割下来不满一把， 扎起来不足一捆。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没有一个路过的人说： “愿耶和华赐福给你们！ 我们奉耶和华的名祝福你们。”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130:1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耶和华啊！ 我从深渊向你呼求。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主啊，求你垂听我的呼求， 侧耳听我的祈求。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主耶和华啊， 倘若你追究我们的罪过， 谁能站得住呢？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然而，你乐意赦免， 所以你当受敬畏。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我等候耶和华，一心等候祂， 祂的话语是我的盼望。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我一心等候主， 比守夜的盼望天明还要迫切， 比守夜的盼望天明还要迫切。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以色列啊，要仰望耶和华， 因为祂有慈爱，有完全的救赎。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祂必救赎以色列脱离一切罪恶。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大卫上圣殿朝圣之诗。</w:t>
      </w:r>
    </w:p>
    <w:p>
      <w:pPr>
        <w:pStyle w:val="Heading2"/>
      </w:pPr>
      <w:r>
        <w:rPr>
          <w:lang w:val="zh_CN" w:bidi="zh_CN"/>
        </w:rPr>
        <w:t>诗篇 131:1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我的心不狂傲， 我的眼目也不高傲； 我不敢涉猎太伟大、太奇妙的事。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我的心灵平静安稳， 如同母亲身边断奶的孩子， 我的心灵如同断奶的孩子。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以色列啊， 你要仰望耶和华， 从现在直到永远。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132:1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 求你顾念大卫和他所受的一切苦难。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他曾向耶和华起誓， 向雅各的大能者许愿说：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3-5</w:t>
      </w:r>
      <w:r>
        <w:rPr>
          <w:lang w:val="zh_CN" w:bidi="zh_CN"/>
        </w:rPr>
        <w:t xml:space="preserve"> “我不为耶和华找到居所， 不为雅各的大能者找到安居之处， 必不进家门， 不沾床，不睡觉，不打盹。”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我们在以法他听到约柜的消息， 在雅珥的田野找到了它。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让我们进入耶和华的居所， 在祂脚凳前俯伏敬拜。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 求你起来和你大能的约柜一同进入安息之所。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愿你的祭司身披公义， 愿你忠心的子民欢唱。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为了你仆人大卫的缘故， 求你不要弃绝你所膏立的人。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耶和华曾向大卫起了永不废弃的誓说： “我必使你的后代继承你的王位。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你的后代若守我的约， 遵行我教导他们的法度， 他们的子孙必永远坐在你的宝座上。”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因为耶和华已经拣选了锡安， 愿意将锡安作为祂的居所。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祂说：“这是我永远的安息之所； 我要住在这里， 因为我喜欢这地方。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我要赐福，使她粮食充足， 使她里面的穷人饮食无忧。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我要用救恩作她祭司的衣裳， 她忠心的子民必欢唱。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我必使大卫的角在那里兴起， 我必为我所膏立的预备明灯。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我必使他的仇敌抱愧蒙羞， 但他头上的王冠必光芒四射。”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大卫的上圣殿朝圣之诗。</w:t>
      </w:r>
    </w:p>
    <w:p>
      <w:pPr>
        <w:pStyle w:val="Heading2"/>
      </w:pPr>
      <w:r>
        <w:rPr>
          <w:lang w:val="zh_CN" w:bidi="zh_CN"/>
        </w:rPr>
        <w:t>诗篇 133:1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看啊，弟兄和睦相处， 多么美好，多么快乐！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这就像珍贵的膏油倒在亚伦头上， 流到他的胡须， 又流到他的衣襟；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又像黑门的甘露降在锡安山上。 那里有耶和华所赐的福气， 就是永远的生命。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上圣殿朝圣之诗。</w:t>
      </w:r>
    </w:p>
    <w:p>
      <w:pPr>
        <w:pStyle w:val="Heading2"/>
      </w:pPr>
      <w:r>
        <w:rPr>
          <w:lang w:val="zh_CN" w:bidi="zh_CN"/>
        </w:rPr>
        <w:t>诗篇 134:1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夜间在耶和华殿中事奉的众仆人啊， 你们都要称颂耶和华。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你们要向圣所举手称颂耶和华。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愿创造天地的耶和华从锡安赐福给你们！</w:t>
      </w:r>
    </w:p>
    <w:p>
      <w:pPr>
        <w:pStyle w:val="Heading2"/>
      </w:pPr>
      <w:r>
        <w:rPr>
          <w:lang w:val="zh_CN" w:bidi="zh_CN"/>
        </w:rPr>
        <w:t>诗篇 135:1-2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1-2</w:t>
      </w:r>
      <w:r>
        <w:rPr>
          <w:lang w:val="zh_CN" w:bidi="zh_CN"/>
        </w:rPr>
        <w:t xml:space="preserve"> 你们要赞美耶和华！ 赞美祂的名！ 耶和华的仆人啊， 在耶和华的殿中， 在我们上帝的院宇中事奉的人啊， 你们要赞美祂！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你们要赞美耶和华， 因为祂是美善的； 你们要歌颂祂的名， 因为祂的名美好无比。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祂拣选雅各做祂的子民， 拣选以色列作祂的产业。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我知道耶和华伟大， 我们的主超越一切神明。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耶和华在天上、地下、海洋、 深渊按自己的旨意行事。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祂使云雾从地极上升， 发出电光，带来雨水， 从祂的仓库带出风来。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祂击杀了埃及人的长子和头胎的牲畜。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祂在埃及行神迹奇事， 惩罚法老和他的一切臣仆。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祂毁灭列国， 杀戮强大的君王：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亚摩利王西宏、巴珊王噩和迦南所有的君王。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祂把这些国家的土地赐给祂的以色列子民， 作为他们的产业。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耶和华啊，你的名永远长存， 耶和华啊，你的威名传到万代。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因为耶和华必为祂的子民申冤， 怜悯祂的仆人。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外族人的偶像是人用金银造的。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它们有口不能言，有眼不能看，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有耳不能听，口中毫无气息。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造偶像的必和偶像一样， 信靠偶像的人也是如此。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以色列人啊， 你们要称颂耶和华！ 亚伦家啊， 你们要称颂耶和华！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利未家啊， 你们要称颂耶和华！ 你们敬畏耶和华的人都要称颂祂！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要赞美锡安的耶和华， 赞美住在耶路撒冷的耶和华。 你们要赞美耶和华！</w:t>
      </w:r>
    </w:p>
    <w:p>
      <w:pPr>
        <w:pStyle w:val="Heading2"/>
      </w:pPr>
      <w:r>
        <w:rPr>
          <w:lang w:val="zh_CN" w:bidi="zh_CN"/>
        </w:rPr>
        <w:t>诗篇 136:1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你们要称谢耶和华， 因为祂是美善的， 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你们要称谢万神之神，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你们要称谢万主之主，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要称谢那位独行大奇事的，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要称谢那位用智慧创造诸天的，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要称谢那位在水上铺展大地的，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要称谢那位创造大光的，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祂让太阳管理白昼，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祂让月亮星辰管理黑夜，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要称谢那位击杀埃及人长子的，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祂带领以色列人离开埃及，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祂伸出臂膀施展大能，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要称谢那位分开红海的，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祂引领以色列人走过红海，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祂让法老和他的军兵葬身红海，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要称谢那位带领祂子民走过旷野的，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要称谢那位击杀大君王的，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祂击杀了大能的君王，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祂击杀了亚摩利王西宏，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祂击杀了巴珊王噩，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祂把他们的土地赐给祂子民作产业，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祂把他们的土地赐给祂的仆人以色列人作产业，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祂眷顾处于卑贱境地的我们，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祂拯救我们脱离仇敌，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祂赐食物给一切活物， 因为祂的慈爱永远长存。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你们要称谢天上的上帝， 因为祂的慈爱永远长存。</w:t>
      </w:r>
    </w:p>
    <w:p>
      <w:pPr>
        <w:pStyle w:val="Heading2"/>
      </w:pPr>
      <w:r>
        <w:rPr>
          <w:lang w:val="zh_CN" w:bidi="zh_CN"/>
        </w:rPr>
        <w:t>诗篇 137:1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我们坐在巴比伦河畔， 想起锡安禁不住凄然泪下。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我们把琴挂在柳树上。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因为俘虏我们的人要我们在那里唱歌， 掳掠我们的人要我们歌唱，说： “给我们唱一首锡安的歌。”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我们流落异邦， 怎能唱颂赞耶和华的歌呢？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耶路撒冷啊，倘若我忘了你， 情愿我的右手无法再弹琴；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倘若我忘了你， 不以你为我的至爱， 情愿我的舌头不能再歌唱。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 求你记住耶路撒冷沦陷时以东人的行径。 他们喊道： “拆毁这城，把它夷为平地！”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巴比伦城啊， 你快要灭亡了， 那向你以牙还牙为我们复仇的人有福了！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那抓住你的婴孩摔在石头上的人有福了！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138:1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耶和华啊，我全心称谢你， 在众神明面前歌颂你。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我要向你的圣殿下拜，称谢你的名， 因为你是慈爱和信实的， 你显明自己的尊名和应许伟大无比。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我呼求的时候，你就应允我； 你使我刚强壮胆。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耶和华啊，世上所有的君王听见你的话都要称谢你。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他们要歌唱耶和华的作为， 因为耶和华荣耀无比。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耶和华虽至高无上， 却仍看顾卑微的人， 祂对骄傲的人也了如指掌。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耶和华啊，虽然我身陷患难， 你必保全我性命， 伸手攻击我恼怒的仇敌， 用右手拯救我。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耶和华必成就祂为我所定的计划； 耶和华啊，你的慈爱永远长存。 求你不要撇弃你亲手所造的。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139:1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耶和华啊，你洞察我， 知道我的一切。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我或坐下或起来，你都知道， 你从远处就知道我的心思意念。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我或外出或躺卧，你都了解， 你熟悉我的一切行为。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耶和华啊，我话未出口， 你已洞悉一切。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你在我前后护卫着我， 以大能的手保护我。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这一切实在是太奇妙， 太深奥了，我无法明白。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我去哪里可躲开你的灵？ 我跑到哪里可避开你的面？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我若升到天上，你在那里； 我若下到阴间，你也在那里。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纵使我乘黎明之翼飞到遥远的海岸居住，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就是在那里，你的手必引导我， 你大能的手必扶持我。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我想，黑暗一定可以遮蔽我， 让我四围的光明变成黑夜。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然而，即使黑暗也无法遮住你的视线。 在你看来，黑夜亮如白昼， 黑暗与光明无异。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你创造了我的肺腑心肠， 使我在母腹中成形。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我称谢你，因为我受造奇妙可畏； 你的作为奇妙，我心深深知道。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我在隐秘处被造、在大地深处成形时， 你对我的形体一清二楚。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我的身体还未成形， 你早已看见了。 你为我所定的年日， 我尚未开始就已经记在你的册子上了。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上帝啊，你的意念对我来说是何等宝贵， 数量何等浩博！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我若数算，它们比海沙还多。 我醒来的时候， 依然与你在一起。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上帝啊，愿你杀戮恶人！ 嗜血成性的人啊，你们走开！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他们恶言顶撞你， 你的仇敌亵渎你的名。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耶和华啊， 我憎恨那些憎恨你的人， 我厌恶那些攻击你的人。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我恨透了他们， 我视他们为敌人。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上帝啊，求你鉴察我， 好知道我的内心； 求你试验我，好知道我的心思。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求你看看我里面是否有邪恶， 引导我走永恒的道路。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大卫的诗，交给乐长。</w:t>
      </w:r>
    </w:p>
    <w:p>
      <w:pPr>
        <w:pStyle w:val="Heading2"/>
      </w:pPr>
      <w:r>
        <w:rPr>
          <w:lang w:val="zh_CN" w:bidi="zh_CN"/>
        </w:rPr>
        <w:t>诗篇 140:1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耶和华啊！ 求你拯救我脱离恶人， 保护我脱离残暴之徒。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他们心怀叵测，整天挑起争端。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他们的言语恶毒如蛇， 嘴唇有蛇的毒液。（细拉）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 求你使我免遭恶人的毒手， 保护我脱离残暴之徒。 他们图谋害我。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傲慢人在我的路上暗设网罗， 布下圈套，挖了陷阱。（细拉）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我对耶和华说：“你是我的上帝。” 耶和华啊，求你垂听我的呼求。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主耶和华，我大能的拯救者啊， 在战争的日子，你护庇我的头。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 求你不要让恶人的愿望实现， 不要让他们的阴谋得逞， 免得他们狂妄自大。（细拉）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愿那些围攻我的人自食其嘴唇的恶果。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愿火炭落在他们身上， 愿他们被扔进火里， 被抛进深坑，不再兴起。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愿毁谤者在地上无法立足， 愿祸患毁灭残暴之徒。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我知道耶和华必为贫穷人伸张正义， 为困苦者申冤。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义人必赞美你的名， 正直人必活在你面前。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141:1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耶和华啊，我向你呼求， 求你快来帮助我； 我向你呼求的时候，求你垂听。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愿我的祷告如香升到你面前， 愿我举手所献的祷告如同晚祭。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 求你守住我的口， 看住我的嘴。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耶和华啊，求你不要让我的心偏向邪恶， 免得我与恶人同流合污； 也不要让我吃他们的美食。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我情愿受义人出于爱心的责打， 他们的责备是良药，我不会逃避。 我要不断地用祷告抵挡恶人的行径。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他们的首领被抛下悬崖的时候， 他们就会知道我所言不虚。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那些恶人的骨头散落在阴间入口， 好像耕田翻起的土块。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主耶和华啊， 我仰望你，我投靠你， 求你不要让我遭害。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求你保守我不落入恶人设下的网罗， 不要掉进他们的陷阱。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愿他们作茧自缚， 而我可以安然逃脱。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大卫在洞里作的训诲诗，也是祷告。</w:t>
      </w:r>
    </w:p>
    <w:p>
      <w:pPr>
        <w:pStyle w:val="Heading2"/>
      </w:pPr>
      <w:r>
        <w:rPr>
          <w:lang w:val="zh_CN" w:bidi="zh_CN"/>
        </w:rPr>
        <w:t>诗篇 142:1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我向耶和华大声呼求， 我高声向祂求助，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我在祂面前倾诉我的苦情， 向祂述说我的患难。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耶和华啊，我心力交瘁的时候， 只有你知道我当走的路。 敌人已在我行的路上铺下网罗。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看看我左右，无人关心我； 我走投无路，无人眷顾我。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耶和华啊，我向你呼求， 你是我的避难所， 在世上你是我的福分。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求你垂听我的呼求， 因为我身陷绝境。 求你救我脱离迫害我的人， 因为他们比我强大。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求你救我脱离牢笼， 好让我赞美你。 因为你恩待我， 义人必聚集在我周围。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143:1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耶和华啊，求你垂听我的祷告， 倾听我的祈求， 求你凭你的信实和公义应允我。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求你不要审判你的仆人， 因为在你面前世间没有一个义人。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敌人迫害我，打垮我， 使我生活在黑暗中， 像死去很久的人。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我精疲力竭，心惊胆战。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我想起遥远的过去， 我默想你的一切作为， 我回想你所做的事。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我举手向你呼求， 我的心渴慕你如同干旱之地渴慕甘霖。（细拉）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耶和华啊，求你快快应允我！ 我已绝望，求你不要掩面不顾我， 不然我必和下坟墓的人无异。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求你让我在清晨就听见你的慈言爱语， 因为我信靠你； 求你指示我当走的路， 因为我的心仰望你。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耶和华啊，求你救我脱离仇敌， 我要到你那里寻求庇护。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求你教导我遵行你的旨意， 因为你是我的上帝， 愿你良善的灵引导我走平坦的路。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耶和华啊，求你为你的名而保全我性命， 凭你的公义救我脱离患难。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求你施慈爱，铲除我的仇敌， 求你消灭一切迫害我的人， 因为我是你的仆人。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大卫的诗。</w:t>
      </w:r>
    </w:p>
    <w:p>
      <w:pPr>
        <w:pStyle w:val="Heading2"/>
      </w:pPr>
      <w:r>
        <w:rPr>
          <w:lang w:val="zh_CN" w:bidi="zh_CN"/>
        </w:rPr>
        <w:t>诗篇 144:1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我的磐石耶和华当受称颂， 祂训练我的手作战， 训练我的手指打仗。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祂是我慈爱的上帝， 我的堡垒，我的避难所， 我的拯救者，我的盾牌， 我投靠祂。 祂使列国臣服于我。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耶和华啊， 人算什么，你竟顾念他？ 世人算什么，你竟眷顾他？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因为人不过像一口气， 他的年日不过像影子转眼消逝。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耶和华啊， 求你打开天门，亲自降临； 求你触摸群山，使群山冒烟。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求你发出闪电驱散敌人， 求你射出利箭击溃他们。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求你从天上伸手从惊涛骇浪中拯救我， 从外族人手中拯救我。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他们满口谎言， 起誓也心怀诡诈。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上帝啊，我要向你唱新歌， 用十弦琴歌颂你。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你使君王得胜， 救你的仆人大卫逃离刀剑的杀戮。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求你从外族人手中拯救我， 他们满口谎言， 起誓也心怀诡诈。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愿我们的儿子年轻时像茁壮的树木， 我们的女儿像宫殿中精雕的柱子。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愿我们的仓库堆满各样谷物， 我们的羊在田野多多繁衍， 成千上万。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愿我们的牲口驮满货物， 我们的城墙坚固， 无人被掳，街上没有哭叫声。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生活在这种光景里的人有福了！ 尊耶和华为上帝的民有福了！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0</w:t>
      </w:r>
      <w:r>
        <w:rPr>
          <w:lang w:val="zh_CN" w:bidi="zh_CN"/>
        </w:rPr>
        <w:t xml:space="preserve"> 大卫的赞美诗。</w:t>
      </w:r>
    </w:p>
    <w:p>
      <w:pPr>
        <w:pStyle w:val="Heading2"/>
      </w:pPr>
      <w:r>
        <w:rPr>
          <w:lang w:val="zh_CN" w:bidi="zh_CN"/>
        </w:rPr>
        <w:t>诗篇 145:1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我的上帝，我的王啊！ 我要尊崇你， 我要永永远远称颂你的名。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我要天天称颂你， 永永远远赞美你的名。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耶和华是伟大的， 当受至高的颂赞， 祂的伟大无法测度。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愿世世代代颂赞你的事迹， 传扬你大能的作为。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我要默想你的荣耀、威严和奇妙作为。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人们要述说你令人敬畏的大能作为， 我也要传扬你的伟大事迹。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他们要倾诉你的厚恩， 歌颂你的公义。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耶和华有恩典、好怜悯， 不轻易发怒，充满慈爱。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耶和华善待众生， 怜悯祂所造的万物。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耶和华啊， 你所创造的万物都要称谢你， 你忠心的子民也要颂扬你。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他们要述说你国度的荣耀， 讲论你的大能，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好让世人知道你大能的作为和你国度的威严与荣耀。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你的国度永远长存， 你的统治直到万代。 耶和华信守自己的一切应许， 祂的作为都充满慈爱。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耶和华扶起跌倒的人， 扶持被重担所压的人。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世人都仰望你， 你按时赐给他们所需的食物。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你伸手满足一切生命的需要。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耶和华的作为公义， 祂所行的充满慈爱。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耶和华垂顾一切求告祂的人， 一切诚心求告祂的人。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祂使敬畏祂的人心愿得偿， 垂听他们的呼求，拯救他们。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耶和华保护所有爱祂的人， 毁灭一切恶人。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我要开口赞美耶和华， 万物都要称颂祂的圣名， 直到永永远远。</w:t>
      </w:r>
    </w:p>
    <w:p>
      <w:pPr>
        <w:pStyle w:val="Heading2"/>
      </w:pPr>
      <w:r>
        <w:rPr>
          <w:lang w:val="zh_CN" w:bidi="zh_CN"/>
        </w:rPr>
        <w:t>诗篇 146:1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我的心啊，你要赞美耶和华。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我要一生赞美耶和华， 我一息尚存都要歌颂祂。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你们不要倚靠权贵， 不要倚靠世人， 他们救不了你们。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他们气息一断，便归回尘土， 他们的打算转眼成空。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蒙雅各的上帝相助、仰望耶和华上帝的人有福了！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耶和华创造了天地、海洋和其中的万物， 祂永远信实可靠。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祂为受压制的人申冤， 赐食物给饥饿的人。 耶和华使被囚者得自由。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耶和华使瞎眼的人能看见， 耶和华扶持被重担所压的人， 耶和华喜爱义人。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耶和华保护寄居异地的人， 看顾孤儿寡妇， 并挫败恶人的阴谋诡计。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耶和华永远掌权。 锡安啊， 你的上帝要世世代代做王。 你们要赞美耶和华！</w:t>
      </w:r>
    </w:p>
    <w:p>
      <w:pPr>
        <w:pStyle w:val="Heading2"/>
      </w:pPr>
      <w:r>
        <w:rPr>
          <w:lang w:val="zh_CN" w:bidi="zh_CN"/>
        </w:rPr>
        <w:t>诗篇 147:1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歌颂我们的上帝，真是美好！ 赞美祂，真是快乐合宜！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耶和华重建耶路撒冷， 召集流亡的以色列人。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祂医治心灵破碎的人， 包扎他们的创伤。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祂决定众星的数目， 给它们一一命名。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我们的主伟大无比，充满力量， 祂的智慧没有穷尽。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耶和华扶持谦卑人， 祂使恶人坠入尘埃。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你们要以感恩的心歌颂耶和华， 弹琴赞美我们的上帝。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祂以云霞遮蔽天空， 降雨水滋润大地， 使山上长出青草。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祂赐食物给走兽， 喂养嗷嗷待哺的小乌鸦。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耶和华所喜悦的不是强健的马匹， 也不是矫捷的战士，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而是敬畏祂、仰望祂慈爱的人。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耶路撒冷啊，要称颂耶和华； 锡安啊，要赞美你的上帝。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因为祂使你的城门坚固， 赐福给你的儿女。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祂使你四境平安， 饱享上好的麦子。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祂向大地发出命令， 祂的话迅速传开。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祂降下羊毛般的白雪， 撒下炉灰般的寒霜。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祂抛下碎石般的冰雹， 谁能经得住祂降下的严寒呢？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祂一声令下，冰雪便溶化； 祂使微风吹拂，河川奔流。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祂将自己的话传于雅各， 将自己的律例和法令指示以色列。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祂未曾这样对待其他国家， 他们不知道祂的法令。 你们要赞美耶和华！</w:t>
      </w:r>
    </w:p>
    <w:p>
      <w:pPr>
        <w:pStyle w:val="Heading2"/>
      </w:pPr>
      <w:r>
        <w:rPr>
          <w:lang w:val="zh_CN" w:bidi="zh_CN"/>
        </w:rPr>
        <w:t>诗篇 148:1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从天上赞美祂， 在高天赞美祂！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众天使啊，你们要赞美祂！ 众天军啊，你们要赞美祂！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太阳、月亮啊，你们要赞美祂！ 闪亮的星辰啊，你们要赞美祂！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天上的天啊，你们要赞美祂！ 天上的水啊，你们要赞美祂！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愿这一切都来赞美耶和华的名！ 因为祂一发命令便创造了万物。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祂使这一切各处其位，永不改变， 祂颁布的律例永不废弃。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要在世上赞美耶和华， 海中的巨兽和深渊啊，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火焰、冰雹、雪花、云霞和听祂吩咐的狂风啊，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高山、丘陵、果树和香柏树啊，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野兽、牲畜、爬虫和飞鸟啊，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世上的君王、万国、首领和审判官啊，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少男、少女、老人和孩童啊， 你们要赞美耶和华！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愿他们都赞美耶和华， 因为唯有祂的名当受尊崇， 祂的荣耀在天地之上。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祂使祂子民的角高举， 叫祂忠心的子民， 祂心爱的以色列人得到尊荣。 你们要赞美耶和华！</w:t>
      </w:r>
    </w:p>
    <w:p>
      <w:pPr>
        <w:pStyle w:val="Heading2"/>
      </w:pPr>
      <w:r>
        <w:rPr>
          <w:lang w:val="zh_CN" w:bidi="zh_CN"/>
        </w:rPr>
        <w:t>诗篇 149:1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要向耶和华唱新歌， 在祂忠心子民的聚会中颂赞祂！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愿以色列因他的造物主而欢喜， 愿锡安的百姓因他们的君王而快乐。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愿他们跳舞赞美祂的名， 击鼓弹琴歌颂祂。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因为耶和华喜爱祂的子民， 祂赐尊荣给谦卑的人， 使他们得胜。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愿祂忠心的子民在荣耀中欢乐， 愿他们躺卧在床上的时候也欢唱。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6-7</w:t>
      </w:r>
      <w:r>
        <w:rPr>
          <w:lang w:val="zh_CN" w:bidi="zh_CN"/>
        </w:rPr>
        <w:t xml:space="preserve"> 愿他们高声颂赞耶和华， 手握两刃利剑向列国复仇， 在列邦中施行惩罚，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用铁链捆绑他们的君王， 用铁铐锁住他们的首领，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按他们的罪状审判他们。 这就是祂忠心的子民所得的荣耀。 你们要赞美耶和华！</w:t>
      </w:r>
    </w:p>
    <w:p>
      <w:pPr>
        <w:pStyle w:val="Heading2"/>
      </w:pPr>
      <w:r>
        <w:rPr>
          <w:lang w:val="zh_CN" w:bidi="zh_CN"/>
        </w:rPr>
        <w:t>诗篇 150:1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你们要赞美耶和华！ 在祂的圣所赞美祂， 在彰显祂能力的穹苍赞美祂！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你们要因祂大能的作为赞美祂， 赞美祂的无比伟大！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要吹响号角赞美祂， 要弹琴鼓瑟赞美祂！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要击鼓跳舞赞美祂， 要拨弦吹笛赞美祂！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要击响铙钹赞美祂， 用响亮的钹声赞美祂！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凡有生命的都要赞美耶和华！ 你们要赞美耶和华！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