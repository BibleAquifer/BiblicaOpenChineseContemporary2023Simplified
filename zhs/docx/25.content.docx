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耶利米哀歌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从前人烟稠密的城， 现在何其荒凉！ 从前扬威列邦的强国， 现在竟像寡妇！ 从前在诸省贵为公主， 现在却沦为奴婢！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她在夜间痛哭，泪流满面。 情人中没有一个前来安慰。 朋友都出卖她，与她为敌。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犹大饱受苦难和奴役， 被掳往远方，流落异邦， 找不到安居之所。 她在走投无路之际被追敌擒获。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通往锡安的道路满目凄凉， 因为无人前去过节。 她的城门冷落， 她的祭司悲叹， 她的少女哀伤，她痛苦不已。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仇敌做了她的主人， 她的敌人安逸发达。 因为她作恶多端， 耶和华叫她饱受困苦， 她的孩子被敌人掳去。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少女锡安的尊荣消逝， 她的首领像找不到草吃的鹿， 无力逃脱敌人的追赶。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在困苦流离中， 耶路撒冷想起昔日的荣华。 如今，她的人民落在敌人手中， 无人援救。 她的仇敌幸灾乐祸，嘲笑她的灭亡。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耶路撒冷罪大恶极， 沦为污秽之物。 从前尊重她的人看见她赤身裸体，就蔑视她。 她只能哀叹、退避。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她的裙子沾满污秽， 她未曾想过自己的结局。 她的败落令人震惊， 无人安慰。 她哭喊道：“耶和华啊， 仇敌已经获胜， 求你垂顾我的苦难！”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敌人伸手夺去她的一切珍宝。 她目睹外族人闯入圣殿， 耶和华禁止他们进入祂的会众。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她的人民呻吟着四处觅食， 用珍宝换取粮食维生。 她说：“耶和华啊，求你垂顾我， 因为我被人蔑视。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“路人啊，你们都无动于衷吗？ 你们看看， 耶和华向我发烈怒，降祸于我， 还有谁比我更痛苦呢？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“祂从高天降下火来， 使火在我骨中燃烧； 祂在我脚前设下网罗， 使我返回； 祂使我凄凉孤寂，终日痛苦。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“我的罪恶连接成轭， 祂亲手把它们绑在一起， 系在我的颈项上， 使我精疲力尽。 主把我交给我无力抵挡的敌人。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“主弃绝我所有的勇士， 召集军队攻击我， 打垮我的青年。 主践踏处女犹大， 如同在榨酒池中踩踏。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“我为此哭泣， 泪流满面， 却无人安慰、鼓励我。 我的儿女凄凉孤苦， 因为仇敌已经得胜。”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锡安伸手求助，却无人安慰她。 耶和华已命四周邻国与雅各为敌。 耶路撒冷在他们当中成了污秽之物。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“但耶和华是公义的， 因为我违背了祂的命令。 万国啊，请听我的话， 看看我的痛苦！ 我的少男少女都被掳去。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“我向情人们求助， 他们却欺骗我。 我的祭司和长老在觅食求生时， 倒毙在城中。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“耶和华啊， 看看我是多么痛苦！ 我愁肠百结， 我的心灵翻腾， 因为我极其悖逆。 街上有刀剑夺命， 家中有死亡笼罩。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“人们听见我的哀叹， 却无人安慰我。 敌人听说你降给我的灾难， 都幸灾乐祸。 愿你宣告的审判之日来临， 叫他们像我一样受苦！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“愿他们的恶行都摆在你眼前！ 你怎样因我一切的罪恶而惩罚我， 愿你也照样惩罚他们！ 我叹息不绝，心中哀伤。”</w:t>
      </w:r>
    </w:p>
    <w:p>
      <w:pPr>
        <w:pStyle w:val="Heading2"/>
      </w:pPr>
      <w:r>
        <w:rPr>
          <w:lang w:val="zh_CN" w:bidi="zh_CN"/>
        </w:rPr>
        <w:t>耶利米哀歌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主的怒气像乌云一样遮盖少女锡安， 祂将以色列的荣美从天上扔到地上。 祂发怒的时候并不顾念自己的脚凳。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主毫不留情地毁灭雅各一切的住处， 祂在烈怒中夷平犹大的堡垒， 让以色列及其首领蒙羞。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祂发烈怒毁灭以色列全军。 敌人袭来时，祂收回援手。 祂像烈焰一样吞噬雅各。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祂张弓搭箭，宛若仇敌， 祂的右手蓄势待发， 祂杀了一切悦人眼目的人， 将祂的怒火撒向少女锡安的帐篷。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主像敌人一样毁灭以色列， 吞噬她的宫殿，夷平她的堡垒， 使犹大人悲伤哀哭。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祂摧毁自己的居所， 如同摧毁花园； 祂摧毁祂所定的聚会之处， 使锡安的人民忘记安息日和节期。 祂在烈怒中弃绝所有的君王和祭司。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主撇弃自己的祭坛， 憎恶自己的圣所， 把耶路撒冷的殿墙交给敌人。 他们像过节一样， 在耶和华的殿中喧嚷吵闹。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耶和华决意拆毁少女锡安的城墙， 祂拉了准线， 定意毁灭，绝不收手。 祂使城墙和壁垒一同悲哀哭泣。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锡安的城门陷入地中， 主已摧毁、砍断她的门闩。 她的君王和首领流落异邦， 律法不复存在， 她的先知得不到从耶和华而来的异象。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少女锡安的长老腰束麻布， 头蒙灰尘，坐在地上， 默然不语； 耶路撒冷的少女垂头至地。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我哭得眼睛失明， 愁肠百结，肝胆欲碎， 因为人民惨遭毁灭， 儿童和婴孩昏倒在城中的街头。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孩子们问母亲： “哪里有饼和酒呢？” 他们像受伤的勇士， 昏倒在城中的街头， 在母亲怀中奄奄一息。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少女耶路撒冷啊，我该说什么呢？ 我把你比作什么呢？ 处女锡安啊，我用什么比作你，好安慰你呢？ 你的伤口深如海洋， 谁能医治你呢？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你的先知所见的异象虚假无用。 他们没有揭露你的罪恶， 以致你被掳。 他们给你的预言虚假谬误。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路人都拍掌嘲笑你。 他们向少女耶路撒冷摇头， 嗤笑道： “这就是那被誉为完美无瑕、 普世喜悦的城吗？”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敌人都幸灾乐祸地讥讽你， 他们咬牙切齿地嗤笑说： “我们吞灭了她！ 这是我们期待已久的日子！ 我们终于见到这一天了！”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耶和华实现了祂的计划， 成就了祂很久以前的应许。 祂毫不留情地毁灭了你， 使你的仇敌幸灾乐祸， 使你的敌人耀武扬威。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少女锡安的城墙啊， 你要从心里向主呼求！ 你的眼泪要像江河一样昼夜涌流， 你要不歇不眠。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你要在夜间打更时起来呼求， 在主面前倾心吐意，如水倒出。 你要为饿昏街头的孩童向主举手祷告。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“耶和华啊，求你看看， 你曾这样对付过谁呢？ 母亲岂能吃自己生养的孩子？ 祭司和先知岂能在主的圣所中被杀？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“老人和少年陈尸街头， 少男少女都丧身刀下。 你在发怒的日子杀了他们， 毫不留情。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“你从四面八方召仇敌攻击我， 如同召集人过节。 耶和华发怒的日子， 无人能逃脱，无人能幸免。 敌人杀光了我养育的孩子。”</w:t>
      </w:r>
    </w:p>
    <w:p>
      <w:pPr>
        <w:pStyle w:val="Heading2"/>
      </w:pPr>
      <w:r>
        <w:rPr>
          <w:lang w:val="zh_CN" w:bidi="zh_CN"/>
        </w:rPr>
        <w:t>耶利米哀歌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我在耶和华烈怒的杖下受尽痛苦。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祂把我赶进黑暗， 使我行路不见光明，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又屡屡攻击我，终日不断。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祂使我皮肉枯槁， 祂折断我的骨头。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祂使我四面受困， 尝尽痛苦艰辛。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祂使我住在幽暗中， 像久已死去的人。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祂围困我，使我无法逃脱， 祂给我戴上沉重的锁链。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即使我哀哭呼求， 祂也掩耳不听。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祂用凿好的石头阻挡我的去路， 使我的道路曲折难行。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祂像埋伏的巨熊， 又像伺机突袭的猛狮，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把我拖离大路， 撕成碎片，使我一片凄凉。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祂弯弓搭箭，把我当箭靶。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祂用箭袋中的箭射穿我的心脏。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我成了万民的笑柄， 他们终日唱歌讽刺我。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祂使我饱受苦楚，尝尽苦涩。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祂用石子硌断我的牙齿， 把我践踏在尘土中。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你使我失去平安， 忘记了什么是福乐。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我说：“我精疲力竭， 对耶和华失去盼望。”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想起我的痛苦和漂泊流离， 就如苦艾和胆汁一样苦涩。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那情景萦绕心头， 使我心情沉重。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然而，我想起这事， 便有了盼望，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因为耶和华的慈爱永不终止， 祂的怜悯永无穷尽。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祂的慈爱和怜悯每天早晨都是新的， 祂的信实无比伟大！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我心里知道， 耶和华是我的福分， 我要仰望祂。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耶和华必恩待那些等候和寻求祂的人，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因此，默然等候耶和华的拯救是美好的。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年轻时负轭受苦是有益的。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受耶和华管教时， 要默然独坐。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要谦卑地脸伏于地， 或许还有希望。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要任人打脸，甘受凌辱。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因为主不会永远撇弃人。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主尽管使人忧伤， 祂依然怜悯人， 因为祂有丰盛的慈爱。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祂不愿使人忧伤、痛苦。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将囚犯踩在脚下，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在至高者面前冤枉他人，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审理案件时颠倒是非， 都是主所不容许的。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若非主发命令， 谁能说成就成呢？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祸福岂不都出自至高者的口吗？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世人因自己的罪受罚， 又何必怨天尤人呢？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让我们省察自己的行为， 重新归向耶和华吧！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让我们举起双手， 诚心向天上的上帝祷告说：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“我们犯罪、背叛， 你没有赦免我们。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“你满怀愤怒地追赶我们， 毫不留情地杀戮我们。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你以密云遮盖自己， 以致祷告达不到你那里。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你使我们在列国中沦为废物、渣滓。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“我们的仇敌都幸灾乐祸。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我们充满恐惧， 面临陷阱、残害和毁灭。”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因同胞被毁灭，我泪流成河。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我的眼泪涌流不息，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直到耶和华从天上垂顾。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目睹城中妇女的遭遇， 我痛苦不已。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敌人无故地追捕我， 如同捕猎飞鸟。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他们把我推进坑里， 又用石头砸我。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水已经漫过我的头， 我想我要灭亡了。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耶和华啊， 我在深坑呼求你的名。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你曾垂听我的呼求， 求你现在不要掩耳不听我的求救声。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我向你呼求的时候， 你曾走近我身旁， 安慰我说：“不要害怕！”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主啊，你为我申了冤， 救赎了我的性命。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耶和华啊，你已明察我的冤情， 求你为我主持公道。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你看见了他们怎样仇恨我、 谋害我。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耶和华啊， 你听见了他们怎样辱骂我、 谋害我。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他们整天诽谤我，图谋害我。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你看！他们或坐下或起来， 都唱歌讽刺我。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64</w:t>
      </w:r>
      <w:r>
        <w:rPr>
          <w:lang w:val="zh_CN" w:bidi="zh_CN"/>
        </w:rPr>
        <w:t xml:space="preserve"> 耶和华啊， 求你按照他们的所作所为报应他们！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65</w:t>
      </w:r>
      <w:r>
        <w:rPr>
          <w:lang w:val="zh_CN" w:bidi="zh_CN"/>
        </w:rPr>
        <w:t xml:space="preserve"> 求你使他们心里刚硬， 让你的咒诅落在他们身上！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66</w:t>
      </w:r>
      <w:r>
        <w:rPr>
          <w:lang w:val="zh_CN" w:bidi="zh_CN"/>
        </w:rPr>
        <w:t xml:space="preserve"> 求你发怒追赶他们， 从你诸天之下铲除他们！</w:t>
      </w:r>
    </w:p>
    <w:p>
      <w:pPr>
        <w:pStyle w:val="Heading2"/>
      </w:pPr>
      <w:r>
        <w:rPr>
          <w:lang w:val="zh_CN" w:bidi="zh_CN"/>
        </w:rPr>
        <w:t>耶利米哀歌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黄金竟失去光泽， 纯金竟变色， 宝石竟被弃之街头。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锡安的宝贝儿女本来贵如纯金， 现在竟被视为陶匠制作的瓦器！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豺狼尚且哺养自己的幼儿， 我的百姓却像荒野的鸵鸟般残忍。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婴儿干渴难忍，舌头紧贴上膛； 孩童乞求食物，却无人给予。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昔日吃美味佳肴的， 如今在街头穷困潦倒； 穿锦衣紫袍长大的， 如今躺卧在粪堆中。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虽然无人攻击，所多玛却在顷刻之间倾覆。 我的百姓比所多玛受到的惩罚更重。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锡安的首领曾比雪纯净， 比奶更白， 身体比红宝石更红润， 相貌美如蓝宝石。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现在，他们的面目比煤炭还黑， 走在街上无人认得。 他们骨瘦如柴，干如枯木。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死于刀下的胜过死于饥饿的， 就是因田间缺粮而饿死的人。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我的百姓遭毁灭时， 慈母亲手煮自己的儿女充饥。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耶和华大发烈怒， 倾倒祂的怒气， 在锡安燃起大火， 焚毁城的根基。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地上的君王和世上的居民都不相信敌人能闯进耶路撒冷的城门。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这都是因为她先知的罪行和祭司的过犯。 他们在城中杀害义人。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他们如盲人在街上游荡， 沾满血污， 无人敢碰他们的衣服。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人们向他们喊道： “走开！你们是不洁的！ 走开！走开！不要靠近我们。” 于是他们逃亡、流荡， 列国的人说： “他们不可再住在我们这里。”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耶和华亲自驱散他们， 不再眷顾他们； 人们不再尊重祭司， 也不再恩待长老。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我们望眼欲穿， 盼望援军的到来， 盼望的却是无力拯救之国。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敌人步步紧逼， 使我们不敢上自己的街。 我们的结局近了， 我们的日子到头了， 我们的结局来了！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追赶我们的人比飞鹰更快， 他们在山上追捕我们， 在旷野伏击我们。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我们的生命之气—— 耶和华膏立的王落入他们的陷阱。 我们原希望借他的荫庇立足于列国中。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你们住在乌斯地区的以东人啊， 只管欢喜作乐吧！ 因为盛满耶和华愤怒的杯也要传到你们那里。 你们必喝醉，以致赤身露体。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少女锡安啊！你已经受到了应得的刑罚， 耶和华必不再使你流亡。 少女以东啊，耶和华要因你的罪过而惩罚你， 揭露你的罪恶！</w:t>
      </w:r>
    </w:p>
    <w:p>
      <w:pPr>
        <w:pStyle w:val="Heading2"/>
      </w:pPr>
      <w:r>
        <w:rPr>
          <w:lang w:val="zh_CN" w:bidi="zh_CN"/>
        </w:rPr>
        <w:t>耶利米哀歌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耶和华啊，求你顾念我们的遭遇， 看看我们所受的耻辱！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我们的土地被陌生人侵占， 我们的房屋落入外族人手中。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我们成了丧父的孤儿， 我们的母亲成了寡妇。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我们喝水要付钱， 烧的柴要用钱买。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敌人紧追不舍， 我们疲惫不堪，不得安歇。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为了得到食物， 我们向埃及、亚述卑躬屈膝。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我们的祖先犯了罪， 已经逝去， 我们却要承担他们的罪责。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奴仆做了我们的主人， 无人从他们手中解救我们。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旷野中杀机四伏， 我们冒着生命危险才得到粮食。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我们因饥饿而发热， 皮肤热如烤炉。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妇女在锡安遭强暴， 少女在犹大的城邑被奸污。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首领双手被吊起来， 老人得不到尊敬。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青年被迫推磨， 孩童肩背柴捆，步履蹒跚。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老人不再坐在城门口， 青年不再弹琴奏乐。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我们心中的快乐消失， 我们的舞蹈变成了哀哭。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荣耀的冠冕从我们头上落下。 我们犯了罪，我们有祸了！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此情此景使我们黯然神伤， 泪眼模糊。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锡安山一片荒凉， 豺狼四处游荡。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耶和华啊，你永远掌权， 你的宝座世代长存。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你为何永远忘记我们？ 为何如此长久地弃绝我们？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耶和华啊，求你使我们回到你身边， 让我们归向你， 恢复我们昔日的繁荣！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难道你完全弃绝了我们， 仍然向我们大发烈怒吗？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