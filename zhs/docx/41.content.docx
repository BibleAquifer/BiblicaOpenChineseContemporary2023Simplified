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马可福音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有关上帝的儿子耶稣基督的福音是这样开始的，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正如以赛亚先知书上说： “看啊，我要差遣我的使者在你前面为你预备道路。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他在旷野大声呼喊， ‘预备主的道， 修直祂的路。’”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果然，施洗者约翰出现了，他在旷野宣讲悔改就得赦罪的洗礼。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犹太全境和耶路撒冷的居民都到约翰那里，承认他们的罪，在约旦河里接受他的洗礼。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约翰身穿骆驼毛的衣服，腰束皮带，吃的是蝗虫和野蜜。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他传道说：“在我之后，有一位比我更有能力的要来，我连弯腰给祂解鞋带都不配。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我是用水给你们施洗，但祂要用圣灵给你们施洗。”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那时，耶稣从加利利的拿撒勒来，在约旦河受了约翰的洗礼。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耶稣从水中一上来，就看见天裂开了，圣灵好像鸽子一样降在祂身上，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有声音从天上传来：“你是我的爱子，我喜悦你。”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圣灵随即催促祂到旷野。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祂在旷野受撒旦的试探四十天。祂与野兽在一起，有天使伺候祂。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约翰被捕后，耶稣来到加利利宣讲上帝的福音，说：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“时候到了，上帝的国临近了，你们要悔改，相信福音。”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耶稣沿着加利利湖边走，看见西门和他弟弟安得烈正在向湖里撒网。他们是渔夫。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耶稣对他们说：“来跟从我！我要使你们成为得人的渔夫。”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他们立刻撇下渔网，跟从了耶稣。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耶稣往前走了不远，又看见西庇太的两个儿子雅各和约翰正在船上补网，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便立刻呼召他们。他们就辞别父亲西庇太和船上的雇工，跟从了耶稣。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他们到了迦百农，耶稣在安息日去会堂里教导人。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那里的人都很惊奇，因为祂教导他们时像个有权柄的人，不像律法教师。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当时会堂里有一个被污鬼附身的人喊道：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“拿撒勒的耶稣啊，我们和你有什么关系？你是来毁灭我们吗？我知道你是谁，你是上帝的圣者！”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耶稣责备它说：“住口，从他身上出来！”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污鬼使那人抽搐了一阵，大叫一声，就从他身上出来了。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众人都很惊讶，彼此议论说：“这是怎么回事？真是带着权柄的新教导啊！祂一发命令，污鬼都服从祂。”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于是，耶稣的名声立刻传遍了整个加利利一带。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耶稣同雅各和约翰离开会堂后，就来到西门和安得烈家。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当时西门的岳母正发烧，躺在床上，他们立刻把这事告诉耶稣。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耶稣走到她的床边，拉着她的手扶她起来，她的烧就退了，她便起来服侍他们。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傍晚，日落之后，有人把病人和被鬼附身的人都带来见耶稣。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全城的人都聚在门前。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耶稣治好了许多患各种疾病的人，又赶出很多鬼。祂不许鬼说话，因为鬼认识祂。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第二天清早，天还没亮，耶稣就起来出门去荒僻的地方祷告。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西门和同伴们四处寻找耶稣，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找到后便对祂说：“大家都在找你呢！”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耶稣却回答说：“我们到附近的乡镇去吧，我也好在那里传道，因为我就是为此而来的。”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于是，耶稣走遍加利利，在各会堂传道，赶鬼。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有一次，一个患麻风病的人来到耶稣面前，跪下央求：“如果你肯，就能使我洁净。”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耶稣动了慈心，就伸手摸他，说：“我肯，你洁净了吧！”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那人的麻风病立即消失了，他就洁净了。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耶稣随即让他回去并郑重地叮嘱：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“切勿把这事告诉别人，要去让祭司察看你的身体，并照摩西的规定献祭，向众人证明你已经洁净了。”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但那人离开之后，却到处传扬这件事，以致耶稣无法再公开进城。祂只能待在城外的旷野，可是人们仍从各处来找祂。</w:t>
      </w:r>
    </w:p>
    <w:p>
      <w:pPr>
        <w:pStyle w:val="Heading2"/>
      </w:pPr>
      <w:r>
        <w:rPr>
          <w:lang w:val="zh_CN" w:bidi="zh_CN"/>
        </w:rPr>
        <w:t>马可福音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几天后，耶稣回到迦百农。祂在家的消息一传开，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许多人便蜂拥而来，连门外也挤满了人。耶稣正给他们讲道的时候，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有四个人抬着一个瘫痪的人来见祂。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可是人太多了，他们无法抬到耶稣跟前，就拆掉耶稣所在房间的屋顶，将那人连垫子一起缒下去。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耶稣看见他们的信心，就对瘫痪的人说：“孩子，你的罪得到赦免了！”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有几个律法教师坐在那里，心里议论说：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“这是什么话？祂是在亵渎上帝！除了上帝以外，谁能赦罪呢？”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耶稣立刻看透了他们的心思，就说：“你们为什么这样心里议论呢？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对瘫痪的人说‘你的罪被赦免了’容易呢，还是说‘起来，收拾你的垫子走吧’容易呢？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但我要让你们知道人子在世上有赦罪的权柄。”于是祂对那人说：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“我吩咐你起来拿上你的垫子回家去吧。”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那人就站起来，马上拿起垫子，当着众人的面走了出去。众人都十分惊奇，赞美上帝说：“我们从来没见过这样的事！”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耶稣又出去到了湖边。有一大群人围拢过来，祂就教导他们。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耶稣往前走的时候，看见亚勒腓的儿子利未坐在收税站里，就对他说：“跟从我！”利未就起来跟从了耶稣。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后来，利未请耶稣和祂的门徒到家里坐席，同席的还有很多已经跟随耶稣的税吏和罪人。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有几位法利赛人的律法教师看见耶稣跟税吏和罪人同席，就问耶稣的门徒：“祂为何跟税吏和罪人一起吃饭？”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耶稣听见后，就对他们说：“健康的人不需要医生，有病的人才需要。我来不是召义人，而是召罪人。”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约翰的门徒和法利赛人都在禁食的时候，有人来问耶稣：“约翰的门徒和法利赛人的门徒禁食，为什么你的门徒不禁食呢？”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耶稣对他们说：“新郎和宾客还在一起的时候，宾客岂能禁食？新郎还跟他们在一起的时候，他们不能禁食。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但有一天新郎将被带走，那时他们就要禁食了。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“没有人会用新布来补旧衣服，否则新布会把旧衣服扯破，破洞会更大；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也没有人把新酒装在旧皮囊里，否则新酒会把旧皮囊胀破，酒和皮囊都毁了。所以，新酒一定要装在新皮囊里。”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有一个安息日，耶稣经过一片麦田，同行的门徒一边走一边掐麦穗。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法利赛人对耶稣说：“看啊，他们为什么做安息日不准做的事？”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耶稣回答说：“你们没有读过大卫的事迹吗？当时他和随从饥饿匮乏，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他进入上帝的殿吃了献给上帝的供饼，还给他的随从吃，这饼只有祭司才可以吃。这事在发生在亚比亚他做大祭司的时候。”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然后，耶稣对他们说：“安息日是为人设立的，人不是为安息日设立的。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所以，人子也是安息日的主。”</w:t>
      </w:r>
    </w:p>
    <w:p>
      <w:pPr>
        <w:pStyle w:val="Heading2"/>
      </w:pPr>
      <w:r>
        <w:rPr>
          <w:lang w:val="zh_CN" w:bidi="zh_CN"/>
        </w:rPr>
        <w:t>马可福音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耶稣又进了会堂，那里有个人一只手是萎缩的。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当时有好些人监视耶稣，看祂会不会在安息日医治这个人，好控告祂。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耶稣对那一只手萎缩的人说：“起来，站在中间。”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然后问众人：“在安息日应该行善还是作恶？救人还是害人？”他们都不吭声。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耶稣生气地看着四周这些人，为他们心里刚硬而深感难过。祂对那人说：“把手伸出来！”那人一伸手，手就复原了。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法利赛人立刻出去，跟希律党的人策划怎样除掉耶稣。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耶稣和门徒退到湖边，有一大群人从加利利来跟随祂。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还有很多人听见耶稣的一切作为，就从犹太、耶路撒冷、以土买、约旦河东，甚至泰尔和西顿一带来找祂。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耶稣见人多，就吩咐门徒为祂预备一条小船，以免人群拥挤祂。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因为祂医治了很多人，凡有疾病的人都想挤过来摸祂。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污鬼一看见祂，就俯伏在祂面前，大喊：“你是上帝的儿子！”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耶稣却严厉地警告它们不要泄露祂的身份。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耶稣上了山，把自己想要的人召来，他们就来到祂面前。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祂从中选出十二人立为使徒，让他们跟随自己，并且差遣他们出去传道，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赐他们赶鬼的权柄。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祂设立的十二位使徒是：西门——耶稣给他取名叫彼得、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西庇太的儿子雅各和雅各的兄弟约翰——耶稣给他们取名叫“半尼其”，就是“雷霆之子”的意思、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安得烈、腓力、巴多罗买、马太、多马、亚勒腓的儿子雅各、达太、激进党人西门、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及后来出卖耶稣的加略人犹大。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耶稣刚进家门，人群又聚集起来，以致祂和门徒都无暇吃饭。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祂的亲属听见这个消息，就出来要制止祂，因为他们说祂疯了。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从耶路撒冷下来的律法教师说：“祂被别西卜附身。”又说：“祂是靠鬼王赶鬼。”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耶稣叫他们来，用比喻对他们说：“撒旦怎能驱逐撒旦呢？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一个国内部自相纷争，必无法坚立。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一个家内部自相纷争，必无法坚立。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同样，撒旦如果与自己为敌，自相纷争，就站立不住，必然灭亡。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没有人能进入壮汉家里抢夺财物，除非先把那壮汉捆绑起来，才能抢劫他的家。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“我实在告诉你们，世人一切的罪和亵渎的话都可以得到赦免，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唯有亵渎圣灵的人永远得不到赦免，他们要永远担罪。”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耶稣这样说是因为他们诬蔑祂被污鬼附身。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这时候，耶稣的母亲和兄弟来了，他们站在外面，托人叫耶稣。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有许多人围坐在耶稣身边，他们告诉祂说：“看啊！你的母亲和兄弟在外面找你。”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耶稣说：“谁是我的母亲？谁是我的兄弟？”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然后祂望着周围坐着的人说：“看啊，我的母亲和我的兄弟！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凡遵行上帝旨意的人都是我的弟兄、姊妹和母亲。”</w:t>
      </w:r>
    </w:p>
    <w:p>
      <w:pPr>
        <w:pStyle w:val="Heading2"/>
      </w:pPr>
      <w:r>
        <w:rPr>
          <w:lang w:val="zh_CN" w:bidi="zh_CN"/>
        </w:rPr>
        <w:t>马可福音 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耶稣又开始在湖边教导，周围聚集了许多人，耶稣只好上到湖边的船上坐下，众人都站在岸上。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耶稣用比喻教导他们许多事，在教导中祂说：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“听着！有一个农夫出去撒种。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撒种的时候，有些种子落在路旁，被飞鸟吃掉了；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有些落在石头地上，因为泥土不深，种子很快就发芽了，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然而因为没有根，被太阳一晒就枯萎了；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有些落在荆棘丛中，荆棘长起来便把幼苗挤住了，以致不能结出果实；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有些落在沃土里，就发芽生长，结出果实，收成多达三十倍、六十倍、一百倍！”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然后祂说：“有耳可听的，都应当听。”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当耶稣独自一人的时候，十二使徒和追随祂的人来请教比喻的意思。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耶稣说：“上帝国的奥秘只让你们知道，对于外人，我全部用比喻，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使他们‘看了又看，却不领悟；听了又听，却不明白，免得他们回心转意，得到赦免。’”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耶稣又对他们说：“你们不明白这个比喻，又怎能明白其他比喻呢？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农夫撒的是上帝的道。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种子落在路旁，是指人听了道，撒旦立刻过来夺去了撒在他们心里的道。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种子落在石头地上，是指人听了道后，立刻欢喜地接受了，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但他们心里没有根基，不过是暂时接受，一旦为道遭受患难或迫害，就立刻放弃了。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种子落在荆棘丛中，是指人虽然听过道，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但生活的忧虑、钱财的迷惑和其他欲望纷纷进来把道挤住了，以致不能结出果实。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种子落在沃土里，是指人听了道，领受了，又结出果实，收成多达三十倍、六十倍、甚至一百倍。”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耶稣继续说：“人会把灯拿来放在斗底下或床底下吗？当然不会，他一定会把它放在灯台上。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因为隐藏的事无不显露出来，掩盖的事终会被人知道。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有耳可听的，就应当听。”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耶稣又说：“要好好思想你们所听到的，你们用什么量器量给人，就用什么量器量给你们，甚至要多给你们。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因为凡有的，还要给他更多；凡没有的，连他仅有的也要夺去！”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祂又说：“上帝的国就像一个人在地上撒种。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他日出而作，日落而息。种子就在他不知不觉中渐渐发芽长大。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大地会使种子生长，先发苗后吐穗，最终结出饱满的籽粒。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庄稼成熟后，他就拿起镰刀来收割，因为收成的时候到了。”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耶稣说：“我们拿什么比作上帝的国呢？用什么比喻来解释呢？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上帝的国就像一粒芥菜种。它是世上种子中最小的，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但种在地里，却能长得比各样蔬菜都大，有粗大的枝条，可以让飞鸟在它的树荫中栖息。”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耶稣用了许多类似的比喻，按照众人所能领悟的给他们讲道。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祂总是用比喻对他们讲论，只有单独和门徒在一起的时候，才把一切解释清楚。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那天晚上，耶稣对门徒说：“我们渡到对岸去吧。”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他们就离开众人，上了耶稣乘坐的船，带祂一起渡到湖的对岸，还有其他船只跟着去。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忽然，湖面上狂风大作，波浪撞击船身，船内几乎灌满了水。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耶稣却还在船尾枕着枕头睡觉。门徒叫醒了祂，说：“老师，我们快淹死了，你怎么不管呢？”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耶稣起来斥责狂风，对着湖面说：“静下来！停下来！”顿时风平浪静了。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祂对门徒说：“你们为什么这样害怕呢？你们还是没有信心吗？”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他们极其害怕，彼此议论说：“祂到底是谁？连风浪都听祂的！”</w:t>
      </w:r>
    </w:p>
    <w:p>
      <w:pPr>
        <w:pStyle w:val="Heading2"/>
      </w:pPr>
      <w:r>
        <w:rPr>
          <w:lang w:val="zh_CN" w:bidi="zh_CN"/>
        </w:rPr>
        <w:t>马可福音 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他们来到湖对岸的格拉森地区。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耶稣刚下船，迎面就遇见一个被污鬼附身的人，是从坟墓里出来的。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那人以坟墓为家，没有人能把他捆住，就算用铁链也不行。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因为有人多次用铁链和脚镣锁住他，但他挣断了铁链，砸碎了脚镣。没有人能制服他。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他昼夜在坟场和山野间大喊大叫，又用石头砍自己。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他远远看见耶稣，就跑过去跪下来拜祂，高声喊道：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“至高上帝的儿子耶稣啊，我和你有什么关系？看在上帝的份上，求你不要折磨我！”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原来，耶稣已经对他身上的鬼说：“污鬼，从这人身上出来！”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耶稣问：“你叫什么名字？” 他说：“我的名字叫‘群’，因为我们是一大群。”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接着污鬼再三哀求耶稣，不要把它们赶出那个地区。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当时有一大群猪在附近山坡上吃食。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污鬼就央求耶稣说：“让我们到猪群里去，附在它们身上吧！”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耶稣允许了，污鬼就离开那人，进入猪群。那群猪就一路奔下陡坡，冲进湖里淹死了，约有两千头。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放猪的人逃走了，把这事传遍了城里乡间，人们都跑来看个究竟。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他们到了耶稣那里，看见那曾被群鬼附身的人神智清醒、衣着整齐地坐在那里，都很害怕。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目击者把被鬼附身的人和猪群的事告诉了他们，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他们就请求耶稣离开他们那里。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耶稣上船的时候，那曾被鬼附身的人恳求耶稣让他随行。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耶稣没有答应，而是对他说：“回去见你的家人，把主为你所行的奇事和祂怜悯你的经过都告诉他们吧！”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这人就回到低加坡里一带传扬耶稣为他所行的奇事，人们都很惊奇。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耶稣再坐船回到对岸，有一大群人在岸边围着祂。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这时来了一个名叫雅鲁的会堂主管，他一见到耶稣便俯伏在祂脚前，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迫切恳求说：“我小女儿快要死了，求你去把手按在她身上，医治她，救她一命。”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耶稣和他同去，一大群人跟着祂，拥挤着祂。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有一个妇人患血漏病已经十二年，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经过许多医生的诊治，受尽痛苦，耗尽钱财，病情仍没有好转，反而更加严重。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她听见耶稣的事，就夹在人群中从耶稣背后摸祂的衣服，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心想：“我只要摸到祂的衣服，就会痊愈。”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她的血漏立刻止住了，她感到自己痊愈了。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耶稣马上知道有能力从自己身上发出，便在人群中转过身来问：“谁摸了我的衣服？”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门徒对祂说：“你看，这么多人在你周围挤来挤去，你怎么问谁摸你呢？”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耶稣环视四周，要找出摸祂的人。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那妇人害怕得发抖，知道在自己身上发生了什么，就上前俯伏在耶稣脚前，将实情说了出来。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耶稣说：“女儿，你的信心救了你。安心去吧！你的病好了。”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耶稣还在说话的时候，有人从雅鲁家赶来，对雅鲁说：“你的女儿已经死了，何必再麻烦老师呢？”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耶稣听了，就对雅鲁说：“不要怕，只要信。”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于是，祂带着彼得、雅各和雅各的弟弟约翰去雅鲁家，不准其他人跟着。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他们到了会堂主管家，耶稣看见在场的人嚎啕大哭，场面混乱。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耶稣进去问道：“你们为什么乱哄哄地哭叫呢？这孩子没有死，只是睡着了。”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众人都讥笑祂。耶稣让他们全部出去，然后带着女孩的父母和三个门徒进了孩子的房间。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祂拉着女孩的手说：“大利大，古米！”意思是：“小女孩，我吩咐你起来！”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女孩应声而起，开始走动。当时她十二岁。在场的人都惊奇不已。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耶稣郑重叮嘱他们不要把这事张扬出去，又吩咐他们给女孩东西吃。</w:t>
      </w:r>
    </w:p>
    <w:p>
      <w:pPr>
        <w:pStyle w:val="Heading2"/>
      </w:pPr>
      <w:r>
        <w:rPr>
          <w:lang w:val="zh_CN" w:bidi="zh_CN"/>
        </w:rPr>
        <w:t>马可福音 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耶稣带着门徒离开那地方，回到自己的家乡。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到了安息日，祂开始在会堂里教导人，众人听了都很惊奇，说：“这个人从哪里学来这些本领？祂怎么会有这种智慧？祂怎么会行这样的神迹？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这不是那个木匠吗？祂不是玛丽亚的儿子吗？祂不是雅各、约西、犹大、西门的大哥吗？祂的妹妹们不也住在我们这里吗？”他们就对祂很反感。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耶稣对他们说：“先知到处受人尊敬，只有在本乡、本族、本家例外。”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耶稣不能在那里行任何神迹，只把手按在几个病人身上，医治了他们。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耶稣对他们的不信感到诧异，就去周围的村庄继续教导人。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耶稣召集了十二个使徒，差遣他们两个两个地出去，赐他们制服污鬼的权柄，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又吩咐他们路上除了手杖外什么都不要带，不要带食物和背包，腰袋里也不要带钱，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只穿一双鞋和一套衣服就够了。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祂对他们说：“无论什么地方，你们进到哪户人家，就在哪里住下来，一直到离开那地方。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如果某地方的人不接待你们，不听你们传的道，你们离开那里时要跺掉脚上的尘土，作为对他们的警告！”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使徒便出去传道，劝人悔改，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赶出许多鬼，为许多病人抹油，治好他们。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耶稣声名远扬，希律王也听说了祂的事。有人说：“施洗者约翰从死里复活了，所以能行这些神迹。”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也有人说：“祂是以利亚。” 还有人说：“祂是个先知，就像古代的一位先知。”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希律听到这些议论，就说：“被我斩首的约翰从死里复活了！”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原来希律娶了他兄弟腓力的妻子希罗底，并为她的缘故而派人逮捕了约翰，把他锁在监牢里。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因为约翰曾对希律说：“你娶弟弟的妻子不合法。”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希罗底对约翰怀恨在心，想要杀掉他，只是不能得逞。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因为希律知道约翰是个公义圣洁的人，所以敬畏他，并对他加以保护。尽管约翰所讲的道理令他困惑不安，他仍然喜欢听。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机会终于来了。希律在自己的生日那天设宴招待文武百官和加利利的显要。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希罗底的女儿进来跳舞，甚得希律和客人的欢心。王对她说：“你想要什么，只管说。”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王还对她起誓说：“无论你要什么，哪怕是我的半壁江山，我都会给你。”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她便出去问她母亲：“我应该要什么呢？” 她母亲说：“要施洗者约翰的头！”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她马上回去向王请求说：“愿王立刻把施洗者约翰的头放在盘子里送给我。”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王听到这个请求，感到十分为难，但因为在众宾客面前起了誓，就不好拒绝。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他立刻命令卫兵进监牢砍了约翰的头，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放在盘子里送给女孩，她又转送给她母亲。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约翰的门徒听到这个消息，就来把约翰的尸体领回去，安葬在坟墓里。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使徒们聚集在耶稣身边，向祂报告他们一切的工作和教导。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耶稣对他们说：“你们单独跟我到荒僻的地方去歇一会儿吧。”因为当时来来往往的人很多，他们连吃饭的时间都没有。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他们乘船单独到了一处荒僻的地方。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可是有许多人看见他们离开，认出了他们，便从各城镇步行赶往那里，比他们先到达。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耶稣一下船，看见这一大群人好像没有牧人的羊，心里怜悯他们，于是教导了他们许多道理。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天色晚了，门徒过来对耶稣说：“时候已经不早了，这里又是荒郊野外，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请遣散众人，好让他们到周围的村庄去自己买些吃的。”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耶稣说：“你们给他们吃的吧。” 门徒说：“难道要我们买二百个银币的饼给他们吃吗？”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耶稣说：“去看看你们有多少饼。” 他们察看后，说：“有五个饼和两条鱼。”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耶稣吩咐门徒叫众人分组坐在草地上。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于是众人坐下，有的五十人一组，有的一百人一组。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耶稣拿起那五个饼、两条鱼，举目望着天祝谢后，掰开饼递给门徒，让他们分给众人。祂又照样把那两条鱼分给众人。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大家都吃了，并且吃饱了。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门徒把剩下的碎饼、碎鱼收拾起来，装满了十二个篮子。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当时吃饼的有五千男人。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耶稣随即催门徒上船，叫他们先渡到湖对岸的伯赛大，祂则遣散众人。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祂辞别了众人后，就上山去祷告。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到了晚上，门徒的船在湖中心，耶稣独自留在岸上。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祂看见门徒在逆风中摇橹，非常吃力。天将破晓的时候，祂从水面上朝门徒走去，想要从他们旁边经过。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门徒看见祂在湖面上走，以为是幽灵，就惊叫起来。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全船的人看见祂，都吓坏了。耶稣立刻对他们说：“放心吧！是我，不要怕。”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耶稣上船到他们那里，风便停了。门徒心里大为惊奇，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因为他们仍然不明白耶稣分饼的事，心里还是愚顽。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他们渡到湖对岸，来到革尼撒勒，在那里靠岸，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刚一下船，众人立刻认出了耶稣。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他们跑遍那一带地方，用垫子把生病的人抬来，听到耶稣在哪里，就把病人抬到哪里。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耶稣无论到哪一个村庄、城镇或乡下，人们总是把病人抬到街市上，求耶稣让他们摸一摸祂衣服的穗子，所有摸过的病人都好了。</w:t>
      </w:r>
    </w:p>
    <w:p>
      <w:pPr>
        <w:pStyle w:val="Heading2"/>
      </w:pPr>
      <w:r>
        <w:rPr>
          <w:lang w:val="zh_CN" w:bidi="zh_CN"/>
        </w:rPr>
        <w:t>马可福音 7:1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有法利赛人和一些律法教师从耶路撒冷聚集到耶稣那里。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他们看到祂的一些门徒吃饭前没有照礼仪洗手。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因为法利赛人和所有的犹太人都拘守祖先的传统，总是先照礼仪洗手之后才吃饭；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从市场回来也要先洁净自己，然后才吃饭。他们还拘守许多其他规矩，如洗杯、罐、铜器等。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他们质问耶稣：“为什么你的门徒违背祖先的传统，竟用不洁净的手吃饭呢？”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耶稣回答说：“以赛亚针对你们这些伪君子说的预言一点没错，正如圣经上说， “‘这些人嘴上尊崇我， 心却远离我。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他们的教导无非是人的规条， 他们敬拜我也是枉然。’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你们只知拘守人的传统，却无视上帝的诫命。”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耶稣又对他们说：“你们为了拘守传统，竟巧妙地废除了上帝的诫命。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摩西说，‘要孝敬父母’，又说，‘咒骂父母的，必被处死。’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你们却认为人若对父母说，‘我把供养你们的钱财已经全部奉献给上帝了’，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他就可以不再奉养父母。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你们就是这样为了拘守传统而废除上帝的道，类似的情形还有很多。”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耶稣又召集众人，对他们说：“你们都要听我说，也要明白，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从外面进去的不会使人污秽，只有从人里面发出来的才会使人污秽。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有耳可听的，都应当听！”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耶稣离开众人，进了屋子，门徒问祂这比喻的意思。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耶稣说：“你们也这样糊涂吗？岂不知从外面进去的，不会使人污秽，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因为不能进入他的心，只能进他的肠胃，最后排进厕所，也就是说所有的食物都是洁净的。”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祂接着说：“从人里面发出来的才使人污秽，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因为从里面，就是从人的心里能够生出恶念、苟合、偷盗、谋杀、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通奸、贪婪、邪恶、诡诈、放荡、嫉妒、毁谤、骄傲、愚妄。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这一切恶事都是从里面生出来的，能使人污秽。”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耶稣从那里启程去泰尔和西顿地区。祂进了一户人家，原本不想让人知道，却无法避开人们的注意。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25-26</w:t>
      </w:r>
      <w:r>
        <w:rPr>
          <w:lang w:val="zh_CN" w:bidi="zh_CN"/>
        </w:rPr>
        <w:t xml:space="preserve"> 当时有一个妇人的小女儿被污鬼附身，她听见耶稣的事，就来俯伏在祂脚前，恳求祂赶出她女儿身上的鬼。这妇人是希腊人，来自叙利亚的腓尼基。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耶稣对她说：“要先让儿女们吃饱，因为把儿女的食物丢给狗吃不合适。”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妇人说：“主啊，你说的对，但桌子下的狗也吃孩子们掉下来的碎渣呀！”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耶稣说：“因为你这句话，你回去吧，鬼已经离开你的女儿了。”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她回到家里，见女儿躺在床上，鬼已经离开了。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耶稣离开泰尔地区，经过西顿，来到低加坡里地区的加利利湖。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有人带着一个又聋又哑的人来见耶稣，恳求祂把手按在这个人身上。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耶稣就带他离开众人走到一边，用指头伸进他的耳朵，又吐唾沫抹他的舌头，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望天长叹，对他说：“以法大！”意思是“开了吧！”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他的耳朵立刻开了，舌头灵活了，说话也清楚了。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耶稣吩咐他们不要将这事告诉别人。可是耶稣越是这样吩咐，他们越是极力宣扬，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听见的人都十分惊奇，说：“祂做的一切都很好，甚至叫耳聋的听见，哑巴说话！”</w:t>
      </w:r>
    </w:p>
    <w:p>
      <w:pPr>
        <w:pStyle w:val="Heading2"/>
      </w:pPr>
      <w:r>
        <w:rPr>
          <w:lang w:val="zh_CN" w:bidi="zh_CN"/>
        </w:rPr>
        <w:t>马可福音 8:1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那时，又有一大群人聚在一起，他们没有东西吃。耶稣就叫来门徒，说：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“我怜悯这些人，他们跟我在一起已经三天，没有任何吃的了。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如果我让他们饿着肚子回家，他们在路上会体力不支，因为有些人是远道而来的。”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门徒说：“在这荒郊野外，如何找到足够的食物给这些人吃呢？”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耶稣问：“你们有多少饼？” 门徒答道：“七个。”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耶稣便吩咐众人坐在地上，然后拿着那七个饼祝谢后，掰开，递给门徒，让门徒分给众人，门徒就把饼分给众人。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他们还有几条小鱼。耶稣祝谢了，叫门徒分给众人。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大家都吃了，并且吃饱了，剩下的零碎装满了七个筐子。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吃的人约有四千。耶稣让众人回家后，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随即和门徒上船，来到大玛努他地区。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法利赛人出来盘问耶稣，要求祂从天上显一个神迹，好试探祂。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耶稣深深叹息道：“这世代的人为什么总是要看神迹呢？我实在告诉你们，没有神迹给这世代的人看。”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然后，耶稣离开他们，乘船回对岸去了。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门徒忘了带饼，船上只有一个饼。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耶稣警告他们：“你们要谨慎，要提防法利赛人和希律的酵！”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他们彼此议论说：“这是因为我们没有带饼吧。”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耶稣知道他们的心思，就说：“你们为什么议论没有带饼的事呢？你们还不明白、不领悟吗？你们的心还是愚顽吗？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你们有眼不会看，有耳不会听吗？你们不记得吗？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我掰开五个饼分给五千人吃的时候，你们捡了多少篮的零碎呢？” 门徒答道：“十二篮。”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耶稣又说：“我用七个饼喂饱四千人的时候，你们捡了多少筐零碎呢？” 门徒答道：“七筐。”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耶稣接着说：“你们还不明白吗？”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他们到了伯赛大，有人带来一个瞎眼的人，求耶稣摸他。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耶稣拉着他的手带他走到村外，吐唾沫在他的眼睛上，并把手按在他身上，问他：“你看见什么了？”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他抬头看了看，说：“我看见人们好像一棵棵的树，走来走去。”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耶稣又把手按在他的眼睛上，他的眼睛便睁开了，视力也恢复了，什么都看得清清楚楚。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耶稣叫他回家，并对他说：“不要再进这个村子了。”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耶稣和门徒前往凯撒利亚·腓立比境内的村庄。在路上，祂问门徒：“人们说我是谁？”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他们说：“有人说是施洗者约翰，有人说是以利亚，还有人说是其他某位先知。”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耶稣又问他们：“那么，你们说我是谁？” 彼得回答说：“你是基督！”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耶稣叮嘱他们不可泄露祂的身份。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从此，耶稣开始教导他们，人子必须受许多苦，被长老、祭司长和律法教师弃绝，并且被杀害，但必在三天之后复活。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耶稣清楚地把这些事告诉了他们，彼得就把祂拉到一边，开始责怪祂。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耶稣转身看了看门徒，斥责彼得说：“撒旦，退到我后面去！因为你不考虑上帝的意思，只考虑人的意思。”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祂叫众人和门徒一起过来，对他们说：“人若想跟从我，就当舍己，背起他的十字架跟从我。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因为想救自己生命的，必失去生命；但为了我和福音失去生命的，必得到生命。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人就算赚得全世界，却丧失自己的生命，又有什么益处呢？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人还能拿什么换回自己的生命呢？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“在这淫乱、罪恶的世代，如果有人以我和我的道为耻，人子在祂父的荣耀中与圣天使再来的时候，也要以他为耻。”</w:t>
      </w:r>
    </w:p>
    <w:p>
      <w:pPr>
        <w:pStyle w:val="Heading2"/>
      </w:pPr>
      <w:r>
        <w:rPr>
          <w:lang w:val="zh_CN" w:bidi="zh_CN"/>
        </w:rPr>
        <w:t>马可福音 9:1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耶稣继续说：“我实在告诉你们，有些站在这里的人会在有生之年看见上帝的国带着能力降临。”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六天后，耶稣带着彼得、雅各和约翰单独登上一座高山。耶稣在他们面前改变了形象，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衣服洁白放光，世上没有人能把布漂得那么白。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这时，以利亚和摩西向他们显现，他们在跟耶稣谈话。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彼得对耶稣说：“老师，我们在这里真好！我们搭三座帐篷吧，一座给你，一座给摩西，一座给以利亚。”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其实彼得不知道说什么才好，因为他们都很害怕。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就在这时候，有一朵云彩飘来笼罩他们，云彩中有声音说：“这是我的爱子，你们要听从祂。”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门徒立刻四处观看，发现没有其他人，只有耶稣和他们在那里。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下山的时候，耶稣叮嘱他们在人子从死里复活之前，不要把刚才看见的告诉别人。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门徒把这话谨记在心，彼此议论“从死里复活”这句话的意思。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他们问耶稣：“律法教师为什么说以利亚必须先来？”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耶稣回答说：“以利亚固然要先来复兴一切，但为什么圣经上说人子一定会饱受痛苦、遭人蔑视呢？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其实我告诉你们，以利亚已经来了，人们却任意对待他，正如圣经的记载。”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他们与其他门徒会合时，看见一大群人围住门徒，几个律法教师正在跟他们辩论。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众人一看到耶稣，都十分惊奇，立刻跑上去问候祂。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耶稣问门徒：“你们跟他们辩论什么？”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人群中有一个人答道：“老师，我带了我的儿子来找你，因为他被哑巴鬼附身。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每次鬼控制他，把他摔在地上，他就口吐白沫，咬牙切齿，全身僵硬。我请你的门徒把鬼赶出去，但他们无能为力。”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耶稣说：“唉，这不信的世代啊！我要跟你们在一起待多久，容忍你们多久呢？把他带到我这里来吧。”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他们把那孩子带到耶稣面前。那鬼一见耶稣，就使孩子抽搐，倒在地上打滚，口吐白沫。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耶稣问孩子的父亲：“他这样子多久了？”孩子的父亲回答道：“他从小就这样，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鬼常常将他扔进火里或水里，要害他的命。如果你能，求你怜悯我们，帮助我们吧！”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耶稣说：“如果你能？对于相信的人，凡事都有可能！”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孩子的父亲立刻高喊：“我信！但我信心不足，求你帮助我！”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耶稣看见人群都跑了过来，就斥责那污鬼：“你这个聋哑鬼，我命令你从他身上出来，不许再进去！”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那鬼发出喊叫，使孩子剧烈地抽搐了一阵，就出来了。孩子躺在地上一动也不动，很多人都说他死了。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但耶稣拉着他的手扶他起来，他就站了起来。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耶稣进屋后，门徒私下问祂：“我们为什么赶不走那鬼呢？”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耶稣说：“要赶走这类鬼只有靠祷告。”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他们离开那里，途经加利利。耶稣不想任何人知道祂的行踪，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因为祂在教导门徒。祂说：“人子将被交在人手中，被他们杀害，但三天之后，祂必复活。”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门徒却不明白这句话的意思，又不敢问祂。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他们回到迦百农的住所，耶稣问门徒：“你们一路上争论些什么？”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他们都沉默不语，因为刚才他们在争论谁最伟大。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耶稣坐下，叫十二个门徒过来，对他们说：“谁想为首，就该在众人中做最小的，做众人的仆人。”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祂领了一个小孩子来，叫他站在门徒中间，又抱起他，对他们说：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“谁为了我的名接待这样一个小孩子，就是接待我；谁接待我，就是接待差我来的那位，而非接待我。”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约翰对耶稣说：“老师，我们看见有人奉你的名赶鬼，就阻止他，因为他不是跟从我们的。”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耶稣说：“不要阻止他，因为没有人奉我的名行过神迹后，会很快毁谤我。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不反对我们的，就是支持我们的。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我实在告诉你们，有人若因你们属于基督而给你们一杯水喝，也必得到赏赐。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“不论谁使这样一个小信徒失足犯罪，他的下场比把大磨石拴在他脖子上扔到海里还要惨。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43-44</w:t>
      </w:r>
      <w:r>
        <w:rPr>
          <w:lang w:val="zh_CN" w:bidi="zh_CN"/>
        </w:rPr>
        <w:t xml:space="preserve"> 如果你一只手使你犯罪，就砍掉它！残废着进入永生，胜过双手健全却落入地狱不灭的火中。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45-46</w:t>
      </w:r>
      <w:r>
        <w:rPr>
          <w:lang w:val="zh_CN" w:bidi="zh_CN"/>
        </w:rPr>
        <w:t xml:space="preserve"> 如果你一只脚使你犯罪，就砍掉它！瘸着腿进入永生，胜过双脚健全却被扔进地狱。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如果你一只眼睛使你犯罪，就剜掉它！独眼进上帝的国，胜过双目健全却被扔进地狱。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在那里， “‘虫不会死， 火不会灭。’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“每个人都要被火炼，像被盐腌一样。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盐本是好的，但如果失去咸味，怎能使它再咸呢？你们里面要有盐，要彼此和睦。”</w:t>
      </w:r>
    </w:p>
    <w:p>
      <w:pPr>
        <w:pStyle w:val="Heading2"/>
      </w:pPr>
      <w:r>
        <w:rPr>
          <w:lang w:val="zh_CN" w:bidi="zh_CN"/>
        </w:rPr>
        <w:t>马可福音 10:1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耶稣离开那里，来到犹太地区和约旦河东岸，人群又聚集到祂那里。耶稣照常教导他们。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一些法利赛人想试探耶稣，就来问祂：“男人可以休妻吗？”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耶稣反问道：“摩西怎么吩咐你们的？”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他们说：“摩西准许人写休书休妻。”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耶稣说：“摩西因为你们心里刚硬，才给你们写了这条诫命。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太初创造时，‘上帝造了男人和女人。’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‘因此，人要离开父母，与妻子结合，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二人成为一体。’这样，夫妻不再是两个人，而是一体了。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因此，上帝配合的，人不可分开。”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回到屋里后，门徒追问耶稣这件事。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耶稣说：“任何人休妻另娶，就是对妻子不忠，是犯通奸罪。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同样，妻子若离弃丈夫另嫁，也是犯通奸罪。”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有人带着小孩子来要让耶稣为他们按手，门徒却责备他们。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耶稣看见后很生气，对门徒说：“让小孩子到我这里来，不要阻止他们，因为上帝的国属于这样的人。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我实在告诉你们，人若不像小孩子一样接受上帝的国，绝不能进去。”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于是，耶稣抱起小孩子，为他们按手祝福。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耶稣正要上路，有一个人跑来跪在祂跟前，问祂：“良善的老师，我该做什么才能承受永生？”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耶稣说：“你为什么称我是良善的？只有上帝是良善的。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你知道‘不可杀人，不可通奸，不可偷盗，不可作伪证，不可欺诈，要孝敬父母’这些诫命。”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那人说：“老师，我从小就遵行这些诫命。”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耶稣望着他，心中爱他，便说：“你还差一件事，就是去变卖你所有的产业，送给穷人，你必有财宝存在天上，然后你还要来跟从我。”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那人听了，脸色骤变，便沮丧地走了，因为他有许多产业。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耶稣环顾四周，对门徒说：“有钱人进上帝的国真难啊！”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门徒听了感到惊奇，耶稣便再次对他们说：“孩子们，进上帝的国真难啊！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骆驼穿过针眼比有钱人进上帝的国还容易呢！”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门徒更加惊奇，便议论说：“这样，谁能得救呢？”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耶稣看着他们说：“对人而言，这不可能，但对上帝而言，凡事都可能。”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彼得说：“你看，我们已经撇下一切来跟从你了。”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耶稣说：“我实在告诉你们，任何人为了我和福音而撇下房屋、弟兄、姊妹、父母、儿女或田地，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今世必在房屋、弟兄、姊妹、父母、儿女或田地方面获得百倍的回报，来世必得永生。同时他也会受到迫害。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然而，许多为首的将要殿后，殿后的将要为首。”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在前往耶路撒冷的路上，耶稣走在众人前面，门徒感到惊奇，其他跟随的人也很害怕。 耶稣又把十二使徒叫到一旁，把自己将要遭遇的事告诉他们，说：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“看啊，我们现在前往耶路撒冷，人子将被交给祭司长和律法教师，他们要判祂死刑，把祂交给外族人。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他们会嘲弄祂，向祂吐唾沫，鞭打祂，杀害祂。但是，三天之后祂必复活！”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西庇太的两个儿子雅各和约翰上前对耶稣说：“老师，请你答应我们一个要求。”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耶稣问：“什么要求？”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他们说：“在你的荣耀中，求你让我们一个坐在你右边，一个坐在你左边。”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耶稣说：“你们不知道自己在求什么。我要喝的那杯，你们能喝吗？我要受的洗，你们能受吗？”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他们说：“我们能。” 耶稣说：“我要喝的那杯，你们也要喝；我所受的洗，你们也要受。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不过谁坐在我的左右不是我来定，而是为谁预备的，就让谁坐。”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其他十个门徒听见这事，很生雅各和约翰的气。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于是，耶稣把他们叫来，对他们说：“你们知道，外族人有君王统治他们，有大臣管理他们，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但你们不可这样。你们中间谁想当首领，谁就要做大家的仆人；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谁想居首位，谁就要做大家的奴仆。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因为就连人子也不是来受人服侍，而是来服侍人，并且牺牲性命，作许多人的赎价。”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耶稣和门徒来到耶利哥。当耶稣和门徒及一大群人出城的时候，有一个瞎眼的人坐在路旁乞讨，他的名字叫巴底买，是底买的儿子。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巴底买一听说是拿撒勒人耶稣，就喊道：“大卫的后裔耶稣啊，可怜我吧！”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许多人都责备他，叫他不要吵，但他却更加大声喊道：“大卫的后裔啊，可怜我吧！”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耶稣停下脚步，说：“叫他过来吧。” 他们就对那瞎眼的说：“好了，起来吧，祂叫你呢。”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那人丢下外衣，跳了起来，走到耶稣面前。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耶稣问他：“你要我为你做什么？” 他说：“老师，我想看见。”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耶稣说：“去吧！你的信心救了你。”他立刻得见光明，在路上跟从了耶稣。</w:t>
      </w:r>
    </w:p>
    <w:p>
      <w:pPr>
        <w:pStyle w:val="Heading2"/>
      </w:pPr>
      <w:r>
        <w:rPr>
          <w:lang w:val="zh_CN" w:bidi="zh_CN"/>
        </w:rPr>
        <w:t>马可福音 11:1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耶稣和门徒将近耶路撒冷，来到橄榄山的伯法其和伯大尼。耶稣派了两个门徒，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并嘱咐说：“你们去前面的村庄，一进村就会看见一头从来没有人骑过的驴驹拴在那里，你们把它解开牵来。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若有人问你们为什么这样做，就说，‘主要用它，很快会把它送回来。’”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他们就去了，果然看见有一头驴驹拴在街道旁一户人家的门外，就解开它。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旁边站着的几个人就问他们：“你们解开驴驹干什么？”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门徒依照耶稣的吩咐回答，那些人就让他们牵走了。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他们把驴驹牵到耶稣那里，把自己的外衣搭在驴背上，耶稣就骑了上去。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许多人把衣服铺在路上，还有人将田间的树枝砍下来铺在路上。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众人前呼后拥，高喊道： “和散那！” “奉主名来的当受称颂！”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“那将要来临的我祖大卫的国度当受称颂！” “和散那归于至高之处的上帝！”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耶稣进了耶路撒冷，来到圣殿，巡视各处。那时天色已晚，耶稣便和十二使徒出城前往伯大尼。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第二天，他们离开伯大尼后，耶稣饿了。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祂远远看见一棵长满叶子的无花果树，就走过去看能否找到果子。到了树下，却什么也找不到，只有叶子，因为当时不是收无花果的季节。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祂对那棵树说：“愿今后无人再吃你的果子！”祂的门徒都听见了这句话。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他们来到耶路撒冷后，耶稣进入圣殿，赶走里面做买卖的人，推翻兑换钱币之人的桌子和卖鸽子之人的凳子，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不准人抬着货物穿过圣殿。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祂教导他们说：“圣经上不是记载‘我的殿必称为万民祷告的殿’吗？你们竟把它变成了贼窝。”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祭司长和律法教师听到这番话后，就策划如何杀害耶稣，只是害怕祂，因为百姓都对祂的教导感到惊奇。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到了傍晚，耶稣和门徒去了城外。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早上，他们经过那棵无花果树，看见它连根都枯了。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彼得想起昨天发生的事，就对耶稣说：“老师，你看！你咒诅的无花果树已经枯了。”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耶稣说：“你们要对上帝有信心。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我实在告诉你们，不论何人，只要有信心，毫不疑惑，就是对这座山说，‘从这里挪开，投进大海里！’也必定为他成就。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所以我告诉你们，你们无论祷告求什么，只要相信已经得到了，就必得到。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你们站着祷告的时候，若想起有人得罪了你们，就要饶恕他。这样，你们天上的父也会饶恕你们的过犯。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你们如果不饶恕别人，你们天上的父也不会饶恕你们的过犯。”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他们再次回到耶路撒冷。耶稣在圣殿里行走的时候，祭司长、律法教师和长老上前质问祂：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“你凭什么权柄做这些事？谁授权给你了？”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耶稣说：“我要问你们一个问题，你们回答了，我就告诉你们我凭什么权柄做这些事。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约翰的洗礼是从天上来的，还是从人间来的？请回答我！”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他们彼此议论说：“如果我们说‘是从天上来的’，祂一定会问，‘那你们为什么不信他？’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但我们如果说‘是从人间来的’，又怕触怒百姓，因为他们都相信约翰真的是先知。”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于是，他们回答说：“我们不知道。”耶稣说：“我也不告诉你们我凭什么权柄做这些事。”</w:t>
      </w:r>
    </w:p>
    <w:p>
      <w:pPr>
        <w:pStyle w:val="Heading2"/>
      </w:pPr>
      <w:r>
        <w:rPr>
          <w:lang w:val="zh_CN" w:bidi="zh_CN"/>
        </w:rPr>
        <w:t>马可福音 12:1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耶稣用比喻对他们说：“有人开垦了一个葡萄园，在四周围上篱笆，又在园中挖了一个榨酒池，建了一座瞭望台，然后把葡萄园租给佃户，就出远门了。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“到了收获的季节，园主派奴仆去佃户那里收取他的那份果实。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佃户却抓住奴仆，打了他一顿，使他空手而归。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“园主又派另一个奴仆去。这一次，佃户不但把他打得头破血流，还侮辱他。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园主再派一个奴仆前往，他们却把他杀掉了。园主后来派去的人不是挨打，就是被杀。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最后只剩下园主的爱子，园主就派他去，以为那些佃户会尊重他的儿子。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可是佃户却彼此商量说，‘这是产业继承人。来吧！我们杀掉他，产业就归我们了。’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“于是他们抓住他，杀了他，把他扔到葡萄园外。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那么，园主会怎么做？他必来杀掉这些佃户，把葡萄园租给别人。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圣经上说， “‘工匠丢弃的石头已成了房角石。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这是主的作为， 在我们看来奇妙莫测。’ 你们没有读过这段经文吗？”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他们听出这比喻是针对他们说的，就想逮捕耶稣，但又害怕百姓，只好离开了。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后来，他们派了几个法利赛人和希律党人到耶稣那里，企图利用祂所说的话设计陷害祂。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他们上前对耶稣说：“老师，我们知道你诚实无伪，不徇情面，因为你不以貌取人，而是按真理传上帝的道。那么，向凯撒纳税对不对呢？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我们该不该纳呢？”耶稣看破他们的阴谋，就说：“你们为什么试探我呢？拿一个银币来给我看。”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他们就拿来一个银币，耶稣问他们：“上面刻的是谁的像和名号？” 他们说：“凯撒的。”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耶稣说：“属于凯撒的东西应该给凯撒，属于上帝的东西应该给上帝。” 他们听了这话，都很惊奇。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撒都该人向来不相信有复活的事，他们来问耶稣：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“老师，摩西为我们写下律例，如果一个人死了，留下妻子，又没有儿女，他的兄弟就当娶嫂嫂，替哥哥传宗接代。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有弟兄七人，老大结了婚，没有孩子就死了。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二弟把大嫂娶过来，也没有生孩子就死了，三弟也是一样，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七个人都没有留下孩子。最后，那女人也死了。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那么，到复活的时候，她将是谁的妻子呢？因为七个人都娶过她。”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耶稣说：“你们弄错了，因为你们不明白圣经，也不知道上帝的能力。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死人复活之后，不娶也不嫁，就像天上的天使一样。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关于死人复活的事，你们没有读过摩西书有关火中荆棘的记载吗？上帝对摩西说，‘我是亚伯拉罕的上帝，以撒的上帝，雅各的上帝。’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上帝不是死人的上帝，而是活人的上帝。你们大错了！”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有一位律法教师听到他们的辩论，觉得耶稣的回答很精彩，就走过去问道：“诫命中哪一条最重要呢？”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耶稣回答道：“最重要的诫命是，‘听啊，以色列！主——我们的上帝是独一的主。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你要全心、全情、全意、全力爱主你的上帝’；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其次就是‘要爱邻如己’。再也没有任何诫命比这两条更重要了。”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那位律法教师说：“老师，你说的对，上帝只有一位，除祂以外，别无他神。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我们要全心、全意、全力爱祂，又要爱邻如己。这比一切燔祭等祭物都好。”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耶稣见他答得很有智慧，就告诉他：“你离上帝的国不远了。”此后，再没人敢用问题刁难耶稣。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耶稣在圣殿里教导的时候，问道：“律法教师怎么说基督是大卫的后裔呢？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大卫自己曾经受圣灵的感动，说， “‘主对我主说， 你坐在我的右边， 等我把你的仇敌放在你脚下。’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既然大卫自己称基督为主，基督又怎么会是大卫的后裔呢？”百姓听得津津有味。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耶稣又教导他们，说：“你们要提防律法教师，他们爱穿着长袍招摇过市，喜欢人们在大街上问候他们，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又喜欢会堂里的上座和宴席中的首位。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他们侵吞寡妇的家产，还假意做冗长的祷告。这种人必受到更严厉的惩罚。”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然后，耶稣在圣殿的奉献箱对面坐下，看众人怎样奉献。很多财主奉献了大量的钱。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后来一个穷寡妇来了，投进了相当于一文钱的两个小铜钱。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耶稣叫门徒来，说：“我实在告诉你们，这位穷寡妇比其他人奉献的都多，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因为他们不过奉献了自己富余的，但这穷寡妇奉献了她赖以为生的一切。”</w:t>
      </w:r>
    </w:p>
    <w:p>
      <w:pPr>
        <w:pStyle w:val="Heading2"/>
      </w:pPr>
      <w:r>
        <w:rPr>
          <w:lang w:val="zh_CN" w:bidi="zh_CN"/>
        </w:rPr>
        <w:t>马可福音 13:1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耶稣走出圣殿的时候，有一个门徒对祂说：“老师，你看！这是多么大的石头，多么宏伟的建筑啊！”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耶稣说：“你看见这些宏伟的建筑了吗？将来要被完全拆毁，找不到两块叠在一起的石头。”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耶稣面向圣殿坐在橄榄山上，彼得、雅各、约翰和安得烈私下来问祂：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“请告诉我们，这些事什么时候会发生？有什么预兆？”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耶稣回答说：“你们要小心，免得被人迷惑。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将来会有许多人冒我的名来，说，‘我是基督’，欺骗许多人。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“你们听见战争爆发、战讯频传时，不要惊慌，因为这些事必然发生，只是末日还没有到。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“民族将攻打民族，国家将攻打国家，各处将有地震和饥荒。这些只是灾难的开始。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“你们要小心谨慎，因为你们将被送上法庭，并在会堂里被鞭打，又将为了我的缘故在官长和君王面前做见证。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不过，福音一定要先传遍天下。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当你们被拘捕，押去受审时，不要先担心该说什么话，到时候赐给你们什么话，你们就说什么话，因为那时候说话的不是你们自己，而是圣灵。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“那时，人将把自己的弟兄置于死地，父亲将把儿子置于死地，儿女将反叛父母，置他们于死地。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你们将因我的名而被众人憎恨，但坚忍到底的必定得救。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“当你们看见‘那带来毁灭的可憎者’站在不当站的地方时（读者须会意），犹太地区的人要逃到山上去；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在屋顶上的人不要下来，不要进屋拿东西；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在田间的人不要回家取外衣。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那时，孕妇和哺育婴儿的母亲们可就遭殃了！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你们要祈求上帝使这些事不要在冬天发生，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因为那是上帝创造天地以来空前绝后的大灾难。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如果主不缩短灾期，恐怕没有人能活命，但为了祂的选民，祂已经缩短灾期。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那时，如果有人对你们说，‘看啊，基督在这里！’或说，‘基督在那里！’你们不要相信。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因为假基督和假先知将出现，行各种神迹奇事，如果可能，甚至要迷惑上帝的选民。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你们要小心，我已经把一切预先告诉你们了。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“大灾难过后， ‘太阳昏暗， 月亮无光，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星宿陨落， 天体震动。’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那时，世人必看到人子驾着云、带着极大的能力和荣耀降临。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祂必差遣天使从四面八方、天涯海角招聚祂拣选的人。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“你们可以从无花果树学个道理。当无花果树发芽长叶的时候，你们就知道夏天快来了。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同样，当你们看见这些事情发生时，就知道人子快来了，就在门口。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我实在告诉你们，这个世代还没有过去，这一切都要发生。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天地都要消逝，但我的话永不消逝。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“但没有人知道那日子和时辰何时来到，连天上的天使也不知道，人子也不知道，只有天父知道。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你们要小心，保持警醒，因为你们不知道那日子何时来到。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“这就好像一个人在出远门之前，把家中的事交给仆人，让他们各做各的工作，又吩咐守门的人要警醒。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所以你们要警醒，因为你们不知道家主什么时候回来，可能是黄昏，可能是夜半，也可能是黎明或早上。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别让他突然回来时看到你们在睡觉。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我劝你们，也劝所有的人，要警醒！”</w:t>
      </w:r>
    </w:p>
    <w:p>
      <w:pPr>
        <w:pStyle w:val="Heading2"/>
      </w:pPr>
      <w:r>
        <w:rPr>
          <w:lang w:val="zh_CN" w:bidi="zh_CN"/>
        </w:rPr>
        <w:t>马可福音 14:1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再过两天就是逾越节和除酵节，祭司长和律法教师正暗暗地找机会拘捕、杀害耶稣。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他们说：“我们不能在节期那天下手，以免在百姓中引起骚乱。”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耶稣在伯大尼患过麻风病的西门家里吃饭的时候，有个女人带了一瓶极贵重的纯哪哒香膏进来，把玉瓶打破，将香膏倒在耶稣头上。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有些人生气地彼此议论说：“何必这样浪费香膏？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这瓶香膏能卖三百多个银币来周济穷人。”他们就责备那女人。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耶稣说：“随她吧！何必为难她呢？她在我身上做的是一件美事。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因为你们身边总会有穷人，你们随时都可以帮助他们，可是你们身边不会总有我。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她做了自己能做的。她是为我的安葬做准备，提前用香膏抹了我的身体。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我实在告诉你们，无论福音传到世界哪个角落，人们都会传扬这女人的事迹，记念她。”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十二使徒中的加略人犹大去见祭司长，要把耶稣出卖给他们。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他们听了喜出望外，答应给他酬金。于是犹大伺机出卖耶稣。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除酵节的第一天，就是宰杀逾越节羔羊的那天，门徒问耶稣：“你想让我们去哪里为你预备逾越节吃的晚餐呢？”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耶稣就派了两个门徒，并嘱咐他们：“你们进城会看到一个人带着一瓶水迎面而来，你们就跟着他。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他进哪一家，你们就对哪一家的主人说，‘老师问：祂的客房在哪里？祂要和门徒在里面吃逾越节的晚餐。’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主人会带你们看楼上一间布置整齐的大房间，你们就在那里为我们预备吧。”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两个门徒出去，进了城，所遇见的果然和耶稣所说的一样。他们就预备了逾越节的晚餐。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傍晚，耶稣和十二使徒来了。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用餐的时候，耶稣说：“我实在告诉你们，你们中间有一个人要出卖我，他正和我同桌吃饭。”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他们感到忧伤，一个一个地问耶稣：“不是我吧？”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耶稣说：“是你们十二个人中的一个，他现在正和我一起在碗里蘸饼吃。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人子要离世了，正如圣经对祂的记载，但那出卖人子的人有祸了，他还不如不生在这世上！”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他们吃的时候，耶稣拿起饼来，祝谢后，掰开分给门徒，说：“拿去吃吧！这是我的身体。”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接着祂又拿起杯来，祝谢后，递给他们，他们都喝了。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耶稣说：“这是我为万人所流的立约之血。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我实在告诉你们，从今天起，一直到我在上帝的国喝新酒的那天之前，我不会再喝这葡萄酒。”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他们唱完圣诗，就出门去了橄榄山。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耶稣对他们说：“你们都要背弃我，因为圣经上说， “‘我要击打牧人， 羊群将四散。’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但我复活后，要先你们一步去加利利。”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彼得说：“即使所有人都背弃你，我也决不会背弃你！”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耶稣说：“我实在告诉你，就在今天晚上鸡叫两次以前，你会三次不认我。”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彼得郑重地说：“就算我必须跟你一起死，我也不会不认你。”其他门徒也都这样说。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他们到了客西马尼，耶稣对门徒说：“你们坐在这里，我要去祷告。”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于是耶稣带着彼得、雅各和约翰一起去。祂极其忧伤和难过，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说：“我心里非常忧伤，几乎要死，你们留在这里警醒。”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耶稣往前走了不远，俯伏在地祷告：如果可以的话，不要让那时刻临到祂。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祂说：“阿爸，父啊，你无所不能，求你撤去此杯。然而，愿你的旨意成就，而非我的意愿。”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祂回来，见他们都睡着了，就对彼得说：“西门，你在睡觉吗？你不能警醒半个时辰吗？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你们要警醒祷告，免得陷入诱惑。你们的心灵虽然愿意，肉体却很软弱。”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耶稣又去祷告，所祈求的跟上次一样。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祂回来时见他们又睡着了，因为他们困得眼皮发沉，也不知道对祂说什么。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祂第三次祷告回来后，对他们说：“你们还在睡觉休息吗？够了，时候到了，看啊，人子要被交在罪人手中了。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起来，我们走吧。看啊，出卖我的人已经来了！”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耶稣还在说话的时候，十二使徒中的犹大来了，同来的还有祭司长、律法教师和长老派来的一群拿着刀棍的人。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出卖耶稣的犹大预先和他们定了暗号，说：“我亲吻谁，谁就是耶稣，你们把祂抓起来，小心押走。”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犹大随即走到耶稣跟前说：“老师”，然后亲吻耶稣。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他们就下手捉拿耶稣。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站在旁边的一个门徒拔出刀朝大祭司的奴仆砍去，削掉了他一只耳朵。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48</w:t>
      </w:r>
      <w:r>
        <w:rPr>
          <w:lang w:val="zh_CN" w:bidi="zh_CN"/>
        </w:rPr>
        <w:t xml:space="preserve"> 耶稣问那群人：“你们像对付强盗一样拿着刀棍来抓我吗？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49</w:t>
      </w:r>
      <w:r>
        <w:rPr>
          <w:lang w:val="zh_CN" w:bidi="zh_CN"/>
        </w:rPr>
        <w:t xml:space="preserve"> 我在圣殿里教导人时，天天和你们在一起，你们没有来抓我。你们现在这样做是要应验圣经的话。”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50</w:t>
      </w:r>
      <w:r>
        <w:rPr>
          <w:lang w:val="zh_CN" w:bidi="zh_CN"/>
        </w:rPr>
        <w:t xml:space="preserve"> 那时，所有门徒都丢下祂逃走了。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51</w:t>
      </w:r>
      <w:r>
        <w:rPr>
          <w:lang w:val="zh_CN" w:bidi="zh_CN"/>
        </w:rPr>
        <w:t xml:space="preserve"> 只有一个身上披着一块麻布的青年跟着耶稣。他们上去捉他，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52</w:t>
      </w:r>
      <w:r>
        <w:rPr>
          <w:lang w:val="zh_CN" w:bidi="zh_CN"/>
        </w:rPr>
        <w:t xml:space="preserve"> 他丢了那块麻布，赤身逃走了。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53</w:t>
      </w:r>
      <w:r>
        <w:rPr>
          <w:lang w:val="zh_CN" w:bidi="zh_CN"/>
        </w:rPr>
        <w:t xml:space="preserve"> 他们把耶稣押到大祭司那里，众祭司长、长老和律法教师都来了。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54</w:t>
      </w:r>
      <w:r>
        <w:rPr>
          <w:lang w:val="zh_CN" w:bidi="zh_CN"/>
        </w:rPr>
        <w:t xml:space="preserve"> 那时彼得远远地跟着耶稣，一直进到大祭司的院子里，与卫兵们坐在一起烤火。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55</w:t>
      </w:r>
      <w:r>
        <w:rPr>
          <w:lang w:val="zh_CN" w:bidi="zh_CN"/>
        </w:rPr>
        <w:t xml:space="preserve"> 祭司长和全公会的人正在寻找证据控告耶稣，要定祂死罪，只是找不到。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56</w:t>
      </w:r>
      <w:r>
        <w:rPr>
          <w:lang w:val="zh_CN" w:bidi="zh_CN"/>
        </w:rPr>
        <w:t xml:space="preserve"> 不少人作伪证控告祂，他们的证词却不一致。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57</w:t>
      </w:r>
      <w:r>
        <w:rPr>
          <w:lang w:val="zh_CN" w:bidi="zh_CN"/>
        </w:rPr>
        <w:t xml:space="preserve"> 后来，有几个人站起来作伪证说：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58</w:t>
      </w:r>
      <w:r>
        <w:rPr>
          <w:lang w:val="zh_CN" w:bidi="zh_CN"/>
        </w:rPr>
        <w:t xml:space="preserve"> “我们听见祂说，‘我要拆毁这座人手建造的殿，三天内不靠人力另造一座。’”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59</w:t>
      </w:r>
      <w:r>
        <w:rPr>
          <w:lang w:val="zh_CN" w:bidi="zh_CN"/>
        </w:rPr>
        <w:t xml:space="preserve"> 即使这样，他们的证词也不一致。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60</w:t>
      </w:r>
      <w:r>
        <w:rPr>
          <w:lang w:val="zh_CN" w:bidi="zh_CN"/>
        </w:rPr>
        <w:t xml:space="preserve"> 这时，大祭司在众人面前站起来质问耶稣：“你不回答吗？这些人作证控告你的是什么呢？”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61</w:t>
      </w:r>
      <w:r>
        <w:rPr>
          <w:lang w:val="zh_CN" w:bidi="zh_CN"/>
        </w:rPr>
        <w:t xml:space="preserve"> 耶稣还是沉默不语，什么也不答。大祭司又问祂：“你是那当受称颂者的儿子基督吗？”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62</w:t>
      </w:r>
      <w:r>
        <w:rPr>
          <w:lang w:val="zh_CN" w:bidi="zh_CN"/>
        </w:rPr>
        <w:t xml:space="preserve"> 耶稣说：“我是！将来你们要看见人子坐在大能者的右边，驾着天上的云降临。”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63</w:t>
      </w:r>
      <w:r>
        <w:rPr>
          <w:lang w:val="zh_CN" w:bidi="zh_CN"/>
        </w:rPr>
        <w:t xml:space="preserve"> 大祭司便撕裂衣服，说：“我们还需要什么证人呢？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64</w:t>
      </w:r>
      <w:r>
        <w:rPr>
          <w:lang w:val="zh_CN" w:bidi="zh_CN"/>
        </w:rPr>
        <w:t xml:space="preserve"> 你们听见祂说亵渎的话了，你们看怎么办？”他们都判祂死罪。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65</w:t>
      </w:r>
      <w:r>
        <w:rPr>
          <w:lang w:val="zh_CN" w:bidi="zh_CN"/>
        </w:rPr>
        <w:t xml:space="preserve"> 有几个人向祂吐唾沫，蒙上祂的眼睛，挥拳打祂，嘲笑祂说：“你说预言吧！”卫兵押祂下去时，也打祂。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66</w:t>
      </w:r>
      <w:r>
        <w:rPr>
          <w:lang w:val="zh_CN" w:bidi="zh_CN"/>
        </w:rPr>
        <w:t xml:space="preserve"> 那时，彼得仍在院子里，大祭司的一个婢女走过来，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67</w:t>
      </w:r>
      <w:r>
        <w:rPr>
          <w:lang w:val="zh_CN" w:bidi="zh_CN"/>
        </w:rPr>
        <w:t xml:space="preserve"> 见彼得在烤火，打量了他一番，说：“你也跟拿撒勒人耶稣是一伙的。”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68</w:t>
      </w:r>
      <w:r>
        <w:rPr>
          <w:lang w:val="zh_CN" w:bidi="zh_CN"/>
        </w:rPr>
        <w:t xml:space="preserve"> “我不知道也不明白你在说什么！”彼得一边否认，一边躲到外院去。那时，鸡叫了。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69</w:t>
      </w:r>
      <w:r>
        <w:rPr>
          <w:lang w:val="zh_CN" w:bidi="zh_CN"/>
        </w:rPr>
        <w:t xml:space="preserve"> 一会儿，那婢女又看见彼得，就对旁边的人说：“这个人跟他们是一伙的！”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70</w:t>
      </w:r>
      <w:r>
        <w:rPr>
          <w:lang w:val="zh_CN" w:bidi="zh_CN"/>
        </w:rPr>
        <w:t xml:space="preserve"> 彼得又加以否认。 再过了一会儿，旁观的人也对彼得说：“你肯定跟他们是一伙的，因为你也是加利利人！”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71</w:t>
      </w:r>
      <w:r>
        <w:rPr>
          <w:lang w:val="zh_CN" w:bidi="zh_CN"/>
        </w:rPr>
        <w:t xml:space="preserve"> 彼得又赌咒又发誓，说：“我根本不认识你们说的这个人。”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72</w:t>
      </w:r>
      <w:r>
        <w:rPr>
          <w:lang w:val="zh_CN" w:bidi="zh_CN"/>
        </w:rPr>
        <w:t xml:space="preserve"> 就在这时候，鸡又叫了。彼得想起耶稣曾对他说：“在鸡叫两次以前，你会三次不认我”，忍不住痛哭起来。</w:t>
      </w:r>
    </w:p>
    <w:p>
      <w:pPr>
        <w:pStyle w:val="Heading2"/>
      </w:pPr>
      <w:r>
        <w:rPr>
          <w:lang w:val="zh_CN" w:bidi="zh_CN"/>
        </w:rPr>
        <w:t>马可福音 15:1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清早，祭司长、长老、律法教师和全公会的人商定后，便把耶稣绑起来押送到彼拉多那里。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彼拉多问耶稣：“你是犹太人的王吗？” 耶稣回答说：“如你所言。”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祭司长控告耶稣许多罪。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彼拉多又问道：“你看，他们控告你这么多，你都不回答吗？”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耶稣仍旧一言不发，彼拉多感到惊奇。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每逢逾越节，彼拉多都会照惯例按民众的要求释放一个囚犯。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那时，有一个囚犯名叫巴拉巴，与其他作乱时杀过人的囚犯关在一起。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百姓聚来，要求彼拉多照惯例释放一个囚犯。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彼拉多问：“你们要我为你们释放犹太人的王吗？”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因为他知道祭司长把耶稣押来是出于嫉妒。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但祭司长却煽动百姓，叫他们要求彼拉多释放巴拉巴。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彼拉多又问他们：“那么，这位你们称为犹太人之王的，我如何处置呢？”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他们高喊：“把祂钉在十字架上！”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彼拉多问：“为什么？祂犯了什么罪？” 他们却更大声地喊：“把祂钉在十字架上！”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为了取悦众人，彼拉多释放了巴拉巴，下令将耶稣鞭打后交出去钉十字架。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于是，士兵把耶稣押进总督府的院子，集合了全营的士兵。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他们给祂穿上紫袍，用荆棘编成冠冕戴在祂头上，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向祂行礼，并高呼：“犹太人的王万岁！”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他们用苇秆打祂的头，向祂吐唾沫，跪拜祂。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戏弄完了，就脱去祂的紫袍，给祂穿上原来的衣服，押祂出去钉十字架。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21</w:t>
      </w:r>
      <w:r>
        <w:rPr>
          <w:lang w:val="zh_CN" w:bidi="zh_CN"/>
        </w:rPr>
        <w:t xml:space="preserve"> 亚历山大和鲁孚的父亲古利奈人西门从乡下来，途经那地方，卫兵就强迫他背耶稣的十字架。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22</w:t>
      </w:r>
      <w:r>
        <w:rPr>
          <w:lang w:val="zh_CN" w:bidi="zh_CN"/>
        </w:rPr>
        <w:t xml:space="preserve"> 他们把耶稣带到各各他——意思是“髑髅地”，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23</w:t>
      </w:r>
      <w:r>
        <w:rPr>
          <w:lang w:val="zh_CN" w:bidi="zh_CN"/>
        </w:rPr>
        <w:t xml:space="preserve"> 拿没药调和的酒给祂喝，但祂不肯喝。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24</w:t>
      </w:r>
      <w:r>
        <w:rPr>
          <w:lang w:val="zh_CN" w:bidi="zh_CN"/>
        </w:rPr>
        <w:t xml:space="preserve"> 他们把耶稣钉在十字架上，还抽签分祂的衣服。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25</w:t>
      </w:r>
      <w:r>
        <w:rPr>
          <w:lang w:val="zh_CN" w:bidi="zh_CN"/>
        </w:rPr>
        <w:t xml:space="preserve"> 他们钉祂十字架的时间是在上午九点钟。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26</w:t>
      </w:r>
      <w:r>
        <w:rPr>
          <w:lang w:val="zh_CN" w:bidi="zh_CN"/>
        </w:rPr>
        <w:t xml:space="preserve"> 祂的罪状牌上写着“犹太人的王”。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27</w:t>
      </w:r>
      <w:r>
        <w:rPr>
          <w:lang w:val="zh_CN" w:bidi="zh_CN"/>
        </w:rPr>
        <w:t xml:space="preserve"> 他们还把两个强盗钉在十字架上，一个在祂右边，一个在祂左边，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28</w:t>
      </w:r>
      <w:r>
        <w:rPr>
          <w:lang w:val="zh_CN" w:bidi="zh_CN"/>
        </w:rPr>
        <w:t xml:space="preserve"> 这应验了圣经的话：“祂被列在罪犯中。”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29</w:t>
      </w:r>
      <w:r>
        <w:rPr>
          <w:lang w:val="zh_CN" w:bidi="zh_CN"/>
        </w:rPr>
        <w:t xml:space="preserve"> 过路的人都嘲笑祂，摇着头说：“哈，你这要把圣殿拆毁又在三天内重建的人啊，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30</w:t>
      </w:r>
      <w:r>
        <w:rPr>
          <w:lang w:val="zh_CN" w:bidi="zh_CN"/>
        </w:rPr>
        <w:t xml:space="preserve"> 救救你自己，从十字架上下来吧！”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31</w:t>
      </w:r>
      <w:r>
        <w:rPr>
          <w:lang w:val="zh_CN" w:bidi="zh_CN"/>
        </w:rPr>
        <w:t xml:space="preserve"> 祭司长和律法教师也同样嘲讽祂，彼此议论说：“祂救了别人，却救不了自己！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32</w:t>
      </w:r>
      <w:r>
        <w:rPr>
          <w:lang w:val="zh_CN" w:bidi="zh_CN"/>
        </w:rPr>
        <w:t xml:space="preserve"> 以色列的王基督，现在从十字架上下来吧！让我们看看，我们就信了！”与祂同钉十字架的强盗也嘲笑祂。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33</w:t>
      </w:r>
      <w:r>
        <w:rPr>
          <w:lang w:val="zh_CN" w:bidi="zh_CN"/>
        </w:rPr>
        <w:t xml:space="preserve"> 正午时分，黑暗笼罩着整个大地，一直到下午三点。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34</w:t>
      </w:r>
      <w:r>
        <w:rPr>
          <w:lang w:val="zh_CN" w:bidi="zh_CN"/>
        </w:rPr>
        <w:t xml:space="preserve"> 大约下午三点，耶稣大声呼喊：“以罗伊，以罗伊，拉马撒巴各大尼？”意思是：“我的上帝，我的上帝，你为什么离弃我？”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35</w:t>
      </w:r>
      <w:r>
        <w:rPr>
          <w:lang w:val="zh_CN" w:bidi="zh_CN"/>
        </w:rPr>
        <w:t xml:space="preserve"> 有些站在旁边的人听见了，就说：“听，祂在呼叫以利亚。”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36</w:t>
      </w:r>
      <w:r>
        <w:rPr>
          <w:lang w:val="zh_CN" w:bidi="zh_CN"/>
        </w:rPr>
        <w:t xml:space="preserve"> 有人跑去把一块海绵蘸满酸酒，绑在苇秆上送给祂喝，说：“等着吧，我们看看以利亚会不会救祂下来。”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37</w:t>
      </w:r>
      <w:r>
        <w:rPr>
          <w:lang w:val="zh_CN" w:bidi="zh_CN"/>
        </w:rPr>
        <w:t xml:space="preserve"> 耶稣大叫一声，就断了气。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38</w:t>
      </w:r>
      <w:r>
        <w:rPr>
          <w:lang w:val="zh_CN" w:bidi="zh_CN"/>
        </w:rPr>
        <w:t xml:space="preserve"> 圣殿的幔子从上到下裂成两半。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39</w:t>
      </w:r>
      <w:r>
        <w:rPr>
          <w:lang w:val="zh_CN" w:bidi="zh_CN"/>
        </w:rPr>
        <w:t xml:space="preserve"> 站在对面的百夫长看见耶稣喊叫断气的情形，便说：“这人真是上帝的儿子！”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40</w:t>
      </w:r>
      <w:r>
        <w:rPr>
          <w:lang w:val="zh_CN" w:bidi="zh_CN"/>
        </w:rPr>
        <w:t xml:space="preserve"> 有些妇女在远处观看，其中有抹大拉的玛丽亚、小雅各和约西的母亲玛丽亚并撒罗米。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41</w:t>
      </w:r>
      <w:r>
        <w:rPr>
          <w:lang w:val="zh_CN" w:bidi="zh_CN"/>
        </w:rPr>
        <w:t xml:space="preserve"> 耶稣在加利利时，她们就跟随祂、服侍祂了。此外还有好些跟着祂上耶路撒冷的妇女。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42</w:t>
      </w:r>
      <w:r>
        <w:rPr>
          <w:lang w:val="zh_CN" w:bidi="zh_CN"/>
        </w:rPr>
        <w:t xml:space="preserve"> 那天是犹太人的预备日，也就是安息日的前一天。傍晚，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43</w:t>
      </w:r>
      <w:r>
        <w:rPr>
          <w:lang w:val="zh_CN" w:bidi="zh_CN"/>
        </w:rPr>
        <w:t xml:space="preserve"> 亚利马太人约瑟鼓起勇气去见彼拉多，要求领取耶稣的遗体。他是一位德高望重的公会议员，一直在等候上帝的国。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44</w:t>
      </w:r>
      <w:r>
        <w:rPr>
          <w:lang w:val="zh_CN" w:bidi="zh_CN"/>
        </w:rPr>
        <w:t xml:space="preserve"> 彼拉多听见耶稣已经死了，十分惊讶，便把百夫长召来问个明白，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45</w:t>
      </w:r>
      <w:r>
        <w:rPr>
          <w:lang w:val="zh_CN" w:bidi="zh_CN"/>
        </w:rPr>
        <w:t xml:space="preserve"> 得知耶稣确实已死，便将耶稣的遗体交给约瑟。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46</w:t>
      </w:r>
      <w:r>
        <w:rPr>
          <w:lang w:val="zh_CN" w:bidi="zh_CN"/>
        </w:rPr>
        <w:t xml:space="preserve"> 约瑟把耶稣的遗体取下来，用买来的细麻布裹好，安放在一个在岩壁上凿出的墓穴里，又滚来一块大石头堵住墓口。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47</w:t>
      </w:r>
      <w:r>
        <w:rPr>
          <w:lang w:val="zh_CN" w:bidi="zh_CN"/>
        </w:rPr>
        <w:t xml:space="preserve"> 抹大拉的玛丽亚和约西的母亲玛丽亚都看到了安葬耶稣的地方。</w:t>
      </w:r>
    </w:p>
    <w:p>
      <w:pPr>
        <w:pStyle w:val="Heading2"/>
      </w:pPr>
      <w:r>
        <w:rPr>
          <w:lang w:val="zh_CN" w:bidi="zh_CN"/>
        </w:rPr>
        <w:t>马可福音 16:1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过了安息日，抹大拉的玛丽亚、雅各的母亲玛丽亚和撒罗米买了香料，要去抹耶稣的遗体。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周日清早，太阳刚刚升起，她们就去坟墓那里。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她们彼此议论说：“谁能替我们滚开墓口那块大石头呢？”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她们抬头一看，见那块大石头已经滚到一旁。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她们进了坟墓，看见一位身穿洁白长袍的青年坐在右边，吓了一跳。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那青年对她们说：“不要害怕，你们要找那位被钉十字架的拿撒勒人耶稣吗？祂已经复活了，不在这里。你们看！这是安放祂的地方。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你们回去，告诉祂的门徒，特别是彼得，‘祂要先你们一步去加利利，你们将在那里见到祂，正如祂以前所说的一样。’”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她们从坟墓出来，跑走了，战战兢兢，不知所措，什么也没有对别人说，因为她们很害怕。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耶稣在周日清晨复活后，首先向抹大拉的玛丽亚显现，耶稣曾在她身上赶出七个鬼。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玛丽亚去告诉那些向来跟耶稣在一起的人，看见他们仍然在哭泣哀悼，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就告诉他们耶稣已经复活了，她还看见了耶稣，但他们不相信。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此后，有两个门徒在去乡下的路上，看到耶稣变了形象向他们显现。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他们回去告诉其他门徒，但门徒还是不相信。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后来，当十一位门徒在一起吃饭的时候，耶稣向他们显现，责备他们硬着心不信，因为他们不肯相信那些人在祂复活后见过祂。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耶稣又对他们说：“你们要到世界各地去，向天下人传扬福音。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相信并接受洗礼的人必定得救，不信的人必被定罪。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17</w:t>
      </w:r>
      <w:r>
        <w:rPr>
          <w:lang w:val="zh_CN" w:bidi="zh_CN"/>
        </w:rPr>
        <w:t xml:space="preserve"> 必有神迹随着信我的人，他们能奉我的名赶鬼，说新的方言，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18</w:t>
      </w:r>
      <w:r>
        <w:rPr>
          <w:lang w:val="zh_CN" w:bidi="zh_CN"/>
        </w:rPr>
        <w:t xml:space="preserve"> 又能用手拿蛇，万一喝了什么毒物，也不会受害。他们把手按在病人身上，病人就能痊愈。”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19</w:t>
      </w:r>
      <w:r>
        <w:rPr>
          <w:lang w:val="zh_CN" w:bidi="zh_CN"/>
        </w:rPr>
        <w:t xml:space="preserve"> 主耶稣说完这些话，就被接到天上，坐在上帝的右边。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20</w:t>
      </w:r>
      <w:r>
        <w:rPr>
          <w:lang w:val="zh_CN" w:bidi="zh_CN"/>
        </w:rPr>
        <w:t xml:space="preserve"> 门徒出去到处传扬福音，主和他们一同做工，以神迹相伴来证实他们所传的道。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