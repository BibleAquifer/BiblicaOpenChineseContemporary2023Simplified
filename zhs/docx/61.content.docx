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彼得后书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我是耶稣基督的奴仆和使徒西门·彼得，写信给借着我们的上帝和救主耶稣基督的义，与我们得到同样宝贵信心的人。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愿你们因认识上帝和我们的主耶稣而饱得恩典和平安！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因为我们认识了用自己的荣耀和美德呼召我们的上帝，上帝以祂神圣的能力将生命与敬虔所需要的一切赐给了我们。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借此，祂已将既宝贵又伟大的应许赏给了我们，使我们脱离世上私欲带来的败坏，能够有份于上帝的性情。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正因如此，你们要加倍努力，不仅要有信心，还要有美德；不仅要有美德，还要有知识；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不仅要有知识，还要有自制；不仅要有自制，还要有忍耐；不仅要有忍耐，还要有敬虔；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不仅要有敬虔，还要有爱弟兄姊妹的心；不仅要有爱弟兄姊妹的心，还要有爱众人的心。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你们如果具备这些品质，并且不断加强，就不会对我们主耶稣基督的认识停滞不前，毫无果效。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缺乏上述品质的人则是目光短浅，甚至瞎眼，忘记他从前的罪已经得到洁净。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所以，弟兄姊妹，你们要更加努力，以确定自己蒙了呼召和拣选。你们这样做，就绝不会失足犯罪，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进入我们的主和救主耶稣基督永恒国度的大门必为你们敞开。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虽然你们已经知道这些事，并且在已有的真道上也很笃定，但我还是要常常提醒你们。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我觉得应当趁着我还在世的时候提醒你们，激励你们，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因我知道自己离世的日子已经不远了，正如我们的主耶稣基督指示我的。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我要尽力使你们在我离世以后仍然常常记得这些事。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我们从前告诉你们有关主耶稣基督的大能和祂降临的事，并非根据巧妙虚构的传说，而是我们亲眼见过祂的威荣。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祂从父上帝那里得到了尊贵和荣耀，那时从至大荣光中有声音对祂说：“这是我的爱子，我喜悦祂。”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当时我们和祂一同在圣山上，亲耳听见了这来自天上的声音。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这使我们更加确信先知的预言。你们要好好留意这些预言，把这些预言看作照耀在黑暗中的明灯，一直到天破晓、晨星在你们心中升起。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你们首先该知道：圣经上的一切预言都不可随人的私意解释，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因为预言绝非出于人的意思，都是人受了圣灵的感动，讲出上帝的信息。</w:t>
      </w:r>
    </w:p>
    <w:p>
      <w:pPr>
        <w:pStyle w:val="Heading2"/>
      </w:pPr>
      <w:r>
        <w:rPr>
          <w:lang w:val="zh_CN" w:bidi="zh_CN"/>
        </w:rPr>
        <w:t>彼得后书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以往曾经有假先知在百姓中出现，将来在你们中间也同样会有假教师出现。他们暗地里引进使人灭亡的异端邪说，甚至否认那位买赎他们的主。这些人正迅速地自招灭亡。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许多人会效法他们邪恶无耻的行为，致使真理之道被人毁谤。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他们贪婪成性，会用花言巧语在你们身上牟利。这种人的刑罚自古已经判定，他们很快就会灭亡。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即使天使犯了罪，上帝也没有容忍他们，而是把他们扔进地狱里，囚在幽暗的深坑等候审判。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上帝也没有容忍远古的世代，曾用洪水淹灭了世上不敬虔的恶人，只留下传讲公义的挪亚和他的七位家人。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上帝也审判了所多玛和蛾摩拉，将二城毁灭，烧为灰烬，作为以后不敬虔之人的警戒。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祂只拯救了因恶人的淫乱放荡而忧伤的义人罗得，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因为义人罗得住在他们当中，天天耳闻目睹他们的不法行为，他正直的心很痛苦。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可见上帝知道怎样拯救敬虔的人脱离试炼，把不义的人拘禁在刑罚之下，等候审判的日子，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尤其是那些放纵污秽的情欲、轻视权柄的人。他们胆大妄为，肆无忌惮地毁谤有尊荣的。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即使力量和权能更大的天使都不在主面前用毁谤的话控告有尊荣的。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但他们好像没有理性，生下来就是预备让人捉去宰杀的牲畜，对自己不懂的事也随口毁谤，最终必像牲畜一样被毁灭。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他们多行不义，必自食恶果。他们喜爱在大白天寻欢作乐，是败类和渣滓，一面和你们同席，一面以欺骗为乐。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他们眼中充满淫欲，不停地犯罪，引诱那些信心不坚定的人。他们贪婪成性，实在是该受咒诅！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他们离弃正道，走入歧途，重蹈比珥之子巴兰的覆辙。巴兰贪爱不义之财，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因自己的罪而受了责备。不能说话的驴竟然像人一样说起话来，制止了他狂妄的行为。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他们如同枯干的水井和被狂风吹散的雾气，有幽幽黑暗留给他们。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他们口出狂言，空话连篇，以肉体的邪情私欲为饵，诱惑那些刚刚摆脱了荒谬生活的人。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他们许诺给人自由，而自己却被败坏奴役，因为人被什么制服，就被什么奴役。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他们如果借着认识我们的主和救主耶稣基督，已经摆脱了世俗的污秽，但后来又被这些事缠住、俘虏了，结局会比以前更糟糕。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他们明知道正路，却背弃了传给他们的神圣诫命，这样倒不如不知道的好。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俗语说得好：“狗转身吃自己所吐的；猪洗干净了，又回到污泥里去打滚。”这些话正好用在他们身上。</w:t>
      </w:r>
    </w:p>
    <w:p>
      <w:pPr>
        <w:pStyle w:val="Heading2"/>
      </w:pPr>
      <w:r>
        <w:rPr>
          <w:lang w:val="zh_CN" w:bidi="zh_CN"/>
        </w:rPr>
        <w:t>彼得后书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亲爱的弟兄姊妹，我现在写给你们的是第二封信。这两封信都是为了提醒你们，激励你们保持真诚的心，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叫你们记得从前圣先知们说的预言，以及我们的主和救主借使徒传给你们的诫命。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最重要的是，你们要知道，末世必出现冷嘲热讽、放纵自己邪情私欲的人。他们说：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“主要降临的应许在哪里？从我们的祖先长眠地下直到现在，万物依旧与创世之初一样。”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他们故意忽略：太初，上帝凭口中的话语创造了诸天，并借着水从水中造出了地；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后来，那个世界被水淹没而毁灭了。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现在的天地同样是凭上帝的话语保留到被火焚烧的日子，就是不敬虔的人被审判和毁灭的日子。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亲爱的弟兄姊妹，有一件事你们不可忽略，就是主看一日如千年，千年如一日。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主的应许还未实现，有人以为祂拖延，其实祂不是拖延，而是在宽容你们。祂不愿任何人灭亡，愿意人人都悔改。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不过，主的日子会像贼一样突然临到。那日，诸天必在一声巨响中消失，有形有质的都要被烈火熔化，大地和其中的一切将不复存在。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11-12</w:t>
      </w:r>
      <w:r>
        <w:rPr>
          <w:lang w:val="zh_CN" w:bidi="zh_CN"/>
        </w:rPr>
        <w:t xml:space="preserve"> 既然一切都要这样被熔化，你们在热切等候上帝的日子来临期间，该过怎样圣洁、敬虔的生活啊！因为到那日，天要被火焚毁，有形有质的都要被烈火熔化。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但我们等候的是上帝应许的新天新地，有公义住在其中。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所以，亲爱的弟兄姊妹，你们既然盼望这些事，就当努力使自己在主面前毫无瑕疵，无可指责，安然无惧。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你们要把我们主的宽容看作是让众人得救的机会，正如我们亲爱的弟兄保罗按着上帝赐给他的智慧写信告诉你们的。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他所有的书信都谈到这些事。一些不学无术、反复无常的人曲解了信中一些难懂的地方，就像曲解其他经文一样，他们是自取灭亡。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因此，亲爱的弟兄姊妹，你们既然预先知道了这些事，就应该小心谨慎，不要让那些不法之徒用错谬的理论引诱你们，使你们失去原本坚定的立场。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相反，你们要在我们的主和救主耶稣基督的恩典中不断长进，越来越认识祂。 愿荣耀归给祂，从现在直到永远。阿们！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