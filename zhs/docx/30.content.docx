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阿摩司书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犹大王乌西雅、约阿施的儿子以色列王耶罗波安执政期间，大地震前两年，提哥亚的牧人阿摩司看到了关于以色列的异象。以下是阿摩司的话。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他说： “耶和华从锡安怒吼， 从耶路撒冷发声。 牧人的草场枯干， 迦密山顶枯黄。”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耶和华说： “大马士革人三番四次地犯罪， 我必不收回对他们的惩罚， 因为他们用打粮食的铁器蹂躏基列。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所以，我要降火在哈薛的王宫， 烧毁便·哈达的城堡。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我要折断大马士革城的门闩， 铲除亚文平原的居民和伯·伊甸的掌权者， 使亚兰人被掳到吉珥。 这是耶和华说的。”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耶和华说： “迦萨人三番四次地犯罪， 我必不收回对他们的惩罚， 因为他们把被掳之人全都带走， 卖到以东做奴隶。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所以，我要降火在迦萨的城墙上， 烧毁它的城堡。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我要铲除亚实突的居民和亚实基伦的掌权者， 伸手攻击以革伦， 剩下的非利士人都要灭亡。 这是主耶和华说的。”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耶和华说： “泰尔人三番四次地犯罪， 我必不收回对他们的惩罚， 因为他们背弃弟兄之盟， 把被掳之人都卖到以东。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所以，我要降火在泰尔的城墙上， 烧毁它的城堡。”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耶和华说： “以东人三番四次地犯罪， 我必不收回对他们的惩罚， 因为他们拔刀追赶自己的弟兄， 没有半点怜悯之心； 他们怒气不息，永怀愤怒。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所以，我要降火在提幔， 烧毁波斯拉的城堡。”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耶和华说： “亚扪人三番四次地犯罪， 我必不收回对他们的惩罚， 因为他们为了扩张领土， 竟剖开基列孕妇的肚腹。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所以，我要在战争的呐喊声中， 在狂风暴雨袭来时， 降火在拉巴的城墙上， 烧毁它的城堡。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他们的君王和首领要一同被掳。 这是耶和华说的。”</w:t>
      </w:r>
    </w:p>
    <w:p>
      <w:pPr>
        <w:pStyle w:val="Heading2"/>
      </w:pPr>
      <w:r>
        <w:rPr>
          <w:lang w:val="zh_CN" w:bidi="zh_CN"/>
        </w:rPr>
        <w:t>阿摩司书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耶和华说： “摩押人三番四次地犯罪， 我必不收回对他们的惩罚， 因为他们把以东王的骸骨焚烧成灰。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所以，我要降火在摩押， 烧毁加略的城堡。 摩押要在战争的喧嚣、呐喊和号角声中灭亡。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我要铲除摩押的首领， 杀死那里所有的官长。 这是耶和华说的。”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耶和华说： “犹大人三番四次地犯罪， 我必不收回对他们的惩罚， 因为他们厌弃耶和华的训诲， 不遵守我的律例。 他们祖先祭拜的偶像使他们走入歧途。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所以，我要降火在犹大， 烧毁耶路撒冷的城堡。”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耶和华说： “以色列人三番四次地犯罪， 我必不收回对他们的惩罚， 因为他们为了银子卖掉义人， 为了一双鞋卖掉穷人。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他们践踏穷人如同践踏地上的尘土， 使卑微的人无处申冤； 父子同淫一女，亵渎我的圣名。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在每座祭坛旁边， 他们把穷人抵押的衣服铺开，躺在上面， 又在上帝的殿里喝剥削来的酒。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“以色列人啊， 我在你们面前消灭了亚摩利人。 虽然他们像香柏树那样高大， 如橡树那样强壮， 但我灭尽了他们上面的果子， 砍断了他们下面的根。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我曾带你们出埃及， 在旷野引导你们四十年， 使你们得到亚摩利人的土地。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我从你们的子孙中兴起先知， 从你们的青年中兴起拿细耳人。 以色列人啊，难道不是这样吗？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可是，你们迫使拿细耳人喝酒， 禁止先知说预言。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看啊，我要压碎你们， 如满载谷物的车轧过一样。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快捷的无法逃遁， 强壮的无力可使， 勇猛的救不了自己，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拉弓的站立不住， 腿快的无法逃脱， 骑马的不能自救。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到那日，最勇猛的战士也要赤身逃命。 这是耶和华说的。</w:t>
      </w:r>
    </w:p>
    <w:p>
      <w:pPr>
        <w:pStyle w:val="Heading2"/>
      </w:pPr>
      <w:r>
        <w:rPr>
          <w:lang w:val="zh_CN" w:bidi="zh_CN"/>
        </w:rPr>
        <w:t>阿摩司书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“以色列人啊， 要听耶和华责备你们的话， 责备我从埃及领出来的整个民族的话，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‘世上万族之中，我只拣选了你们， 所以我要因你们的罪恶而惩罚你们。’”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若非相约， 二人怎会同行呢？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若非捕到猎物， 狮子怎会在林中咆哮呢？ 若非猎获食物， 猛狮怎会在洞中吼叫呢？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若非设下诱饵， 鸟儿怎会落入圈套？ 若非捕获什么， 圈套怎会收起来？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若城中响起号角， 居民岂不恐惧颤抖？ 若灾祸降临城中， 岂不是耶和华的作为？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的确，主耶和华不向祂的仆人——众先知显明祂的计划， 就不会采取任何行动。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狮子吼叫，谁不惧怕呢？ 主耶和华已发言，谁能不传讲呢？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要向亚实突和埃及的城堡宣告： “你们要聚集到撒玛利亚的山上， 看看城中的混乱和暴虐之事。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他们不知正道，强取豪夺， 把掳物囤积在他们的城堡中。 这是耶和华说的。”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所以，主耶和华说： “敌人要围攻此地， 攻破你们的防守， 抢掠你们的城堡。”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耶和华说： “牧人从狮口中救羊， 只能夺回两条腿和一块耳朵。 同样，住在撒玛利亚的以色列人被救回的时候， 也仅剩一角床榻和一片卧椅。”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主——万军之上帝耶和华说： “你们要听这话，去警告雅各家。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我追讨以色列人的罪时， 要摧毁伯特利的祭坛， 将祭坛的角砍落在地。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我要拆毁过冬和避暑的房屋， 破坏象牙装饰的宫殿， 推倒许多宏伟的楼宇。 这是耶和华说的。”</w:t>
      </w:r>
    </w:p>
    <w:p>
      <w:pPr>
        <w:pStyle w:val="Heading2"/>
      </w:pPr>
      <w:r>
        <w:rPr>
          <w:lang w:val="zh_CN" w:bidi="zh_CN"/>
        </w:rPr>
        <w:t>阿摩司书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住在撒玛利亚山上的巴珊肥母牛啊， 要听此言！ 你们压榨贫寒人，欺凌穷苦人， 又叫丈夫拿酒来畅饮。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因此，主耶和华凭祂的圣洁起誓： “时候快到了， 有人要用鱼钩钩走你们，一个也不留。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你们都要从城墙缺口走出来， 被丢到哈门。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“以色列人啊， 你们去伯特利犯罪吧， 去吉甲增添罪恶吧！ 要每天早晨献上祭物， 每三天奉上你们的十分之一。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你们献上带酵的饼作感恩祭， 并且到处夸耀你们自愿献的祭。 以色列人啊，这就是你们爱做的事。 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“我在各城降下饥荒， 使你们遍地缺粮。 尽管如此，你们仍不归向我。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“我在收割前三个月停止降雨。 我在一座城降雨， 在另一座城不降雨； 我使一块田有雨水的滋润， 另一块田因无雨而干裂。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两三座城的人都踉踉跄跄地涌到一座城找水喝， 水却不够喝。 尽管如此，你们仍不归向我。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“我用热风和霉灾击打你们， 叫蝗虫吞噬你们田园中的菜蔬、葡萄树、无花果树和橄榄树。 尽管如此，你们仍不归向我。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“我在你们中间降下瘟疫， 如从前降在埃及一样。 我杀戮你们的青年， 掳掠你们的战马， 使你们军营中的死尸臭味扑鼻。 尽管如此，你们仍不归向我。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“我在你们中间施行毁灭， 如从前毁灭所多玛和蛾摩拉一样， 使你们像从火里抽出的一根柴。 尽管如此，你们仍不归向我。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“以色列人啊， 我要这样惩罚你们。 以色列人啊， 准备迎见你们的上帝吧！ 因为我要这样惩罚你们。”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看啊，那位造山又造风、 向人显明其心意、 将黎明变为黑暗、 踏在地之高处的， 祂的名字是万军之上帝耶和华。</w:t>
      </w:r>
    </w:p>
    <w:p>
      <w:pPr>
        <w:pStyle w:val="Heading2"/>
      </w:pPr>
      <w:r>
        <w:rPr>
          <w:lang w:val="zh_CN" w:bidi="zh_CN"/>
        </w:rPr>
        <w:t>阿摩司书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以色列家啊， 听我为你们唱哀歌：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“少女以色列跌倒了， 再也站不起来； 她被遗弃在自己的土地上， 无人扶她起来。”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因为主耶和华说： “以色列家的城邑中， 出兵一千的，只有百人生还； 出兵一百的，只有十人生还。”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耶和华对以色列家说： “你们要寻求我，才能存活。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不要去伯特利求问， 不要进入吉甲， 也不要前往别示巴， 因为吉甲人必被掳去， 伯特利也必化为乌有。”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你们要寻求耶和华，才能存活。 否则，祂要在约瑟家如烈火爆发， 吞噬伯特利，无人能扑灭。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你们这些使正义变为苦艾、将公义丢弃在地的人啊，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那位造昴星和参星、 使幽暗变为黎明、 使白昼变为黑夜、 召来海水浇在大地上的， 祂的名字是耶和华。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祂使毁灭如闪电临到强者， 摧毁他们的坚城。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你们憎恨在城门口主持公道的人， 厌恶说话正直的人。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你们践踏穷人， 对他们横征暴敛。 因此，你们用凿过的石头建房， 却不得居住在里面； 你们栽种佳美的葡萄园， 却喝不到葡萄酒。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我知道你们的过犯累累、罪恶无数。 你们迫害义人，收受贿赂， 在城门口冤枉穷人。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这是邪恶的时代， 所以明智者静默不言。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你们要弃恶从善，才能存活。 这样，万军之上帝耶和华必与你们同在， 正如你们所说的。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你们要恨恶邪恶，喜爱良善， 在城门口伸张正义， 也许万军之上帝耶和华会恩待约瑟的余民。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因此，主——万军之上帝耶和华说： “哀号之声要响遍各广场， 哭喊之声将充满大街小巷。 农夫被叫来哭泣， 哭丧者被召来哀号。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每个葡萄园都传出哀号声， 因为我要从你们中间经过。 这是耶和华说的。”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盼望耶和华的日子到来的人有祸了！ 你们为什么盼望耶和华的日子呢？ 那日将带来黑暗，而非光明。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你们的光景将好像人逃避狮子， 却遇上了熊， 逃回家里，手扶墙壁， 又被蛇咬。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耶和华的日子将充满黑暗，毫无光明， 一片漆黑， 毫无亮光。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“我憎恶、鄙弃你们的节期， 厌恶你们的圣会。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即使你们献上燔祭和素祭， 我也不悦纳； 即使你们用肥美的牲畜献上平安祭， 我也不屑一顾。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消除你们嘈杂的歌声吧， 我不想听到你们的琴音。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唯愿公正如江河滔滔不尽， 公义如溪流绵绵不绝。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以色列家啊， 在旷野的四十年间， 你们向我献过祭物和供物吗？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你们抬着为自己造的神像， 就是你们的王撒固和星神迦温。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所以我要把你们流放到比大马士革还远的地方。” 这是耶和华说的，祂的名字是万军之上帝。</w:t>
      </w:r>
    </w:p>
    <w:p>
      <w:pPr>
        <w:pStyle w:val="Heading2"/>
      </w:pPr>
      <w:r>
        <w:rPr>
          <w:lang w:val="zh_CN" w:bidi="zh_CN"/>
        </w:rPr>
        <w:t>阿摩司书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在锡安生活安逸舒适的人啊， 你们有祸了！ 在撒玛利亚山上自觉无忧的人啊， 你们有祸了！ 你们是列国之首以色列的显要， 以色列人都仰望你们。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你们去甲尼看看， 然后从那里到哈玛大城， 再到非利士人的迦特看看。 你们比这些国家更好吗？ 他们的领土不比你们的更广阔吗？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你们以为灾难的日子离得还远， 就大肆施行暴政。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你们躺在象牙床上，闲靠在卧榻上， 你们吃养在圈里的肥嫩牛羊。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你们伴着琴声唱慵懒的歌， 像大卫一样为自己制造乐器。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你们以大碗狂饮， 用上等膏油抹身， 却漠不关心约瑟家的衰亡。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所以，你们要首先被掳， 你们的宴乐将从此消逝！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万军之上帝——主耶和华凭自己起誓说： “我憎恶雅各的骄傲， 厌弃他的城堡。 我要把城和城中的一切都交给敌人。”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那时，如果一栋房子里剩下十人，这十人也要死亡。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亲属抬出尸体焚烧时，必问内屋的人：“你那里还有别人吗？”那人必回答：“没有。”问的人必说：“不要作声，我们不可提耶和华的名。”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看啊，耶和华一声令下， 大屋顿成瓦砾，小房化为碎片。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马能在悬崖上奔驰吗？ 牛能在海中耕作吗？ 你们却使公正沦为毒药， 使公义之果变成苦艾。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你们炫耀自己征服了罗底巴， 吹嘘凭自己的能力夺取了加宁。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万军之上帝耶和华说： “以色列家啊， 我要使一个国家兴起攻击你们， 从哈马口直至亚拉巴河， 他们要到处欺压你们。”</w:t>
      </w:r>
    </w:p>
    <w:p>
      <w:pPr>
        <w:pStyle w:val="Heading2"/>
      </w:pPr>
      <w:r>
        <w:rPr>
          <w:lang w:val="zh_CN" w:bidi="zh_CN"/>
        </w:rPr>
        <w:t>阿摩司书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以下是主耶和华让我看见的异象：看啊，祂造了一大群蝗虫。那时，王室的作物已经收割，第二季作物刚开始发苗。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蝗虫吃尽地上的青苗时，我说：“主耶和华啊，求你赦免！雅各那么弱小，他怎么受得了呢？”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于是，耶和华心生怜悯，说：“我不降这灾了。”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以下是主耶和华让我看见的异象：看啊，主耶和华降下审判的大火。大火烧干了深渊，正在吞噬土地。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那时，我说：“主耶和华啊，求你停止吧！雅各那么弱小，他怎么受得了呢？”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于是，耶和华心生怜悯，说：“我也不降这灾了。”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以下是祂让我看见的异象：看啊，主站在一道按照准绳建造的墙边，手里拿着准绳。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耶和华对我说：“阿摩司，你看见什么？”我答道：“一条准绳。”主说：“我要在我的以色列子民中吊起准绳，我不会再饶恕他们。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以撒子孙的丘坛必遭毁坏，以色列的庙宇必成废墟，我要用刀攻击耶罗波安王朝。”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伯特利的祭司亚玛谢派人告诉以色列王耶罗波安：“阿摩司在以色列家图谋背叛你，我们国家无法容忍他的言论。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因为阿摩司这样说，‘耶罗波安将丧身刀下，以色列人必被掳去，远离家乡。’”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亚玛谢对阿摩司说：“先见啊，走吧！逃回犹大去吧！你要在那里挣吃的，在那里说预言。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不可再在伯特利说预言，这里是王的圣所，是国庙。”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阿摩司答道：“我本不是先知，也不是先知的门徒。我只是一个牧人，也看护桑树。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但耶和华不再让我看守羊群，祂对我说，‘去！向我的以色列子民说预言。’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现在你要听耶和华对你说的话。你说，‘不要说攻击以色列的预言，不要传讲攻击以撒子孙的信息。’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所以耶和华说，‘你的妻子必在这城里沦为妓女，你的儿女必丧身刀下，你的田地必被人丈量、瓜分，你自己必死在异乡。以色列人必被掳去，远离家乡。’”</w:t>
      </w:r>
    </w:p>
    <w:p>
      <w:pPr>
        <w:pStyle w:val="Heading2"/>
      </w:pPr>
      <w:r>
        <w:rPr>
          <w:lang w:val="zh_CN" w:bidi="zh_CN"/>
        </w:rPr>
        <w:t>阿摩司书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这是主耶和华让我看见的异象：看啊，一篮夏天的果子。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耶和华问我：“阿摩司，你看见什么？”我说：“我看见一篮夏天的果子。”祂说：“我以色列子民的结局到了，我不会再饶恕他们。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到那日，宫殿里的歌声要变成哀号；尸横遍地，一片死寂。这是主耶和华说的。”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践踏贫民、灭绝穷人的人啊， 你们要听！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你们盼望朔日和安息日快点过去， 你们好售卖谷物。 你们用小升斗卖粮， 用加重的砝码收银子， 用诡诈的秤欺骗人。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你们用银子买贫民， 以一双鞋买穷人为奴， 售卖掺了糠秕的麦子。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耶和华凭雅各的骄傲起誓： “我决不会忘记你们的所作所为。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这片土地要因此而震动， 所有的居民都要悲哀。 大地要像尼罗河一样涨起，如埃及的河流翻腾退落。”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主耶和华说： “到那日，我要使太阳中午落下， 使大地在白天一片黑暗。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我要使你们的节期变为丧礼， 叫你们的欢歌变为哀歌。 我要使你们都腰束麻布，剃光头发； 我要使你们伤心欲绝，如丧独生子； 我要使那日成为痛苦的日子。”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主耶和华说： “日子将到，我要使饥荒降在地上。 人饥饿非因无饼，干渴非因无水， 而是因为听不到耶和华的话。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人们从南到北，从东到西， 在境内四处奔走， 要寻找耶和华的话却找不到。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“到那日， “美丽少女和青春少男都要因干渴而昏倒；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那些凭撒玛利亚、但和别示巴的神明起誓的， 都要跌倒，永不再起来。”</w:t>
      </w:r>
    </w:p>
    <w:p>
      <w:pPr>
        <w:pStyle w:val="Heading2"/>
      </w:pPr>
      <w:r>
        <w:rPr>
          <w:lang w:val="zh_CN" w:bidi="zh_CN"/>
        </w:rPr>
        <w:t>阿摩司书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我看见主站在祭坛旁，祂说： “你要击打柱顶，使殿的根基震动； 要打碎它们，使殿宇坍塌压死众人。 侥幸生还的，我要用刀剑杀掉， 无人能逃脱，无人能幸免。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即使他们挖洞钻进阴间， 我也要把他们揪出来； 即使他们爬上高天， 我也要把他们拉下来；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即使他们藏在迦密山的峰顶， 我也要去搜寻，捉住他们； 即使他们潜到海底， 我也要派海蛇去吞咬他们；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即使他们被敌人掳去， 我也要命刀剑追杀他们。 我要定睛在他们身上， 不是要赐福而是要降祸。”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主——万军之耶和华触摸大地， 大地就消融，地上的人都要哀号； 大地如埃及的尼罗河涨起退落。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那位在天上建造楼阁， 在大地之上立定穹苍， 召来海水浇在大地上的—— 祂的名字是耶和华。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耶和华说： “以色列人啊， 在我眼中，你们不是和古实人一样吗？ 我不是领你们出埃及， 领非利士人出迦斐托， 领亚兰人出吉珥吗？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主耶和华的眼目察看这罪恶的国家， 我要从地上除灭它， 但不会完全毁灭雅各家。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“因为我要下令在万国中筛以色列家， 就像人筛谷物，一粒石子也不会落在地上。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在我的子民中， 所有夸口说‘灾祸不会追上我们，也不会迎面而来’的罪人， 都要死在刀下。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“到那日， 我要重建大卫已倾覆的棚子， 修补它城墙的缺口。 我要从废墟中重建它， 恢复它往日的荣耀。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这样，以色列人必拥有以东所剩的和所有属于我名下的国家。 这是要成就这事的耶和华说的。”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耶和华说： “时候将到， 五谷还未收完又该耕种了， 葡萄还未踩完又该栽种了。 甜酒从群山上滴下，在丘岭间流淌。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我要使我被掳的以色列子民返乡， 他们要重建废城并住在城中， 栽种葡萄园，喝园中酿出的美酒， 整理园圃，吃园中出产的佳果。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我要将以色列人栽种在他们自己的土地上， 他们永不再从我赐给他们的土地上被铲除。” 这是你们的上帝耶和华说的。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