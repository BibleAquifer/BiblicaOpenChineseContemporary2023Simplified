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约拿书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耶和华对亚米太的儿子约拿说：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“你起来前往尼尼微大城，大声警告那里的居民，因为他们的罪恶滔天，已经达到我面前。”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可是，约拿却起身逃往他施，想躲避耶和华。他到了约帕港，找到一艘要开往他施的船，就付了船费，上了船，想和众人一起去他施，好躲避耶和华。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然而，耶和华使海面起了狂风，滔天巨浪几乎把船打成碎片。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水手们非常害怕，纷纷呼求自己的神明，又把船上的货物全都抛进海里，以减轻重量。这时候，约拿已下到底舱，躺在那里呼呼大睡。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船长来到约拿身边对他说：“你这个人，怎么这时候还在睡觉！快起来祈求你的神明吧，也许你的神明会怜悯我们，使我们不致灭亡。”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后来，船上的人彼此商量说：“来，我们抽签，看看这场灾难是谁惹来的。”于是他们就抽签，结果抽中了约拿。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众人问他：“请告诉我们，这场灾难是谁惹来的？你是做什么的？从哪里来？是哪一国、哪一族的人？”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约拿回答说：“我是希伯来人，我敬畏天上的上帝耶和华，祂创造了海洋和陆地。”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之后，他就把怎样逃避耶和华的事告诉他们。众人知道后，万分恐惧，责问他：“你怎么做出这种事？”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那时，风浪越来越大，他们便对约拿说：“我们要怎样处置你，才能使风浪平静呢？”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约拿对他们说：“我知道遭遇这场风暴是因我而起的，你们把我抬起来抛进海里，风浪自然会平静。”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然而船上的人还是拚命划船，希望把船划向岸边，可是没有成功，因为风浪越来越大。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他们只好呼求耶和华，说：“耶和华啊，求你不要因这个人的性命而毁灭我们，不要因我们杀害无辜的人而怪罪我们，因为你耶和华按自己的旨意行事。”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然后他们把约拿抬起来抛进海里，狂风巨浪立刻就平静了。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众人都极其敬畏耶和华，向祂献祭，并且许愿。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耶和华安排了一条大鱼把约拿吞下，他在鱼腹里度过了三日三夜。</w:t>
      </w:r>
    </w:p>
    <w:p>
      <w:pPr>
        <w:pStyle w:val="Heading2"/>
      </w:pPr>
      <w:r>
        <w:rPr>
          <w:lang w:val="zh_CN" w:bidi="zh_CN"/>
        </w:rPr>
        <w:t>约拿书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约拿在鱼腹中向他的上帝耶和华祷告说：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“耶和华啊，我遭遇患难的时候向你求告， 你就应允我。 我在阴间的深处呼求你， 你也垂听我的声音。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你把我抛进深海， 抛进大洋的腹地， 洋流围困我， 你的巨浪洪涛淹没我。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我心想，我从你面前被赶走， 但我还要再瞻仰你的圣殿。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波涛吞噬我， 深海围困我， 海草缠绕着我的头。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我下沉到山的根基， 大地的门闩把我永远关住； 然而，我的上帝耶和华啊， 你却把我的性命从深坑中拯救出来。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我的生命渐渐消逝的时候， 我就想起了耶和华。 我的祷告进入你的圣殿， 达到你面前。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那些信奉虚无神明的人， 背弃了怜爱他们的上帝，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但我要用感谢的声音向你献祭， 我必还我许的愿， 因为救恩来自耶和华。”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于是，耶和华命令那条鱼， 鱼就把约拿吐到陆地上。</w:t>
      </w:r>
    </w:p>
    <w:p>
      <w:pPr>
        <w:pStyle w:val="Heading2"/>
      </w:pPr>
      <w:r>
        <w:rPr>
          <w:lang w:val="zh_CN" w:bidi="zh_CN"/>
        </w:rPr>
        <w:t>约拿书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耶和华第二次对约拿说：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“你起身前往尼尼微大城，向那里的居民宣告我先前吩咐你的话。”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约拿便照耶和华的吩咐前往尼尼微城。尼尼微城很大，要三天才能走遍。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约拿进城走了一天，宣告说：“再过四十天尼尼微就要毁灭了！”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尼尼微城的人相信了上帝的话，便宣告禁食，所有的人，无论大小贵贱都披上麻衣。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尼尼微王听到这消息后，便走下宝座，脱下王袍，披上麻衣，坐在炉灰中。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王又向全城颁布通告，说：“王和大臣有令，所有的人都必须禁食，牛羊牲畜都不许吃草也不许喝水。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人和牲畜都必须披上麻衣，众人要向上帝恳切呼求，改邪归正，停止作恶。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上帝或许会心生怜悯，收回烈怒，使我们不致灭亡，也未可知。”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上帝看见他们改邪归正，不再作恶，就心生怜悯，没有像所说的那样毁灭他们。</w:t>
      </w:r>
    </w:p>
    <w:p>
      <w:pPr>
        <w:pStyle w:val="Heading2"/>
      </w:pPr>
      <w:r>
        <w:rPr>
          <w:lang w:val="zh_CN" w:bidi="zh_CN"/>
        </w:rPr>
        <w:t>约拿书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这事令约拿十分不悦，非常恼怒。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他向耶和华祷告说：“耶和华啊，我在家乡的时候岂不早就说过你会这样做吗？我知道你是一位有恩典、好怜悯的上帝，不轻易发怒，充满慈爱，不忍心降灾，所以我才急速逃往他施。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耶和华啊，求你收回我的性命吧，我死了比活着还好！”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耶和华对他说：“你这样大发脾气合理吗？”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约拿出城，在城东为自己搭了一个棚，坐在棚下荫凉处，要看看尼尼微城究竟会怎样。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耶和华上帝安排了一棵蓖麻迅速地长起来，为约拿遮荫，使他的头免受日晒。约拿因有这棵蓖麻而非常欢喜。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第二天黎明的时候，上帝却安排了一条虫来咬这棵蓖麻，蓖麻就枯萎了。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太阳出来的时候，上帝刮起燥热的东风，烈日把约拿晒得发昏，他就再次求死说：“我死了比活着还好！”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上帝对约拿说：“你为这棵蓖麻大发脾气合理吗？”约拿回答说：“我就是气死了也合理。”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耶和华说：“这棵蓖麻不是你种的，也不是你栽培的，它在一夜之间长成，又在一夜之间死去，你尚且如此爱惜，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我怎能不爱惜这尼尼微大城呢？城中单是连左右手都分不清的人就有十二万多，还有许多的牲畜。”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