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约翰二书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我这做长老的写信给蒙拣选的女士和你的儿女，就是我本着真理所爱的。不但我爱你们，一切认识真理的人也都爱你们，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这是因为真理在我们里面，并且永远与我们同在。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父上帝和祂儿子耶稣基督的恩典、怜悯和平安，必在真理和爱中与我们同在！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我看见你一些儿女按照我们从父领受的命令遵行真理，感到非常欣慰。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女士啊，我现在劝你，我们要彼此相爱。这不是新命令，而是我们从起初就已经领受的命令。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爱就是遵行上帝的命令。你们要活出爱，这是你们从起初就听到的命令。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因为许多骗子已经来到世上，他们否认耶稣基督曾降世为人。这样的人是骗子，是敌基督者。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你们要谨慎，好得到完满的赏赐，免得我们前功尽弃。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凡偏离基督教导的人，都没有上帝；凡遵守基督教导的人，都有父和子。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若有人到你们那里不传基督的教导，不要请他到家里，也不要问候他，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因为问候他就是与他同流合污。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我还有许多事要告诉你们，但不想借助纸墨，只希望到你们那里当面畅谈，使我们喜乐满溢。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你那蒙拣选之姊妹的儿女问候你。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