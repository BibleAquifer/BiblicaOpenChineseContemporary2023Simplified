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路加福音 1:1-3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1-3</w:t>
      </w:r>
      <w:r>
        <w:rPr>
          <w:lang w:val="zh_CN" w:bidi="zh_CN"/>
        </w:rPr>
        <w:t xml:space="preserve"> 提阿非罗大人，已经有很多人根据最初的目击者和传道者给我们的口述，把我们中间发生的事记载下来。我把一切事情从头至尾仔细查考后，决定按次序写出来，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使你知道自己所学的道真实可靠。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犹太王希律执政期间，亚比雅班里有位祭司名叫撒迦利亚，他妻子伊丽莎白是亚伦的后裔。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夫妻二人遵行主的一切诫命和条例，无可指责，在上帝眼中是义人。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但他们没有孩子，因为伊丽莎白不能生育，二人又年纪老迈。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有一天，轮到撒迦利亚那一班祭司在上帝面前司职，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他们按照祭司的规矩抽签，抽中撒迦利亚到主的殿里去烧香。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他烧香的时候，众百姓都在外面祷告。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那时，主的天使站在香坛的右边向撒迦利亚显现，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撒迦利亚见了，又惊又怕。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天使对他说：“撒迦利亚，不要害怕，你的祷告已蒙垂听。你的妻子伊丽莎白要为你生一个儿子，你要给他取名叫约翰。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你必欢喜快乐，许多人也会因为他的诞生而欣喜雀跃，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因为他将成为主眼中伟大的仆人。他必滴酒不沾，并且在母腹里就被圣灵充满。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他将使许多以色列人回心转意，归顺主——他们的上帝。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他将以先知以利亚的心志和能力做主的先锋，使父亲的心转向儿女，使叛逆的人转向义人的智慧，为主预备合用的子民。”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撒迦利亚对天使说：“我已经老了，我的妻子也上了年纪，我怎么能确定这件事呢？”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天使回答说：“我是侍立在上帝面前的加百列，奉命来向你报这喜讯。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我说的这些话到时候必定应验。但因为你不肯相信我的话，所以这事成就以前，你会变成哑巴，不能说话。”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人们在等候撒迦利亚，见他在圣殿里迟迟不出来，都感到奇怪。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后来他出来了，却成了哑巴，不能说话，只能打手势，人们意识到他在圣殿里看见了异象。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撒迦利亚供职期满，就回家去了。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之后，伊丽莎白果然怀了孕，她有五个月闭门不出。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她说：“主真是眷顾我，除掉了我在人群中的羞耻。”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伊丽莎白怀孕六个月的时候，天使加百列又奉上帝的命令到加利利的拿撒勒，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去见一位叫玛丽亚的童贞女。玛丽亚已经和大卫的后裔约瑟订了婚。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天使到了玛丽亚那里，说：“恭喜你，蒙大恩的女子，主与你同在！”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玛丽亚听了觉得十分困惑，反复思想这话的意思。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天使对她说：“玛丽亚，不要害怕，你在上帝面前已经蒙恩了。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听着，你要怀孕生子，并给祂取名叫耶稣。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祂伟大无比，将被称为至高者的儿子，主上帝要把祂祖先大卫的王位赐给祂。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祂要永远统治雅各家，祂的国度永无穷尽。”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玛丽亚对天使说：“这怎么可能呢？我还是童贞女。”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天使回答说：“圣灵要临到你身上，至高者的能力要荫庇你，所以你要生的那圣婴必称为上帝的儿子。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看啊，你的亲戚伊丽莎白年纪老迈，一向不能生育，现在已经怀男胎六个月了。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因为上帝无所不能。”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玛丽亚说：“我是主的婢女，愿你所说的话在我身上成就。”于是天使离开了她。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不久，玛丽亚便动身赶往犹太山区的一座城，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进了撒迦利亚的家，向伊丽莎白请安。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伊丽莎白一听见玛丽亚的问安，腹中的胎儿便跳动起来，伊丽莎白被圣灵充满，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高声呼喊：“在妇女中你是最蒙福的！你腹中的孩子也是蒙福的！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我主的母亲来探望我，我怎么敢当呢？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我一听到你问安的声音，腹中的孩子就欢喜跳动。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那相信主所说的话必定实现的女子有福了！”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玛丽亚说： “我的心尊主为大，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我的灵因我的救主上帝而欢喜，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因祂眷顾我这卑微的婢女， 从今以后， 世世代代都要称我是有福的。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大能者在我身上行了奇事， 祂的名是神圣的。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祂怜悯敬畏祂的人， 直到世世代代。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祂伸出臂膀，施展大能， 驱散心骄气傲的人。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祂使当权者失势， 叫卑微的人升高。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祂使饥饿的饱餐美食， 叫富足的空手而去。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54</w:t>
      </w:r>
      <w:r>
        <w:rPr>
          <w:lang w:val="zh_CN" w:bidi="zh_CN"/>
        </w:rPr>
        <w:t xml:space="preserve"> 祂扶助了自己的仆人以色列， 以怜悯为念，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55</w:t>
      </w:r>
      <w:r>
        <w:rPr>
          <w:lang w:val="zh_CN" w:bidi="zh_CN"/>
        </w:rPr>
        <w:t xml:space="preserve"> 祂要施怜悯给亚伯拉罕和他的子孙， 直到永远， 正如祂对我们祖先的应许。”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56</w:t>
      </w:r>
      <w:r>
        <w:rPr>
          <w:lang w:val="zh_CN" w:bidi="zh_CN"/>
        </w:rPr>
        <w:t xml:space="preserve"> 玛丽亚和伊丽莎白同住了约三个月，便回家去了。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57</w:t>
      </w:r>
      <w:r>
        <w:rPr>
          <w:lang w:val="zh_CN" w:bidi="zh_CN"/>
        </w:rPr>
        <w:t xml:space="preserve"> 伊丽莎白的产期到了，生下一个儿子。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58</w:t>
      </w:r>
      <w:r>
        <w:rPr>
          <w:lang w:val="zh_CN" w:bidi="zh_CN"/>
        </w:rPr>
        <w:t xml:space="preserve"> 亲戚和邻居听见主向她大施怜悯，都和她一同欢乐。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59</w:t>
      </w:r>
      <w:r>
        <w:rPr>
          <w:lang w:val="zh_CN" w:bidi="zh_CN"/>
        </w:rPr>
        <w:t xml:space="preserve"> 到了第八天，他们来给孩子行割礼，想照他父亲的名字给他取名叫撒迦利亚。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60</w:t>
      </w:r>
      <w:r>
        <w:rPr>
          <w:lang w:val="zh_CN" w:bidi="zh_CN"/>
        </w:rPr>
        <w:t xml:space="preserve"> 但伊丽莎白说：“不！要叫他约翰。”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61</w:t>
      </w:r>
      <w:r>
        <w:rPr>
          <w:lang w:val="zh_CN" w:bidi="zh_CN"/>
        </w:rPr>
        <w:t xml:space="preserve"> 他们说：“你们家族中没有人用这个名字啊！”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62</w:t>
      </w:r>
      <w:r>
        <w:rPr>
          <w:lang w:val="zh_CN" w:bidi="zh_CN"/>
        </w:rPr>
        <w:t xml:space="preserve"> 他们便向他父亲打手势，问他要给孩子起什么名字。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63</w:t>
      </w:r>
      <w:r>
        <w:rPr>
          <w:lang w:val="zh_CN" w:bidi="zh_CN"/>
        </w:rPr>
        <w:t xml:space="preserve"> 撒迦利亚就要了一块写字板，写上：“他的名字叫约翰。”大家都很惊奇。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64</w:t>
      </w:r>
      <w:r>
        <w:rPr>
          <w:lang w:val="zh_CN" w:bidi="zh_CN"/>
        </w:rPr>
        <w:t xml:space="preserve"> 突然，撒迦利亚可以开口了，舌头也灵活了，便开口赞美上帝。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65</w:t>
      </w:r>
      <w:r>
        <w:rPr>
          <w:lang w:val="zh_CN" w:bidi="zh_CN"/>
        </w:rPr>
        <w:t xml:space="preserve"> 住在周围的人都很惧怕，这消息很快就传遍了整个犹太山区。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66</w:t>
      </w:r>
      <w:r>
        <w:rPr>
          <w:lang w:val="zh_CN" w:bidi="zh_CN"/>
        </w:rPr>
        <w:t xml:space="preserve"> 听见的人都在想：“这孩子将来会怎样呢？因为主的能力伴随着他。”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67</w:t>
      </w:r>
      <w:r>
        <w:rPr>
          <w:lang w:val="zh_CN" w:bidi="zh_CN"/>
        </w:rPr>
        <w:t xml:space="preserve"> 孩子的父亲撒迦利亚被圣灵充满，便预言说：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68</w:t>
      </w:r>
      <w:r>
        <w:rPr>
          <w:lang w:val="zh_CN" w:bidi="zh_CN"/>
        </w:rPr>
        <w:t xml:space="preserve"> “主——以色列的上帝当受称颂， 因祂眷顾、救赎了自己的子民，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69</w:t>
      </w:r>
      <w:r>
        <w:rPr>
          <w:lang w:val="zh_CN" w:bidi="zh_CN"/>
        </w:rPr>
        <w:t xml:space="preserve"> 在祂仆人大卫的家族中为我们兴起了一位大能的拯救者，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70</w:t>
      </w:r>
      <w:r>
        <w:rPr>
          <w:lang w:val="zh_CN" w:bidi="zh_CN"/>
        </w:rPr>
        <w:t xml:space="preserve"> 正如祂亘古以来借着祂圣先知们的口所说的。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71</w:t>
      </w:r>
      <w:r>
        <w:rPr>
          <w:lang w:val="zh_CN" w:bidi="zh_CN"/>
        </w:rPr>
        <w:t xml:space="preserve"> 祂要从仇敌和一切恨我们之人手中拯救我们。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72</w:t>
      </w:r>
      <w:r>
        <w:rPr>
          <w:lang w:val="zh_CN" w:bidi="zh_CN"/>
        </w:rPr>
        <w:t xml:space="preserve"> 祂怜悯我们的祖先， 持守自己的圣约，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73</w:t>
      </w:r>
      <w:r>
        <w:rPr>
          <w:lang w:val="zh_CN" w:bidi="zh_CN"/>
        </w:rPr>
        <w:t xml:space="preserve"> 就是祂对我们的先祖亚伯拉罕所起的誓，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74-75</w:t>
      </w:r>
      <w:r>
        <w:rPr>
          <w:lang w:val="zh_CN" w:bidi="zh_CN"/>
        </w:rPr>
        <w:t xml:space="preserve"> 要把我们从仇敌手中拯救出来， 使我们一生一世在圣洁和公义中坦然无惧地事奉祂。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76</w:t>
      </w:r>
      <w:r>
        <w:rPr>
          <w:lang w:val="zh_CN" w:bidi="zh_CN"/>
        </w:rPr>
        <w:t xml:space="preserve"> “至于你，我的孩子啊！ 你将要被称为至高者的先知， 因为你要走在主的前面， 为祂预备道路，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77</w:t>
      </w:r>
      <w:r>
        <w:rPr>
          <w:lang w:val="zh_CN" w:bidi="zh_CN"/>
        </w:rPr>
        <w:t xml:space="preserve"> 使百姓因罪得赦免而明白救恩的真谛。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78</w:t>
      </w:r>
      <w:r>
        <w:rPr>
          <w:lang w:val="zh_CN" w:bidi="zh_CN"/>
        </w:rPr>
        <w:t xml:space="preserve"> 由于上帝的怜悯， 晨光必从高天普照我们，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79</w:t>
      </w:r>
      <w:r>
        <w:rPr>
          <w:lang w:val="zh_CN" w:bidi="zh_CN"/>
        </w:rPr>
        <w:t xml:space="preserve"> 照亮活在黑暗和死荫里的人， 引导我们走上平安的路。”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80</w:t>
      </w:r>
      <w:r>
        <w:rPr>
          <w:lang w:val="zh_CN" w:bidi="zh_CN"/>
        </w:rPr>
        <w:t xml:space="preserve"> 那孩子渐渐长大，心灵强健，在向以色列人公开露面之前，一直住在旷野。</w:t>
      </w:r>
    </w:p>
    <w:p>
      <w:pPr>
        <w:pStyle w:val="Heading2"/>
      </w:pPr>
      <w:r>
        <w:rPr>
          <w:lang w:val="zh_CN" w:bidi="zh_CN"/>
        </w:rPr>
        <w:t>路加福音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那时候，凯撒奥古斯都颁下谕旨，命罗马帝国的百姓都登记户口。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这是第一次户口登记，正值居里纽任叙利亚总督。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人们都回到本乡办理户口登记。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约瑟因为是大卫家族的人，就从加利利的拿撒勒镇赶到犹太地区大卫的故乡伯利恒，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要和已许配给他、怀着身孕的玛丽亚一起登记。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他们在那里的时候，玛丽亚产期到了，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便生下第一胎，是个儿子。她用布把孩子裹好，放在马槽里，因为客房没有地方了。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当晚，伯利恒郊外有一群牧羊人正在看守羊群。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忽然，主的天使向他们显现，主的荣光四面照着他们，他们非常害怕。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天使对他们说：“不要害怕！我告诉你们一个有关万民的大喜讯，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今天在大卫的城里有一位救主为你们降生了，祂就是主基督！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你们将看见一个婴孩包着布躺在马槽里，这就是给你们的记号。”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忽然，有一大队天军出现，与那天使一同赞美上帝说：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“在至高之处荣耀归于上帝！ 在地上平安临到祂所喜悦的人！”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众天使离开他们升回天上之后，牧羊人便商议说：“我们现在去伯利恒，看看主告诉我们的这件已发生的事吧！”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他们就连忙进城，找到了玛丽亚和约瑟以及躺在马槽里的婴孩。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他们看过之后，就把天使告诉他们有关这婴孩的事传开了。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听见的人都对牧羊人的话感到惊讶。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但玛丽亚把这些事牢记在心里，反复思想。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牧羊人就回去了，不住地赞美和归荣耀给上帝，因为他们的所见所闻跟天使告诉他们的一样。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在第八天，婴孩接受了割礼，祂的名字叫耶稣，是玛丽亚怀孕前天使取的。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摩西律法规定的洁净期满后，约瑟和玛丽亚把婴孩带到耶路撒冷去献给主，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因为主的律法规定：必须把长子分别出来献给主。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他们又按照主的律法献上祭物，即一对斑鸠或两只雏鸽。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耶路撒冷有一位公义敬虔、有圣灵同在的人名叫西缅，他一直期待着以色列的安慰者到来。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圣灵曾启示他：他去世前必能亲眼看见主所立的基督。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那天，他受圣灵感动进入圣殿，看见约瑟和玛丽亚抱着婴孩耶稣进来，要依照律法的规定为祂行礼，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就把祂抱过来，称颂上帝说：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“主啊，现在可以照你的话， 让奴仆安然离世了，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因为我已亲眼看到你的救恩，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就是你为万民所预备的救恩。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这救恩是启示外族人的光， 也是你以色列子民的荣耀。”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耶稣的父母听见关于祂的这番话，感到惊奇。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西缅给他们祝福后，就对孩子的母亲玛丽亚说：“看啊，这孩子必使以色列许多人跌倒、许多人兴起。祂将成为众人攻击的对象，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好叫许多人的心思意念暴露出来，你自己则会心如刀割。”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36-37</w:t>
      </w:r>
      <w:r>
        <w:rPr>
          <w:lang w:val="zh_CN" w:bidi="zh_CN"/>
        </w:rPr>
        <w:t xml:space="preserve"> 亚设支派中有一位八十四岁高龄的女先知名叫亚拿，是法内利的女儿，婚后七年便开始守寡，之后一直住在圣殿里，禁食祷告，日夜事奉上帝。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正在那时，她也前来感谢上帝，并把耶稣的事报告给所有盼望耶路撒冷蒙救赎的人。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约瑟和玛丽亚按照主的律法办完一切事之后，就回到他们的家乡加利利的拿撒勒。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耶稣渐渐长大，变得强健，充满智慧，上帝的恩典与祂同在。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耶稣的父母每年都上耶路撒冷去过逾越节。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耶稣十二岁那年，跟父母照例上去过节。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节期完了，祂父母便启程回家，并不知道少年耶稣仍然留在耶路撒冷，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还以为祂跟在同行的人中间。他们走了一天的路后，才开始在亲戚朋友中找祂，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结果没有找到，只好回到耶路撒冷去找祂。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三天后，他们才在圣殿里找到耶稣，祂正和教师们坐在一起，一边听一边提问题。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祂的聪慧和对答令听见的人感到惊奇。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约瑟和玛丽亚看见耶稣在那里，大为惊奇。 玛丽亚对祂说：“儿子，你为什么这样对我们呢？你看，你父亲和我急得到处找你！”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耶稣对他们说：“你们为什么找我呢？难道你们不知道我应该在我父的家吗？”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但他们不明白祂在讲什么。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于是，耶稣随父母回到拿撒勒，并顺从他们。玛丽亚把这一切事牢记在心。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耶稣的智慧和身量不断增长，越来越受上帝和人们的喜爱。</w:t>
      </w:r>
    </w:p>
    <w:p>
      <w:pPr>
        <w:pStyle w:val="Heading2"/>
      </w:pPr>
      <w:r>
        <w:rPr>
          <w:lang w:val="zh_CN" w:bidi="zh_CN"/>
        </w:rPr>
        <w:t>路加福音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凯撒提庇留执政第十五年，本丢·彼拉多任犹太总督，希律做加利利的分封王，他的弟弟腓力做以土利亚和特拉可尼两地的分封王，吕撒聂做亚比利尼的分封王，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亚那和该亚法当大祭司。当时，上帝的话临到旷野中撒迦利亚的儿子约翰。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他就到约旦河附近宣讲悔改就得赦罪的洗礼。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这正应验了以赛亚先知书上的话：“有人在旷野大声呼喊， “‘预备主的道， 修直祂的路。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一切山谷要被填满， 大山小丘要被削平， 弯曲的道路要变得笔直， 崎岖的路径要变得平坦。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世人都要看见上帝的救恩。’”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约翰对前来接受他洗礼的人群说：“你们这些毒蛇的后代！谁指示你们逃避那将临的烈怒呢？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你们要结出与悔改相称的果子。不要心里说，‘我们是亚伯拉罕的子孙。’我告诉你们，上帝可以从这些石头中兴起亚伯拉罕的子孙。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现在斧头已经放在树根上了，凡不结好果子的树都要被砍下扔进火里。”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众人问道：“那么，我们该怎么办呢？”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约翰回答说：“有两件衣服的，应当分一件给没有的；食物充足的，应当分些给饥饿的。”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有些税吏也来受洗，并问约翰：“老师，我们该怎么办呢？”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约翰说：“除了规定的税以外，一分钱也不可多收。”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有些军人问：“我们该怎么办呢？”约翰说：“不可敲诈勒索，自己有粮饷就当知足。”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当时的百姓正期待着基督的来临，大家心里都在猜想，也许约翰就是基督。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约翰对众人说：“我用水给你们施洗，但有一位比我更有能力的要来，我连给祂解鞋带都不配。祂要用圣灵和火给你们施洗。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祂手里拿着簸箕，要扬净祂的麦场，把麦子收进仓库，用不灭的火把糠秕烧尽。”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约翰向众人传福音，讲了许多劝勉的话。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分封王希律娶了自己弟弟的妻子希罗底，又做了许多恶事，因而受到约翰的指责，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可是他却恶上加恶：将约翰关进监牢里。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众人都受了洗，耶稣也接受了洗礼。祂正在祷告的时候，天开了，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圣灵降在祂身上，形状像鸽子，又有声音从天上传来：“你是我的爱子，我喜悦你。”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耶稣开始传道的时候，年纪约三十岁，照人的看法， 祂是约瑟的儿子， 约瑟是希里的儿子，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希里是玛塔的儿子， 玛塔是利未的儿子， 利未是麦基的儿子， 麦基是雅拿的儿子， 雅拿是约瑟的儿子，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约瑟是玛他提亚的儿子， 玛他提亚是亚摩斯的儿子， 亚摩斯是拿鸿的儿子， 拿鸿是以斯利的儿子， 以斯利是拿该的儿子，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拿该是玛押的儿子， 玛押是玛他提亚的儿子， 玛他提亚是西美的儿子， 西美是约瑟的儿子， 约瑟是犹大的儿子， 犹大是约亚拿的儿子，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约亚拿是利撒的儿子， 利撒是所罗巴伯的儿子， 所罗巴伯是撒拉铁的儿子， 撒拉铁是尼利的儿子， 尼利是麦基的儿子，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麦基是亚底的儿子， 亚底是哥桑的儿子， 哥桑是以摩当的儿子， 以摩当是珥的儿子， 珥是约细的儿子，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约细是以利以谢的儿子， 以利以谢是约令的儿子， 约令是玛塔的儿子， 玛塔是利未的儿子，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利未是西缅的儿子， 西缅是犹大的儿子， 犹大是约瑟的儿子， 约瑟是约南的儿子， 约南是以利亚敬的儿子，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以利亚敬是米利亚的儿子， 米利亚是迈南的儿子， 迈南是玛达他的儿子， 玛达他是拿单的儿子， 拿单是大卫的儿子，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大卫是耶西的儿子， 耶西是俄备得的儿子， 俄备得是波阿斯的儿子， 波阿斯是撒门的儿子， 撒门是拿顺的儿子，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拿顺是亚米拿达的儿子， 亚米拿达是兰的儿子， 兰是希斯仑的儿子， 希斯仑是法勒斯的儿子， 法勒斯是犹大的儿子，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犹大是雅各的儿子， 雅各是以撒的儿子， 以撒是亚伯拉罕的儿子， 亚伯拉罕是他拉的儿子， 他拉是拿鹤的儿子，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拿鹤是西鹿的儿子， 西鹿是拉吴的儿子， 拉吴是法勒的儿子， 法勒是希伯的儿子， 希伯是沙拉的儿子，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沙拉是该南的儿子， 该南是亚法撒的儿子， 亚法撒是闪的儿子， 闪是挪亚的儿子， 挪亚是拉麦的儿子，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拉麦是玛土撒拉的儿子， 玛土撒拉是以诺的儿子， 以诺是雅列的儿子， 雅列是玛勒列的儿子， 玛勒列是该南的儿子， 该南是以挪士的儿子，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以挪士是塞特的儿子， 塞特是亚当的儿子， 亚当是上帝的儿子。</w:t>
      </w:r>
    </w:p>
    <w:p>
      <w:pPr>
        <w:pStyle w:val="Heading2"/>
      </w:pPr>
      <w:r>
        <w:rPr>
          <w:lang w:val="zh_CN" w:bidi="zh_CN"/>
        </w:rPr>
        <w:t>路加福音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耶稣被圣灵充满，从约旦河回来后，随圣灵的引导来到旷野，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在那里受魔鬼的试探四十天。那些日子耶稣什么也没吃。那段日子过后，祂饿了。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魔鬼对祂说：“你如果是上帝的儿子，就叫这块石头变成食物吧。”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耶稣回答说：“圣经上说，‘人活着不是单靠食物。’”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魔鬼又带祂上到高处，顷刻间把天下万国展示给祂看，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说：“我要把这一切权势和荣耀都给你，因为这一切全交给我了，我想给谁就给谁。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如果你向我下拜，这一切就是你的了。”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耶稣回答说：“圣经上说，‘要敬拜主你的上帝，单单事奉祂。’”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魔鬼又带耶稣到耶路撒冷，让祂站在圣殿的最高处，说：“你如果是上帝的儿子，就从这里跳下去吧，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因为圣经上说，‘上帝会吩咐祂的天使保护你，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他们会用手托住你，不让你的脚碰在石头上。’”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耶稣回答说：“圣经上说，‘不可试探主你的上帝。’”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魔鬼用尽各种试探后，暂时离开了耶稣。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耶稣带着圣灵的能力回到加利利，祂的名声传遍了周围地区。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祂在各会堂里教导人，大家都称赞祂。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祂来到自己长大的地方拿撒勒，照常在安息日进会堂，并站起来要诵读圣经。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有人把以赛亚先知书递给祂，祂打开书卷，找到这样一段经文：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“主的灵在我身上， 因为祂膏立了我， 让我传福音给贫穷的人， 差遣我宣告被掳的人得释放、 瞎眼的人得见光明、 受欺压的人得自由，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又宣告上帝的恩年。”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耶稣读完便收好书卷，还给负责的人，然后坐下。会堂里的人都把目光集中在祂身上。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祂就对他们说：“你们刚才听见的这段经文今天已经应验了。”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大家都称赞祂，听见祂那些充满恩典的话，都感到惊奇，就说：“这不是约瑟的儿子吗？”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耶稣对他们说：“你们肯定会把这句俗话用在我身上，说，‘医生啊，治好你自己吧！你在迦百农所行的一切，我们都听说了，也在你家乡行给我们看吧！’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可是我实在告诉你们，先知在本乡是不受欢迎的。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诚然，在以利亚先知的时代，天干旱无雨达三年半之久，遍地有大饥荒，当时以色列国有许多寡妇，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但以利亚并没有奉命去帮助她们任何人，只奉命去帮助住在西顿地区撒勒法的一个寡妇。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在以利沙先知的时代，以色列国有许多患麻风病的人，但没有一个人得到医治，反而叙利亚的乃缦得到了医治。”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会堂里的人听了这些话都怒火中烧，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就起来把耶稣赶出城外，带到悬崖边，要把祂推下去。他们的城就坐落在山上。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耶稣却从他们中间穿过，离开了那里。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耶稣下到加利利的迦百农镇，在安息日教导众人。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听众对祂的教导感到惊奇，因为祂的话带着权柄。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会堂里有一个被污鬼附身的人高声喊叫：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“唉！拿撒勒的耶稣啊，我们和你有什么关系？你是来毁灭我们吗？我知道你是谁，你是上帝的圣者！”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耶稣责备它说：“住口！从他身上出来！”污鬼当众把那人摔倒，然后从他身上出来了，丝毫没有伤害他。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众人都很惊讶，彼此议论说：“这是怎么回事？祂的话有权柄和能力，祂一发命令，污鬼就出来了！”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耶稣的名声传遍了周围地区。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祂离开会堂，到了西门的家。那时，西门的岳母正在发高烧，众人就求耶稣医治她。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耶稣站在她旁边，斥责热病，热病就退了，她便立刻起来服侍他们。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到了黄昏，人们把患各种疾病的人带到耶稣面前。耶稣把手按在病人身上，一一治好他们，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并赶出许多附在人身上的鬼。那些鬼喊叫着：“你是上帝的儿子！”耶稣却斥责它们，不许它们说话，因为它们知道祂是基督。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黎明时，耶稣出去到一处荒僻的地方。众人四处寻找祂，找到后想留住祂，不让祂离开。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但耶稣对他们说：“我必须把上帝国的福音传到其他城镇去，因为我就是为此被差来的。”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于是耶稣继续在犹太各会堂里传道。</w:t>
      </w:r>
    </w:p>
    <w:p>
      <w:pPr>
        <w:pStyle w:val="Heading2"/>
      </w:pPr>
      <w:r>
        <w:rPr>
          <w:lang w:val="zh_CN" w:bidi="zh_CN"/>
        </w:rPr>
        <w:t>路加福音 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一天，耶稣站在革尼撒勒湖边，众人拥挤着祂，要听上帝的道。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祂看见湖边停着两条船，渔夫离了船正在洗网，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就上了西门的那条船，请西门把船稍微划离岸边，然后坐在船上教导众人。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耶稣讲完之后对西门说：“把船划到水深的地方去撒网捕鱼。”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西门说：“老师，我们劳碌了一整夜，一无所获。既然你这样吩咐，我就撒网。”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他们把网撒下去，果然捕获很多鱼，网差点被撑破了。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他们便招呼另一条船上的同伴来帮忙，他们就过来一起把两条船都装满了鱼，船几乎要沉下去了。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西门·彼得见状便跪倒在耶稣膝前说：“主啊，离开我，我是个罪人！”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他和所有同伴对捕到这么多鱼感到非常惊讶，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包括西庇太的两个儿子雅各和约翰。耶稣对西门说：“不要怕，从今以后，你将成为得人的渔夫。”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于是他们把船靠岸后，撇下一切跟从了耶稣。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有一次，耶稣在一个小镇遇见一个浑身患麻风病的人，那人一看见耶稣，就俯伏在地上恳求说：“主啊，如果你肯，就能使我洁净。”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耶稣伸手摸他，说：“我肯，你洁净了吧！”他身上的麻风病立刻消失了。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耶稣又嘱咐他：“不要把这事告诉别人，要去让祭司察看你的身体，照摩西的规定献祭，向众人证明你已经洁净了。”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结果耶稣的名声传得更广了，成群的人聚集到祂那里听祂讲道、求祂医病。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不过，祂还是常常退到旷野去祷告。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有一天，耶稣在教导人，旁边坐着来自加利利和犹太各乡村，以及耶路撒冷的法利赛人和律法教师，主的能力伴随着耶稣，使祂能治病。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有人用担架抬着一个瘫痪的想进到屋里，把他放在耶稣面前。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可是人太多了，他们抬不进去，就爬上屋顶，掀开瓦片，把那病人连同担架缒到耶稣面前。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耶稣看见他们的信心，就对那人说：“朋友，你的罪得到赦免了！”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那些律法教师和法利赛人开始议论起来：“这个说话亵渎上帝的人是谁啊？除了上帝以外，谁能赦罪呢？”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耶稣知道他们的想法，就问：“你们为什么心里议论呢？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说‘你的罪得到赦免了’容易呢，还是说‘你起来行走’容易呢？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如今我要让你们知道人子在世上有赦罪的权柄。”于是对瘫痪的人说：“我吩咐你起来！拿上你的担架回家去吧。”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那人立刻当众站了起来，拿起他躺卧的担架回家去了，不住地赞美上帝。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众人都十分惊奇，一同赞美上帝，心里充满了敬畏，说：“今天我们看到奇事了！”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后来耶稣外出时，看见一个名叫利未的税吏坐在收税站里，就对他说：“跟从我！”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利未就起来，撇下一切跟从了耶稣。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随后，他在家设宴款待耶稣，赴宴的人中有许多税吏和其他人。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法利赛人和律法教师就向耶稣的门徒抱怨说：“你们为何跟税吏和罪人一起吃喝？”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耶稣答道：“健康的人不需要医生，有病的人才需要。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我来不是召义人悔改，而是召罪人悔改。”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他们说：“约翰的门徒常常禁食祷告，法利赛人的门徒也是一样，可是你的门徒却又吃又喝。”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耶稣说：“新郎和宾客还在一起的时候，岂能让宾客禁食？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但有一天新郎将被带走，那时他们就要禁食了。”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耶稣又给他们讲了一个比喻，说：“没有人会从新衣服上撕下一块布来，补在旧衣服上。否则，不但新衣服撕破了，旧衣服和新补丁也不相称。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也没有人把新酒装在旧皮囊里，否则新酒会把旧皮囊胀破，酒也漏了，皮囊也毁了。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所以新酒一定要装在新皮囊里。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没有人喝过陈酒以后想喝新酒，因为人都说陈酒好。”</w:t>
      </w:r>
    </w:p>
    <w:p>
      <w:pPr>
        <w:pStyle w:val="Heading2"/>
      </w:pPr>
      <w:r>
        <w:rPr>
          <w:lang w:val="zh_CN" w:bidi="zh_CN"/>
        </w:rPr>
        <w:t>路加福音 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有一个安息日，耶稣和门徒经过一片麦田，门徒掐些麦穗用手搓着吃。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有些法利赛人说：“你们为什么做安息日不准做的事？”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耶稣答道：“你们没有读过大卫的事迹吗？当时大卫和随从饿了，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他进入上帝的殿，拿了献给上帝的供饼。这饼只有祭司才可以吃，大卫不但自己吃了，还分给他的随从吃。”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耶稣又对他们说：“人子是安息日的主。”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又有一个安息日，耶稣进入会堂教导人，那里有一个右手萎缩的人。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律法教师和法利赛人监视耶稣，看祂会不会在安息日治病，好找借口控告祂。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耶稣知道他们的心思，就对那个右手萎缩的人说：“起来，站在中间！”那人就起来站在那里。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耶稣问众人：“我问你们，在安息日应该行善呢，还是作恶呢？救人呢，还是害人呢？”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祂环视众人，然后对那人说：“把手伸出来！”那人的手一伸就复原了。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但法利赛人和律法教师却怒火中烧，开始商议对付耶稣的办法。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一天，耶稣出去到山上整夜向上帝祷告。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天明时分，祂召集门徒，从中选出十二人立为使徒。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他们是：西门——耶稣给他取名叫彼得、西门的兄弟安得烈、雅各、约翰、腓力、巴多罗买、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马太、多马、亚勒腓的儿子雅各、激进党人西门、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雅各的儿子犹大和出卖耶稣的加略人犹大。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耶稣和他们下了山，站在一处平地上，身边有一大群门徒，还有大批从犹太、耶路撒冷以及泰尔和西顿沿海地区来的人，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要听祂讲道，盼望祂医治他们的疾病。那些被污鬼缠身的人也得到了医治。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众人都想去摸祂，因为有能力从祂身上发出来，治好了所有人。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耶稣抬头望着门徒，对他们说： “贫穷的人有福了， 因为上帝的国属于你们！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现在饥饿的人有福了， 因为你们将得饱足！ 现在哀哭的人有福了， 因为你们将要欢笑！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你们为人子的缘故遭人憎恨、弃绝、侮辱、毁谤，就有福了！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那时你们要欢喜雀跃，因为你们在天上有大赏赐！他们的祖先也曾这样恶待以前的先知。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“富有的人有祸了， 因为你们已经享尽了人世间的安逸！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现在饱足的人有祸了， 因为你们将要挨饿！ 现在欢笑的人有祸了， 因为你们将要哀哭！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人人都夸赞你们的时候， 你们就有祸了， 因为他们的祖先也是这样夸赞假先知！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“但是，我告诉你们这些听道的人，要爱你们的仇敌，要善待恨你们的人，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要为咒诅你们的人祝福，要为恶待你们的人祷告。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如果有人打你一边的脸，连另一边也转过来让他打。如果有人夺你的外衣，连内衣也由他拿去。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有人向你求什么，就给他；有人拿了你的东西，不要追讨。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想要别人怎样对待你们，你们就要怎样对待别人。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如果你们只爱那些爱你们的人，有什么功劳呢？就是罪人也会这样做。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如果你们只善待那些善待你们的人，有什么功劳呢？就是罪人也会这样做。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如果你们借钱给人，指望收回，有什么功劳呢？即使罪人也会借给罪人，日后再如数收回。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“然而，要爱你们的仇敌，善待他们，借给人什么不要指望偿还。这样，你们将有大赏赐，并且将成为至高者的儿子，因为祂恩待那些忘恩负义和作恶的人。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你们要怜悯人，像你们的天父怜悯人一样。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“不要论断人，免得你们被论断；不要定人的罪，免得你们也被定罪。要饶恕人，这样你们也必蒙饶恕。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你们要给他人，这样上帝必给你们，并且会用大号升斗摇匀压实，满满地倒给你们，因为你们用什么量器量给别人，上帝也会用什么量器量给你们。”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耶稣又给他们讲了个比喻，说：“瞎眼的岂能给瞎眼的领路？二人岂不都要掉进坑里吗？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学生不能高过老师，学成之后不过像老师一样。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为什么你只看见你弟兄眼中的小刺，却看不见自己眼中的大梁呢？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你既看不见自己眼中的大梁，又怎能对弟兄说‘让我除去你眼中的小刺’呢？你这伪君子啊！要先除掉自己眼中的大梁，才能看得清楚，好清除弟兄眼中的小刺。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“好树不结坏果子，坏树也不结好果子。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树的好坏从果子就可以分辨出来。人不会从荆棘中采集无花果，也不会在蒺藜上摘取葡萄。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善人心存良善，就从他里面发出良善；恶人心存邪恶，就从他里面发出邪恶。因为心里充满的，口里自然会说出来。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“你们为什么‘主啊，主啊’地称呼我，却不遵行我的话呢？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我要告诉你们那到我这里来，听了我的话又去遵行的人是什么样。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他好比一个人盖房子，把地挖深，将根基立在磐石上。当河流泛滥，洪水冲击那房子时，房子仍屹立不摇，因为它的根基稳固。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但听了我的话却不遵行的人，好比一个人没有打根基，便将房子盖在地面上，洪水一冲，那房子立刻倒塌，完全毁坏了。”</w:t>
      </w:r>
    </w:p>
    <w:p>
      <w:pPr>
        <w:pStyle w:val="Heading2"/>
      </w:pPr>
      <w:r>
        <w:rPr>
          <w:lang w:val="zh_CN" w:bidi="zh_CN"/>
        </w:rPr>
        <w:t>路加福音 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耶稣向众人讲完道后，进了迦百农。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当时，有一个百夫长很赏识的奴仆病了，生命垂危。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百夫长听说耶稣的事，就托几位犹太人的长老去请耶稣来医治他的奴仆。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他们便来恳求耶稣，说：“这位百夫长值得你帮助，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因为他爱我们的同胞，为我们建造会堂。”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耶稣就跟他们去了。 快抵达时，那百夫长又请几位朋友去见耶稣，对祂说：“主啊，不用劳驾，你亲临舍下，我不敢当。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我自认不配去见你的面，只要你说一句话，我仆人就会痊愈。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因为我有上司，也有部下。我命令这个部下去，他就去；要那个部下来，他就来。我吩咐奴仆做什么，他就做什么。”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耶稣听了这番话，感到惊奇，转身对跟随祂的众人说：“我告诉你们，就是在以色列，我也从未见过信心这么大的人。”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派去的几位朋友回到百夫长家里，发现那奴仆已经痊愈了。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过了不久，耶稣去拿因城，随行的有门徒和一大群人。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耶稣快到城门口时，从城里走出一队送殡的人，死者是一个寡妇的独子，有许多城中的人陪着她。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主看见那寡妇，怜悯之心油然而生，就对她说：“不要哭！”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随即上前按住棺架，抬的人停了下来。耶稣说：“年轻人，我吩咐你起来！”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那死者就坐了起来，并开口说话。耶稣把他交给他母亲。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人们都惊惧万分，把荣耀归给上帝，说：“我们中间出了一位大先知！”又说：“上帝眷顾了祂的子民！”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有关祂的这消息传遍了犹太和附近地区。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约翰从自己的门徒那里获悉这些事后，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就叫了两个门徒来，派他们去问主：“将要来的那位就是你吗？还是我们要等别人呢？”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他们来到耶稣面前，便问：“施洗者约翰派我们来请教你，‘将要来的那位就是你吗？还是我们要等别人呢？’”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那时，耶稣刚治好了许多患各种疾病和被邪灵附身的人，又使许多瞎眼的能看见。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耶稣回答说：“你们回去把所见所闻告诉约翰，就是瞎眼的看见，瘸腿的走路，麻风病人得洁净，耳聋的听见，死人复活，穷人听到福音。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凡对我笃信不疑的人有福了！”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约翰的门徒离去后，耶稣对众人谈论约翰，说：“你们从前去旷野要看什么呢？看随风摇动的芦苇吗？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如果不是，你们出去到底想看什么？是看穿绫罗绸缎的人吗？那些衣着华丽、生活奢侈的人住在王宫里。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你们出去究竟想看什么？看先知吗？是的，我告诉你们，他不只是先知。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圣经上说，‘看啊，我要差遣我的使者在你前面为你预备道路。’这里所指的就是约翰。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我告诉你们，凡妇人所生的，没有一个比约翰大，但上帝国中最微不足道的也比他大。”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众百姓和税吏听了这番话，都承认上帝是公义的，因为他们接受了约翰的洗礼。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但那些法利赛人和律法教师没有接受约翰的洗礼，拒绝了上帝为他们所定的旨意。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主又说：“我用什么来比拟这个世代的人呢？他们像什么呢？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他们就如孩童坐在集市上彼此呼喊， “‘我们吹娶亲的乐曲， 你们不跳舞； 我们唱送葬的哀歌， 你们不哭泣。’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施洗者约翰来了，不吃饼，不喝酒，你们就说他被鬼附身；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人子来了，又吃又喝，你们就说，‘看啊，祂是个贪吃好酒之徒，与税吏和罪人为友！’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然而，智慧通过所有顺从智慧的人显明为义。”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有一个法利赛人请耶稣到他家里吃饭，耶稣应邀赴宴。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那城里住着一个罪恶的女人。她听说耶稣在那法利赛人家里吃饭，就带了一玉瓶香膏进去。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她站在耶稣背后，挨着祂的脚哭，泪水滴湿了祂的脚，就用自己的头发擦干，又连连亲祂的脚，并抹上香膏。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邀请耶稣的法利赛人看在眼里，心想：“这人如果是先知，就该知道摸祂的是谁，是个什么样的女人，她是个罪人。”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耶稣对他说：“西门，我有话跟你说。” 西门答道：“老师，请说。”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耶稣说：“有一个债主借给一个人五百个银币，又借给另一个人五十个银币。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二人都没有能力还债，这位债主就免了他们的债务。那么，哪一位会更爱债主呢？”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西门答道：“我相信是那个被免去更多债的人。” 耶稣说：“你判断得对！”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随后祂转向那女人，继续对西门说：“你看见这女人了吗？我到你家里来，你没有拿水给我洗脚，这女人却用眼泪湿了我的脚，还用头发擦干。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你没有亲吻我，但我进来以后，这女人却不停地吻我的脚。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你没有用油为我抹头，这女人却用香膏抹我的脚。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所以我告诉你，她许多的罪都被赦免了，因此她的爱深切；那些获得赦免少的，他们的爱也少。”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耶稣对那女人说：“你的罪都被赦免了。”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同席的人彼此议论说：“这人是谁？竟然能赦免人的罪！”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耶稣又对那女人说：“你的信心救了你，平安地走吧！”</w:t>
      </w:r>
    </w:p>
    <w:p>
      <w:pPr>
        <w:pStyle w:val="Heading2"/>
      </w:pPr>
      <w:r>
        <w:rPr>
          <w:lang w:val="zh_CN" w:bidi="zh_CN"/>
        </w:rPr>
        <w:t>路加福音 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此后，耶稣到各城镇去传扬上帝国的福音。同行的有十二使徒，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还有几个曾被邪灵和疾病缠身、现在已被医治的妇女。其中有抹大拉的玛丽亚，耶稣曾经从她身上赶出七个鬼，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还有希律的管家苦撒的妻子约亚娜，此外还有苏撒娜等其他妇女。她们用自己的钱财资助耶稣和门徒。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那时，人群络绎不绝地从各个城镇聚集到耶稣面前，耶稣就讲了一个比喻：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“有一个农夫出去撒种，有些种子落在路旁，被人践踏，又被飞鸟吃掉了；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有些落在石头地上，因水分不足，幼苗刚长出来就枯萎了；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有些落在荆棘丛中，荆棘一同长起来便把幼苗挤住了；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有些落在沃土里，发芽生长，结出百倍的果实。”耶稣讲完这番话后，高声说：“有耳可听的，都应当听。”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门徒请耶稣解释这比喻的意思，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耶稣便说：“上帝国的奥秘只让你们知道，对其他人，我就用比喻，使他们看却看不见，听却听不明白。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这个比喻的意思是这样，种子就是上帝的道。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种子落在路旁是指人听了道，随后魔鬼来把道从他们心里夺走了，不让他们相信并得救。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种子落在石头地上是指人听了道，便欣然接受，但他们没有根基，不过是暂时相信，一遇到试炼就放弃了。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种子落在荆棘丛中是指人听了道，后来被生活的忧虑、钱财和享乐缠住了，以致结不出成熟的果实来。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种子落在沃土里则是指人听了道，用诚实良善的心坚忍持守，最终结出果实。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“没有人点亮灯，却用器皿把它盖起来或放到床底下，而是放在灯台上，使进来的人能看见光。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掩盖的事终会暴露出来，隐藏的秘密终会被人知道。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因此，你们要留心听，因为凡有的，还要给他更多；凡没有的，连他自以为已经拥有的也要夺去。”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这时，耶稣的母亲和兄弟来找祂，由于人太多，他们无法靠近耶稣，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有人就对祂说：“你的母亲和兄弟站在外面想见你。”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耶稣却说：“听见上帝的话语并遵行的人就是我的母亲和我的弟兄。”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有一天，耶稣对门徒说：“我们渡到湖对岸去吧。”于是他们坐船前往对岸。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耶稣途中睡着了。湖面上忽然狂风大作，船灌满了水，非常危险。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门徒过来唤醒耶稣，说：“老师！老师！我们快淹死了！” 耶稣醒来，就斥责风浪，顿时风平浪静了。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耶稣对他们说：“你们的信心在哪里呢？” 门徒又惊又怕，彼此议论说：“祂到底是谁？一发命令，连风浪都听从祂！”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他们渡过加利利湖，到了对岸的格拉森地区。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耶稣上岸后，迎面遇见当地一个被鬼附身的人。那人长期不穿衣服，不住在房屋里，而是住在坟墓里。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他一见到耶稣，就仆倒在祂面前，高声喊叫：“至高上帝的儿子耶稣啊，我和你有什么关系？求求你，不要折磨我！”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这是因为耶稣已命令污鬼离开那人。那人多次被污鬼操纵，人们用铁链脚镣把他锁起来看管，他竟把锁链也扯断，被鬼催逼到荒野。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耶稣问他：“你叫什么名字？” 他说：“群。”因为有一大群鬼附在那人身上。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鬼不断央求耶稣不要叫它们到无底坑去。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当时有一大群猪在山坡上吃食，污鬼就央求耶稣准许它们进入猪群，耶稣答应了。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于是那群鬼便离开那人，进入猪群。那群猪就一路奔下陡坡，冲进湖里淹死了。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放猪的人见状就逃走了，把这事传遍了城里乡间。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人们出来看个究竟，到了耶稣那里，发现那曾被鬼附身的人衣着整齐、神智清醒地坐在耶稣脚前，他们都很害怕。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目击者把被鬼附身的人得救的经过告诉了他们。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格拉森地区的居民都十分害怕，请求耶稣离开那里，耶稣便乘船回去了。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那不再被鬼附身的人恳求耶稣让他随行，耶稣却让他回去，说：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“你回家吧，把上帝为你所行的奇事告诉别人。”他就回去，走遍全城，四处传扬耶稣为他所行的奇事。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耶稣回到对岸，在那里等候的百姓都欢迎祂。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有个名叫雅鲁的会堂主管走过来俯伏在耶稣脚前，求耶稣到他家去，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因为他有一个大约十二岁的独生女快要死了。 耶稣前去雅鲁家的时候，人群拥挤着祂。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有一个患了十二年血漏病的妇人耗尽了积蓄，到处求医，但没有人能医治她。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妇人挤到耶稣的背后，摸了祂衣服的穗子，她的血漏立刻止住了。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耶稣问：“谁摸我？”没有人承认。 彼得说：“老师，众人都在拥挤你。”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耶稣却说：“一定有人摸了我，因为我感觉有能力从我身上发出。”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那妇人知道无法隐瞒，就战战兢兢地走过来，俯伏在耶稣脚前，把她摸耶稣的原因及怎样立刻痊愈的经过当众说了出来。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耶稣对她说：“女儿，你的信心救了你！安心去吧。”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耶稣还在说话的时候，有人从雅鲁家赶来，对雅鲁说：“你的女儿已经死了，不用麻烦老师了。”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耶稣听了，就对雅鲁说：“不要怕，只要信。你的女儿一定会好的！”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到了雅鲁家，耶稣只准彼得、雅各、约翰和女孩的父母跟祂进去。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人们都在为那女孩哀伤哭泣，耶稣说：“不要哭，她没有死，只是睡着了。”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众人就讥笑祂，因为他们都知道那女孩死了。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54</w:t>
      </w:r>
      <w:r>
        <w:rPr>
          <w:lang w:val="zh_CN" w:bidi="zh_CN"/>
        </w:rPr>
        <w:t xml:space="preserve"> 耶稣拉着那女孩的手，说：“孩子，起来！”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55</w:t>
      </w:r>
      <w:r>
        <w:rPr>
          <w:lang w:val="zh_CN" w:bidi="zh_CN"/>
        </w:rPr>
        <w:t xml:space="preserve"> 她的灵魂就回来了，她立刻起来了。耶稣吩咐人给她东西吃。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56</w:t>
      </w:r>
      <w:r>
        <w:rPr>
          <w:lang w:val="zh_CN" w:bidi="zh_CN"/>
        </w:rPr>
        <w:t xml:space="preserve"> 她的父母非常惊讶，耶稣却嘱咐他们不要把这事传开。</w:t>
      </w:r>
    </w:p>
    <w:p>
      <w:pPr>
        <w:pStyle w:val="Heading2"/>
      </w:pPr>
      <w:r>
        <w:rPr>
          <w:lang w:val="zh_CN" w:bidi="zh_CN"/>
        </w:rPr>
        <w:t>路加福音 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耶稣召集了十二个使徒，赐他们赶鬼医病的能力和权柄，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又差遣他们出去宣讲上帝的国、医治病人。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耶稣叮嘱他们：“出门的时候，什么也不要带，不要带手杖、背包、干粮、金钱，也不要带两件衣服。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你们无论进到哪户人家，都要在那里住下来，一直到你们离开那地方。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如果有人不欢迎你们，你们在离开那城的时候，就把脚上的尘土跺掉，作为对他们的警告。”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使徒就出发，走遍各个乡村，到处宣扬福音，医治病人。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耶稣的事迹很快便传到分封王希律耳中，令他十分困惑，因为有人说：“约翰从死里复活了。”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有人说：“以利亚显现了。”还有人说：“古代的某个先知复活了。”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希律说：“约翰已经被我斩首，这个人是谁呢？我竟听到祂这样的事迹！”于是他想见耶稣。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使徒回来后，向耶稣报告他们一切的工作。随后耶稣带着他们单独退到伯赛大城。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但百姓知道了耶稣的行踪，就跟随祂。耶稣接待他们，向他们传讲上帝的国，医治有病的人。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黄昏将近，十二个使徒过来对耶稣说：“请遣散众人，好让他们到周围的村庄去借宿找吃的，因为我们这地方很偏僻。”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耶稣对他们说：“你们给他们吃的吧。” 他们说：“我们只有五个饼和两条鱼，除非我们去买食物才够这么一大群人吃。”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当时那里约有五千男人。 耶稣便对门徒说：“让这些人分组坐下，每组大约五十人。”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于是门徒安排众人都坐好。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耶稣拿起那五个饼、两条鱼，举目望着天祝谢后，掰开递给门徒，让他们分给众人。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大家都吃饱了，把剩下的零碎收拾起来，装满了十二个篮子。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有一次，耶稣独自祷告的时候，门徒也在旁边。 耶稣问他们：“人们说我是谁？”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他们答道：“有人说是施洗者约翰，有人说是以利亚，还有人说是一位复活的古代先知。”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耶稣对他们说：“那么，你们说我是谁？” 彼得回答说：“上帝所立的基督。”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耶稣郑重叮嘱他们不可泄露祂的身份，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又说：“人子必须受许多苦，被长老、祭司长和律法教师弃绝，并且被杀害，但必在第三天复活。”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耶稣又教导众人说：“人若想跟从我，就当舍己，天天背起他的十字架跟从我。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因为想救自己生命的，必失去生命；但为了我失去生命的，必得到生命。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人就算赚得全世界，却失去自己或丧掉自己，又有什么益处呢？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如果有人以我和我的道为耻，将来人子在自己、天父和圣天使的荣耀中降临时，也必以这人为耻。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我实在告诉你们，有些站在这里的人会在有生之年看见上帝的国。”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讲完这些话后大约八天，耶稣带着彼得、约翰和雅各一同到山上祷告。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耶稣在祷告的时候，容貌改变了，衣裳洁白发光。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忽然，摩西和以利亚二人在跟耶稣谈话。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二人在荣光中显现，谈论有关耶稣离世的事情，就是祂在耶路撒冷将要成就的事。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彼得和两个同伴都困得睡着了，他们醒来后，看见了耶稣的荣光以及站在祂身边的两个人。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当摩西和以利亚要离开时，彼得对耶稣说：“老师，我们在这里真好！我们搭三座帐篷吧，一座给你，一座给摩西，一座给以利亚。”其实彼得并不知道自己在说什么。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他的话还没说完，有一朵云彩飘来，笼罩他们，他们进入云彩中，都很害怕。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云彩中有声音说：“这是我的儿子，是我拣选的，你们要听从祂！”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声音消逝了，门徒只见耶稣独自在那里。那些日子，他们对这事都绝口不提，没有告诉任何人。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次日，他们来到山下，有一大群人迎接耶稣。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人群中有一个人高声喊叫：“老师，求求你看看我的儿子吧！他是我的独生子，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鬼控制着他，他常常突然狂喊乱叫、抽搐、口吐白沫，倍受折磨，无休无止。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我求你的门徒把鬼赶出去，但他们却无能为力。”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耶稣回答说：“唉！这又不信又败坏的世代啊！我要跟你们在一起容忍你们多久呢？把你的儿子带来吧。”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那孩子走过来时，鬼又把他摔倒，使他抽搐，耶稣就斥责污鬼，把那孩子治好了，交给他父亲。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众人看见了上帝的大能，都很惊奇。 他们正为耶稣的一切作为惊讶不已时，耶稣对门徒说：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“你们要牢记人子所说的话，因为祂将被交在人手中。”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门徒却不明白这句话的意思，因为这番话的含意对他们是隐藏的，他们听不懂，又不敢问祂。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门徒开始争论他们当中谁最伟大。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耶稣知道他们的心思，就带来一个小孩子，让他站在自己身旁，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然后对门徒说：“谁为了我的名接待这样一个小孩子，就是接待我；谁接待我，就是接待差我来的那位。你们当中最卑微的其实是最伟大的。”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约翰说：“老师，我们看见有人奉你的名赶鬼，就阻止他，因为他不是和我们一起跟从你的。”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耶稣却对他说：“你们不要阻止他，因为不反对你们的，就是支持你们的。”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耶稣被接回天家的日子快到了，祂决定前往耶路撒冷。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祂派人先到撒玛利亚的一个村庄去预备，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但撒玛利亚人见祂是上耶路撒冷去的，不肯接待祂。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54</w:t>
      </w:r>
      <w:r>
        <w:rPr>
          <w:lang w:val="zh_CN" w:bidi="zh_CN"/>
        </w:rPr>
        <w:t xml:space="preserve"> 祂的门徒雅各和约翰见状说：“主啊，你要我们叫天上的火降下来烧死他们吗？”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55</w:t>
      </w:r>
      <w:r>
        <w:rPr>
          <w:lang w:val="zh_CN" w:bidi="zh_CN"/>
        </w:rPr>
        <w:t xml:space="preserve"> 耶稣转过身来责备他们。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56</w:t>
      </w:r>
      <w:r>
        <w:rPr>
          <w:lang w:val="zh_CN" w:bidi="zh_CN"/>
        </w:rPr>
        <w:t xml:space="preserve"> 接着，一行人改道去另一个村子。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57</w:t>
      </w:r>
      <w:r>
        <w:rPr>
          <w:lang w:val="zh_CN" w:bidi="zh_CN"/>
        </w:rPr>
        <w:t xml:space="preserve"> 在路上有人对耶稣说：“无论你往哪里去，我都要跟从你。”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58</w:t>
      </w:r>
      <w:r>
        <w:rPr>
          <w:lang w:val="zh_CN" w:bidi="zh_CN"/>
        </w:rPr>
        <w:t xml:space="preserve"> 耶稣对他说：“狐狸有洞，飞鸟有窝，人子却没有安枕之处。”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59</w:t>
      </w:r>
      <w:r>
        <w:rPr>
          <w:lang w:val="zh_CN" w:bidi="zh_CN"/>
        </w:rPr>
        <w:t xml:space="preserve"> 耶稣又对另一个人说：“跟从我！”但是那人说：“主啊，请让我先回去安葬我的父亲。”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60</w:t>
      </w:r>
      <w:r>
        <w:rPr>
          <w:lang w:val="zh_CN" w:bidi="zh_CN"/>
        </w:rPr>
        <w:t xml:space="preserve"> 耶稣说：“让死人去埋葬他们的死人吧，你只管去传扬上帝的国。”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61</w:t>
      </w:r>
      <w:r>
        <w:rPr>
          <w:lang w:val="zh_CN" w:bidi="zh_CN"/>
        </w:rPr>
        <w:t xml:space="preserve"> 又有一个人说：“主啊！我愿意跟从你，但请让我先回去向家人告别。”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62</w:t>
      </w:r>
      <w:r>
        <w:rPr>
          <w:lang w:val="zh_CN" w:bidi="zh_CN"/>
        </w:rPr>
        <w:t xml:space="preserve"> 耶稣说：“手扶着犁向后看的人不配进上帝的国。”</w:t>
      </w:r>
    </w:p>
    <w:p>
      <w:pPr>
        <w:pStyle w:val="Heading2"/>
      </w:pPr>
      <w:r>
        <w:rPr>
          <w:lang w:val="zh_CN" w:bidi="zh_CN"/>
        </w:rPr>
        <w:t>路加福音 10:1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事后，主另外拣选了七十个门徒，差遣他们两个两个地出去，先到祂将要去的各个城镇和村庄，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并对他们说：“要收割的庄稼很多，工人却很少，因此你们要祈求庄稼的主人派工人去收割祂的庄稼。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“你们去吧！我差你们出去，就像把羊羔送入狼群。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钱袋、背包和鞋都不要带，在路上也不要与人寒暄。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无论到哪一户人家，要先说，‘愿平安临到这家！’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如果那里有配得平安的人，平安必临到那人，否则平安仍归给你们。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不要搬来搬去，要固定住在一家，接受那家的款待，因为工人理应得到工钱。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“你们无论到哪一个城镇，如果人们接待你们，就吃他们摆上的饮食。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要医治那城里的病人，告诉他们，‘上帝的国临近你们了。’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但如果哪一个城镇的人不欢迎你们，你们就到街上宣告，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‘就连你们城里的尘土粘在我们脚上，我们都要擦掉，但是要知道，上帝的国临近了。’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我告诉你们，在审判之日，那城将比所多玛受更重的刑罚！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“哥拉汛啊，你有祸了！伯赛大啊，你有祸了！因为如果把在你们当中所行的神迹行在泰尔和西顿，那里的人早就身披着麻衣、头蒙着灰尘坐在地上悔改了。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在审判之日，你们将比泰尔和西顿受更重的刑罚！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“迦百农啊，你将被提升到天上吗？不！你将被打落到阴间。”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耶稣继续对门徒说：“谁听从你们，就是听从我；谁拒绝你们，就是拒绝我；谁拒绝我，就是拒绝差我来的那位。”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七十个门徒兴高采烈地回来说：“主啊，我们奉你的名甚至降服了鬼魔。”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耶稣回答说：“我看见撒旦像闪电一样从天上坠下。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我已经给你们权柄，使你们能践踏蛇和蝎子，胜过仇敌一切的权势，没有什么能伤害你们。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然而，不要为了邪灵向你们降服而高兴，要因你们的名字记录在天上而高兴。”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就在这时候，耶稣受圣灵感动，充满喜乐地说：“父啊，天地的主，我颂赞你！因为你把这些事向聪明、有学问的人隐藏起来，却启示给像孩童一般的人。父啊！是的，这正是你的美意。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我父将一切交给了我。除了父，没有人认识子；除了子和受子启示的人，没有人认识父。”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随后，耶稣转身单独对门徒说：“谁看到你们今日所看到的，谁就有福了。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我告诉你们，以前有许多先知和君王渴望看见你们所看见的，听见你们所听见的，却未能如愿。”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有一次，一名律法教师站起来试探耶稣，说：“老师，我该做什么才能承受永生呢？”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耶稣反问他：“律法怎么说？你怎么理解？”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律法教师答道：“‘你要全心、全情、全力、全意爱主你的上帝’，又要‘爱邻如己。’”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耶稣说：“你答得对，照着做就得生命。”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律法教师想证明自己有理，就问：“那么，谁是我的邻居呢？”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耶稣回答说：“有个人从耶路撒冷下去耶利哥，途中被劫。强盗剥了他的衣服，把他打个半死，丢在那里，然后扬长而去。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“刚好有位祭司经过，看见那人，连忙从旁边绕过去了。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又有个利未人经过，看见那人，也跟先前那个祭司一样从旁边绕过去了。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“后来，有位撒玛利亚人经过，看见那人，就动了慈心，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连忙上前用油和酒替他敷伤口，包扎妥当，然后把他扶上自己的牲口，带到附近的客店照料。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次日还交给店主两个银币，说，‘请好好照顾这个人。如果钱不够的话，等我回来再补给你。’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那么，你认为这三个人中谁是被劫者的邻居呢？”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律法教师说：“是那个同情他的人。” 耶稣说：“你去照样做吧。”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耶稣和门徒去耶路撒冷的途中路过一个村庄，遇到一位名叫玛大的女子接待他们到家里作客。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玛大的妹妹玛丽亚坐在主的脚前听道，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玛大为了招待客人忙乱不已，于是上前对耶稣说： “主啊，我妹妹让我一个人伺候，你都不管吗？请你叫她来帮帮我吧。”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耶稣对她说：“玛大，玛大，你为太多事情忧虑烦恼。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其实最要紧的事只有一件，玛丽亚选择了上好的，是夺不走的。”</w:t>
      </w:r>
    </w:p>
    <w:p>
      <w:pPr>
        <w:pStyle w:val="Heading2"/>
      </w:pPr>
      <w:r>
        <w:rPr>
          <w:lang w:val="zh_CN" w:bidi="zh_CN"/>
        </w:rPr>
        <w:t>路加福音 11:1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有一天，耶稣在一个地方祷告完毕，有个门徒对祂说：“主啊，请教导我们祷告，像约翰教他的门徒一样。”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耶稣对他们说：“你们应当这样祷告， “‘天父，愿你的圣名被尊崇， 愿你的国度降临， 愿你的旨意在地上成就， 就像在天上成就一样。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愿你天天赐给我们日用的饮食。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求你饶恕我们的罪， 因为我们也饶恕所有得罪我们的人。 不要让我们陷入诱惑， 救我们脱离那恶者。’”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耶稣又对他们说：“假设你在半夜跑去朋友家请求说，‘朋友，请借给我三个饼吧，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因为有一位朋友远道而来，我家没有什么可以招待他。’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那个人在屋里应声说，‘请别打搅我，门已经锁上了，我和孩子们也已经上床了，我不能起来给你拿饼。’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“我告诉你们，那人虽不念朋友之情，但是倘若你不肯罢休，继续请求，他最终会起来满足你的愿望。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“我告诉你们，祈求，就会给你们；寻找，就会寻见；叩门，就会给你们开门。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因为凡祈求的，就得到；寻找的，就寻见；叩门的，就给他开门。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“你们做父亲的，谁有儿子求饼，却给他石头呢？求鱼，却给他蛇呢？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求鸡蛋，却给他蝎子呢？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你们虽然邪恶，尚且知道把好东西给儿女，天父岂不更要赐圣灵给那些求祂的人吗？”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有一次，耶稣赶出一个使人哑巴的鬼。鬼一出去，哑巴就能说话了，众人都很惊奇。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有人却说：“祂是靠鬼王别西卜赶鬼。”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还有些人想试探耶稣，要求祂行个天上的神迹。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耶稣知道他们的心思，就说：“一个国内部自相纷争，必然灭亡；一个家内部自相纷争，必然崩溃。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同样，若撒旦内部自相纷争，它的国怎能维持呢？你们说我是靠别西卜赶鬼，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我若是靠别西卜赶鬼，你们的子弟又是靠谁赶鬼呢？因此，他们要审判你们。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但我若是靠上帝的能力赶鬼，就是上帝的国已降临在你们中间了。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“壮汉全副武装地看守自己的住宅，他的财物会很安全。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但是，来了一个比他更强壮的人，把他制服后，夺去他依靠的武装，并分了他抢的东西。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谁不与我为友，就是与我为敌；谁不和我一起收聚，就是在拆散。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“有个污鬼离开了它所附的人，在干旱无水之地四处游荡，寻找安歇之处，却没有找到。于是它说，‘我要回到老地方。’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它回去后，看见里面打扫得又干净又整齐，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就去带来七个比自己更邪恶的鬼进去住在那里。那人的下场比从前更惨了。”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耶稣说话的时候，人群中有个妇人高喊：“生你养你的人真有福啊！”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耶稣回答说：“但那听了上帝的话又去遵行的人更有福。”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这时聚集的人越来越多，耶稣说：“这是一个邪恶的世代，人们只想看神迹，但除了约拿的神迹以外，再没有神迹给他们看。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正如约拿成了尼尼微人的神迹，人子也要成为这世代的神迹。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“在审判的日子，南方的女王和这世代的人都要起来，她要定这个世代的罪，因为她曾不远千里来听所罗门王的智言慧语。看啊！这里有一位比所罗门王更大。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“在审判的日子，尼尼微人要起来定这个世代的罪，因为他们听到约拿的宣告，就悔改了。看啊！这里有一位比约拿更大。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“没有人点亮灯，却把它放在地窖里或斗底下，人总是把灯放在灯台上，使进来的人能看见光。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你的眼睛是身体的灯，你的眼睛明亮，全身就光明；你的眼睛昏花，全身就黑暗。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因此要小心，不要让你心里的光变为黑暗。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你若全身光明，毫无黑暗，就必全然光明，好像明灯照耀着你一样。”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耶稣说完这番话后，有一个法利赛人来请祂吃饭，祂便应邀入席。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这位法利赛人看见耶稣饭前没有行洗手礼，十分诧异。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主对他说：“你们法利赛人洗净杯盘的外面，你们里面却盛满了贪婪和邪恶。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愚蠢的人啊，人里外不都是上帝所创造的吗？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只要你们发自内心地去施舍，一切对你们来说都是洁净的。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“法利赛人啊，你们有祸了！因为你们将薄荷、芸香、各样蔬菜献上十分之一，却忽略了上帝的公义和仁爱。后者是你们本该做的，前者也不可忽略。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“法利赛人啊，你们有祸了！因为你们喜欢在会堂里坐首位，又喜欢在街市上听到别人的问候。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你们有祸了！因为你们就像没有墓碑的坟墓，人们从上面走过也不知道。”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一位律法教师对耶稣说：“老师，你这话把我们也侮辱了！”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耶稣回答说：“你们这些律法教师也有祸了！因为你们把沉重难负的担子放在别人肩上，自己却连一根指头也不肯动。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“你们有祸了，你们为先知修造坟墓，而他们正是被你们祖先杀害的！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所以你们是见证人，你们赞同祖先的行为，因为他们杀了先知，你们为先知造坟墓。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因此，充满智慧的上帝说，‘我要差遣先知和使徒到他们那里，有些要被杀害，有些要遭迫害’，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50-51</w:t>
      </w:r>
      <w:r>
        <w:rPr>
          <w:lang w:val="zh_CN" w:bidi="zh_CN"/>
        </w:rPr>
        <w:t xml:space="preserve"> 使创世以来，自亚伯一直到在祭坛和圣所之间被杀的撒迦利亚等众先知的血债，都由这个世代承担。我实在告诉你们，这些罪责都要由这个世代承担。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“律法教师啊，你们有祸了！因为你们拿走了知识的钥匙，自己不进去，还阻挡那些正要进去的人。”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耶稣离开那里后，法利赛人和律法教师开始激烈地反对祂，用各种问题刁难祂，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54</w:t>
      </w:r>
      <w:r>
        <w:rPr>
          <w:lang w:val="zh_CN" w:bidi="zh_CN"/>
        </w:rPr>
        <w:t xml:space="preserve"> 伺机找话柄陷害祂。</w:t>
      </w:r>
    </w:p>
    <w:p>
      <w:pPr>
        <w:pStyle w:val="Heading2"/>
      </w:pPr>
      <w:r>
        <w:rPr>
          <w:lang w:val="zh_CN" w:bidi="zh_CN"/>
        </w:rPr>
        <w:t>路加福音 12:1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这时，成千上万的人聚集在一起，甚至互相践踏。耶稣先对门徒说：“你们要提防法利赛人的酵，就是他们的伪善。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掩盖的事终会暴露出来，隐藏的秘密终会被人知道。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你们暗中说的话将被公布于众，你们在密室里的私语将在屋顶上被传扬。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“朋友们，我告诉你们，不要惧怕那些杀害人的身体后再也无计可施的人。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我告诉你们应该惧怕谁，要惧怕上帝——祂有权终结人的生命，并把人扔进地狱里。是的，我告诉你们，要惧怕祂！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“五只麻雀不是只卖两个铜钱吗？但没有一只麻雀会被上帝遗忘。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其实就连你们的头发都被数过了。不要害怕，你们比许多麻雀要贵重！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“我告诉你们，凡在人面前承认我的，人子在上帝的天使面前也必承认他。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凡在人面前否认我的，人子在上帝的天使面前也必否认他。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凡说话得罪人子的，还可以得到赦免，但亵渎圣灵的，必得不到赦免！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当你们被押到会堂，或到官员和当权者面前时，不要顾虑如何申辩，或说什么话，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因为到时候圣灵必指教你们该说什么。”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这时，人群中有人对耶稣说：“老师，请你劝劝我的兄长跟我分家产吧。”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耶稣答道：“朋友，谁派我做你们的审判官或仲裁，为你们分家产呢？”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接着，祂对众人说：“你们要小心防范一切的贪心，因为人的生命并不在于家道富足。”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耶稣又讲了一个比喻，说：“有一个财主，他的田里大丰收，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便心里盘算，‘我储藏农产的地方不够了，怎么办呢？’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于是他说，‘我有办法了。我要把我的仓库拆掉，建几座更大的，好储藏我所有的粮食和财物！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那时，我就可以对自己说：你存了这么多财产，能享用多年，现在大可高枕无忧、尽情地吃喝玩乐吧！’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但上帝对他说，‘无知的人啊，今晚就要取走你的命！你所预备的一切留给谁享用呢？’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“这就是那些只顾为自己积财、在上帝面前却不富足之人的写照。”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耶稣继续对门徒说：“所以，我告诉你们，不要为生活忧虑，比如吃什么，也不要为身体忧虑，比如穿什么。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因为生命比饮食重要，身体比穿着重要。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你们看，乌鸦不种也不收，没仓也没库，上帝尚且养活它们，你们比飞鸟不知要贵重多少！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“你们谁能用忧虑使自己多活片刻呢？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既然你们连这样的小事都无能为力，又何必为其余的事忧虑呢？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看看百合花如何生长吧，它们既不劳苦，也不纺织，但我告诉你们，就连所罗门王最显赫时的穿戴还不如一朵百合花！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“野地的草今天还在，明天就被扔进炉中，上帝还这样装扮它们，何况你们呢？你们的信心太小了！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你们不要追求吃什么喝什么，不要为此忧虑，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因为这些都是不信的世人追求的，你们的天父知道你们需要这些。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你们要寻求祂的国，这些会加给你们。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“你们这一小群人啊，不要怕！因为你们的天父乐意把祂的国赐给你们。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要变卖你们的家产去周济穷人，要为自己预备永不破损的钱袋，在天上积攒取之不尽的财宝，那里没有贼偷，也没有虫蛀。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因为你们的财宝在哪里，你们的心也在哪里。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“你们要束上腰带，准备服侍，要点亮灯，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像奴仆们等候主人从婚宴回来。主人回来一叩门，奴仆就可以立即给他开门。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主人回来，看见奴仆警醒等候，奴仆就有福了！我实在告诉你们，主人必束上腰带请他们坐席，并亲自服侍他们。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无论主人在深夜或黎明回家，若发现奴仆警醒等候，奴仆就有福了。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“你们都知道，家主若知道贼什么时候来，一定不会让贼入屋偷窃。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同样，你们也要做好准备，因为在你们意想不到的时候，人子就来了。”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彼得问：“主啊！你这比喻是讲给我们听的，还是讲给众人听的呢？”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主说：“谁是那个受主人委托管理家中大小仆役、按时分粮食给他们、又忠心又精明的管家呢？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主人回家时，看见他尽忠职守，他就有福了。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我实在告诉你们，主人一定会把所有产业都交给他管理。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但他若以为主人不会那么快回来，就动手殴打仆婢、吃喝醉酒，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主人会在他想不到的日子、不知道的时辰回来，严厉地惩罚他，使他和不忠不信的人同受严刑。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明知主人的意思却不准备，也不遵行主人吩咐的仆人，必受更重的责打。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但因不知道而做了该受惩罚之事的仆人，必少受责打。多赐给谁，就向谁多取；多托付谁，就向谁多要。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“我来是要把火扔在地上，我多么希望这火已经燃烧起来。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我有要受的‘洗礼’，我何等迫切地想完成这‘洗礼’啊！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你们以为我来是要使天下太平吗？不！我告诉你们，我来是要使地上起纷争。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从今以后，一家五口会彼此相争，三个人反对两个人，或是两个人反对三个人，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父子相争，母女对立，婆媳反目。”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54</w:t>
      </w:r>
      <w:r>
        <w:rPr>
          <w:lang w:val="zh_CN" w:bidi="zh_CN"/>
        </w:rPr>
        <w:t xml:space="preserve"> 然后，祂又对众人说：“你们看见云从西方升起，立刻说，‘快下雨了！’果然如此。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55</w:t>
      </w:r>
      <w:r>
        <w:rPr>
          <w:lang w:val="zh_CN" w:bidi="zh_CN"/>
        </w:rPr>
        <w:t xml:space="preserve"> 南风一起，你们就说，‘天必燥热’，你们也说对了。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56</w:t>
      </w:r>
      <w:r>
        <w:rPr>
          <w:lang w:val="zh_CN" w:bidi="zh_CN"/>
        </w:rPr>
        <w:t xml:space="preserve"> 你们这些伪善的人！既然懂得分辨天地气象，为什么不懂得分辨这个世代呢？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57</w:t>
      </w:r>
      <w:r>
        <w:rPr>
          <w:lang w:val="zh_CN" w:bidi="zh_CN"/>
        </w:rPr>
        <w:t xml:space="preserve"> 你们为什么不自己明辨是非呢？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58</w:t>
      </w:r>
      <w:r>
        <w:rPr>
          <w:lang w:val="zh_CN" w:bidi="zh_CN"/>
        </w:rPr>
        <w:t xml:space="preserve"> 如果你和告你的人要去对簿公堂，要尽量在路上与对方和解，以免被拉到审判官面前，审判官把你交给差役，差役把你关进监牢。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59</w:t>
      </w:r>
      <w:r>
        <w:rPr>
          <w:lang w:val="zh_CN" w:bidi="zh_CN"/>
        </w:rPr>
        <w:t xml:space="preserve"> 我告诉你，除非你还清所欠的每一分钱，否则休想出来。”</w:t>
      </w:r>
    </w:p>
    <w:p>
      <w:pPr>
        <w:pStyle w:val="Heading2"/>
      </w:pPr>
      <w:r>
        <w:rPr>
          <w:lang w:val="zh_CN" w:bidi="zh_CN"/>
        </w:rPr>
        <w:t>路加福音 13:1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这时，有人把加利利人被彼拉多屠杀、血溅祭物之事告诉了耶稣。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耶稣说：“你们以为这些人被杀，是因为他们的罪比其他加利利人的罪更重吗？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不！我告诉你们，你们若不悔改，也必同样灭亡。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西罗亚楼倒塌曾压死了十八个人。你们以为他们比耶路撒冷其他人更有罪吗？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不！我告诉你们，你们若不悔改，也必同样灭亡。”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于是，耶稣说了一个比喻：“有人在葡萄园里种了一棵无花果树，他去树那里找果子，却找不到。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他对园丁说，‘三年来，我一直盼望它结果子，它却一个也没结。把它砍了，免得白占土地。’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“园丁说，‘主人，再留它一年吧！让我在它四周松土、施肥，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明年如果结了果子就留它，不然再砍掉它。’”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有个安息日，耶稣在会堂里教导。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那里有个妇人被邪灵缠身十八年，腰弯得很厉害，无法站直。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耶稣看见她，便叫她过来，说：“妇人，你的病好了！”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耶稣双手按在她身上，她的腰立刻直了，便颂赞上帝。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会堂主管看到耶稣在安息日为人治病，十分恼怒，就对众人说：“一周有六天可以工作，求医应当在这六天之内，不可在安息日！”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主说：“你们这些伪君子，莫非你们各自在安息日不解开棚里的牛和驴，带它们去喝水吗？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这妇人身为亚伯拉罕的女儿，受撒旦的捆绑十八年，难道不该在安息日为她解开捆索吗？”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反对祂的人听了这番话后，都非常羞愧，众人却为耶稣的奇妙作为高兴欢喜。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耶稣继续说：“上帝的国好像什么呢？我该把上帝的国比作什么呢？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上帝的国就像一粒芥菜种，有人把它种在园里，它长成了一棵树，飞鸟在它枝头栖息。”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耶稣又说：“我该把上帝的国比作什么呢？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上帝的国就像面酵，妇人拿来掺在三斗面里，直到整团面都发起来。”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耶稣继续前往耶路撒冷，沿途在各城镇教导人。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有人问祂：“主啊，是不是只有很少人得救呢？”耶稣对他们说：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“你们要努力进窄门，因为我告诉你们，将来有许多人想要进却进不去。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当家主起来把门关闭之后，你们才站在外面叩门哀求，说，‘主啊，给我们开门吧！’家主必说，‘我不认识你们，不知道你们是哪里来的。’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“那时，你们必说，‘我们不是在一起用过餐吗？你不是在街上教导过我们吗？’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“家主必说，‘我告诉你们，我不认识你们，不知道你们是哪里来的。你们这些作恶的人，走开！’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“当你们看见亚伯拉罕、以撒、雅各和众先知在上帝的国里，自己却被扔到门外时，必要在那里哀哭切齿。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那时人们会从东西南北来参加上帝国的宴席。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看啊，有些殿后的将要为首，有些为首的将要殿后。”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那时，有几个法利赛人来告诉耶稣，说：“快离开这里吧，希律要杀你！”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耶稣说：“你们去告诉那个狐狸，‘今天和明天，我要继续赶鬼治病，到第三天，我的任务就完成了。’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无论如何，今天、明天和后天我必须继续前行，因为先知不能死在耶路撒冷以外的地方。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“耶路撒冷啊，耶路撒冷啊！你常杀害先知，又用石头打死派到你那里的使者。我多次想要招聚你的儿女，像母鸡把小鸡招聚在翅膀底下，可是你们却不肯。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看啊！你们的家园将一片荒凉。我告诉你们，在你们说‘奉主名来的当受称颂’之前，你们再也见不到我了。”</w:t>
      </w:r>
    </w:p>
    <w:p>
      <w:pPr>
        <w:pStyle w:val="Heading2"/>
      </w:pPr>
      <w:r>
        <w:rPr>
          <w:lang w:val="zh_CN" w:bidi="zh_CN"/>
        </w:rPr>
        <w:t>路加福音 14:1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有个安息日，耶稣到一位法利赛人的首领家里作客，人们严密监视祂。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当时有一个患水肿病的人在耶稣面前，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耶稣问法利赛人和律法教师：“在安息日可以医病吗？”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他们都闭口不言。耶稣便扶着那人把他治好，叫他走了，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然后又问他们：“如果你们有驴或牛在安息日掉进井里，难道你们不会立刻把它拉上来吗？”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他们都哑口无言。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耶稣在宴席中看见宾客们都挑选首位，就用比喻对他们说：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“参加婚宴的时候，不要坐在首位，因为也许有比你尊贵的宾客来赴宴，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主人会把他带到你面前，说，‘请你把首位让给他吧！’你就要满面羞愧地退到末位去了。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你去赴宴时，应该坐在末位，这样主人会对你说，‘朋友，请上坐！’那时，你在宾客面前就有光彩了。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因为自高的人必遭贬抑，谦卑的人必得尊荣。”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耶稣又对主人说：“摆设午宴、晚宴时，不要邀请你的朋友、弟兄、亲戚或有钱的邻居，免得他们回请你，你便得到报答了。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相反，你设宴时，要邀请贫穷的、残疾的、瘸腿的、瞎眼的，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这样你就有福了，因为他们都没有能力回报你，到了义人复活的时候，上帝一定会赏赐你。”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同席的一个客人听了这番话，就对耶稣说：“能够在上帝的国坐席的人多么有福啊！”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于是，耶稣对他说：“有一个人大摆宴席，邀请了许多客人。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要开席的时候，主人就派奴仆去对客人说，‘一切都准备好了，来赴宴吧！’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可是，他们都找借口推辞。头一个说，‘我刚买了一块田，必须去看一看，请恕我不能参加。’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另一个说，‘我新买了五对牛，要去试一试，请恕我不能参加。’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还有一个说，‘我刚结了婚，所以不能去。’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奴仆回来将这些话告诉主人，家主非常生气，就对奴仆说，‘快出去到城里的大街小巷把贫穷的、残疾的、瘸腿的、瞎眼的都请来。’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奴仆说，‘主人啊，我照你的吩咐办了，可是还有空位。’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主人又说，‘出去到大路上、篱笆旁硬把人拉来，让我家里座无虚席。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我告诉你们，原来邀请的那些人没有一个能尝到我的宴席！’”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有一大群人跟着耶稣，祂转身对他们说：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“若有人要跟从我，就要爱我胜过爱他的父母、妻子、儿女、弟兄、姊妹，甚至自己的生命，否则就不能做我的门徒。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凡不背起自己的十字架跟从我的，都不能做我的门徒。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“你们哪有人建楼房不事先坐下来计算成本，看能否建成？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否则，打好了地基却不能完工，徒惹别人嘲笑说，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‘这个人开了工，却不能完工！’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“哪有王要跟另一个王打仗时，不先坐下来酌量一下自己的一万人是否敌得过对方的两万人？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如果自知不敌，一定趁敌人还远的时候，就差使者去求和。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“同样，你们若不撇下一切，就不能做我的门徒。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盐本是好的，但如果失去咸味，怎能使它再变咸呢？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没有味的盐，既不利于土壤，也不适宜作肥料，只好丢掉。有耳可听的，都应当听。”</w:t>
      </w:r>
    </w:p>
    <w:p>
      <w:pPr>
        <w:pStyle w:val="Heading2"/>
      </w:pPr>
      <w:r>
        <w:rPr>
          <w:lang w:val="zh_CN" w:bidi="zh_CN"/>
        </w:rPr>
        <w:t>路加福音 15:1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许多税吏和罪人都来听耶稣讲道，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法利赛人和律法教师埋怨说：“这个人竟和罪人来往，还跟他们一起吃饭。”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耶稣给他们讲了一个比喻：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“假如你们当中有人有一百只羊，走失了一只，难道他不暂时把那九十九只留在草场上，去找那只迷失的羊，一直到找着为止吗？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他找到后，会欢欢喜喜地把那只羊扛回家，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并邀来朋友邻居，说，‘我走失的羊找到了，来和我一同庆祝吧！’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我告诉你们，一个罪人悔改，在天上也要这样为他欢喜，甚至比有九十九个不用悔改的义人还欢喜。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“又比如一个妇人有十块钱，弄丢了一块，难道她不点亮灯，打扫房子，仔细寻找一直到找着为止吗？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她找到后，会邀朋友邻居来，说，‘我丢的钱找到了，来和我一同庆祝吧！’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我告诉你们，一个罪人悔改，上帝的众天使也会这样为他欢喜。”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耶稣又说：“某人有两个儿子。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小儿子对父亲说，‘父亲，请你把我应得的家产分给我。’父亲就把财产分给了两个儿子。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“没过几天，小儿子带着他所有的财物出门远游去了。他终日在外花天酒地，挥金如土，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很快囊空如洗，又遇到严重的饥荒，就穷困潦倒，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只好投靠一个当地人。那人派他到田里去放猪，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他饿到恨不得拿喂猪的豆荚充饥，可是连这些也没有人给他。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最后，他醒悟过来，心想，‘我父亲家那么多雇工的口粮都绰绰有余，我现在却要在这里饿死吗？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我要动身回到我父亲身边，对他说，父亲，我得罪了天，也得罪了你，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今后，我再也不配做你的儿子，请把我当作雇工看待吧。’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于是他动身回父亲那里。 “他父亲远远地看见他，就动了慈心，跑上前去抱着他连连亲吻。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小儿子说，‘父亲，我得罪了天，也得罪了你，今后，我再也不配做你的儿子。’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“父亲却对奴仆说，‘赶快拿最好的袍子来给他穿上，给他戴上戒指，穿上鞋，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把那头肥牛犊牵来宰了，让我们一同欢宴庆祝！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因我这儿子是死而复活、失而复得的。’于是他们开始欢庆。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“那时，大儿子正在田间。他回来还没到门口，就听见家里传出奏乐跳舞的声音。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他叫来一个奴仆问个究竟。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“奴仆回答说，‘你弟弟回来了！你父亲因他安然无恙地回来，特地宰了那头肥牛犊。’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大儿子很生气，不肯进去。父亲就出来劝他。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“他对父亲说，‘你看，我伺候你这么多年，从来没有违背过你的命令，可是你没有给过我一只羊羔，让我和朋友一同欢宴。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但你这个儿子在娼妓身上耗尽家财，一回来，你倒为他宰了肥牛犊！’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“父亲对他说，‘孩子啊！你一直在我身边，我所有的一切都是你的。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可是你弟弟是死而复活、失而复得的，所以我们应该欢喜快乐。’”</w:t>
      </w:r>
    </w:p>
    <w:p>
      <w:pPr>
        <w:pStyle w:val="Heading2"/>
      </w:pPr>
      <w:r>
        <w:rPr>
          <w:lang w:val="zh_CN" w:bidi="zh_CN"/>
        </w:rPr>
        <w:t>路加福音 16:1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耶稣又对门徒说：“某财主有个管家，有人控告这管家浪费主人的财物。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财主便把管家召来，对他说，‘听说你浪费我的财物，到底是怎么回事？把帐目交代清楚，你不能再当管家了。’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“管家心里盘算，‘主人要辞退我了，怎么办呢？锄地我没有力气，乞讨我又感到羞耻。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我知道该怎么办了！就算被辞退了，也会有人照应我。’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于是，他把欠他主人债的一个一个召来，问第一个，‘你欠了我主人多少？’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“他回答说，‘一百桶油。’ “管家说，‘这是你的帐，快坐下，改成五十吧！’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“管家又问另一个，‘你欠多少？’ “他回答说，‘一百石麦子。’ “管家说，‘这是你的帐，改成八十石吧。’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“主人夸奖这个不义的管家精明。因为今世的儿女在处理世事方面比光明的儿女更精明。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“我告诉你们，要善用今世的财富，广结朋友。这样，当财富不管用时，他们会接你们到永远的居所。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“一个人在小事上忠心，在大事上也会忠心；在小事上靠不住，在大事上也靠不住。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如果你们不能忠心地处理今世的财富，谁会把真正的财富交托给你们呢？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如果你们不能忠心地处理别人的产业，谁会把你们名下的产业交给你们呢？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一个仆人不能服侍两位主人，因为他不是恨这位、爱那位，就是重这位、轻那位。你们不能又事奉上帝，又事奉金钱。”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法利赛人向来贪财，他们一面听一面嗤笑耶稣。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耶稣对他们说：“你们在人面前自以为义，但上帝能看透你们的心。因为世人所看重的东西在上帝看来却是可憎的。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约翰还没有来以前，律法书和先知书是你们的准则。他出来后，上帝国的福音开始广传，人人都在努力进上帝的国。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然而，就是天地都消失，律法的一点一划也不会失效。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任何人休妻另娶，就是犯通奸罪，娶被休的女子也是犯通奸罪。”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耶稣又说：“有个财主天天衣着华丽，生活奢侈。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又有一个名叫拉撒路的乞丐身上长满了脓疮，被人放在财主家门口。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他渴望吃到财主桌上掉下来的食物残渣，就连狗也来舔他的疮。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“后来，乞丐死了，天使带他到亚伯拉罕身边。财主也死了，被人埋葬了。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他在阴间受折磨，抬头远远地看见亚伯拉罕和他身边的拉撒路，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就高喊，‘我的先祖亚伯拉罕啊！求你可怜我，派拉撒路用指尖蘸点水来润润我的舌头吧！我在这火中痛苦不堪。’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“亚伯拉罕说，‘孩子啊！你要想想，你生前享福，而拉撒路受苦；如今他在这里得到安慰，而你痛苦不堪。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况且，在你我中间隔着一道深渊，这边的人不能到你那边去，你那边的人也不能到这里来。’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“财主说，‘我的先祖啊，那么求你派拉撒路去我父亲家里，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因为我有五个弟兄。让拉撒路去警告他们，以免他们也来到这痛苦的地方。’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“但是亚伯拉罕却说，‘他们可以听从摩西和众先知的话呀！’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“财主回答说，‘我的先祖亚伯拉罕啊！他们不会听的。但如果有一个死而复活的人去他们那里，他们肯定会悔改！’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“亚伯拉罕说，‘如果他们不听从摩西和众先知的话，即使一个人从死里复活，他们也不会信服。’”</w:t>
      </w:r>
    </w:p>
    <w:p>
      <w:pPr>
        <w:pStyle w:val="Heading2"/>
      </w:pPr>
      <w:r>
        <w:rPr>
          <w:lang w:val="zh_CN" w:bidi="zh_CN"/>
        </w:rPr>
        <w:t>路加福音 17:1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耶稣教导门徒说：“引人犯罪的事是免不了的，但引人犯罪的人有祸了。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谁使一个卑微的人失足犯罪，他的下场比把大磨石拴在他脖子上扔到海里还要惨。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你们要小心谨慎！你的弟兄若犯了罪，要责备他。他若悔改，要饶恕他。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就算他一天得罪你七次，每次都对你说，‘我悔改’，你都要饶恕他。”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使徒对主说：“请你加添我们的信心。”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主说：“你们若有芥菜种那么大的信心，就算叫这棵桑树连根拔起，栽在大海里，它也会服从你们。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“你们谁会对种田或放羊回来的奴仆说，‘请赶快坐下来吃饭’？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不都是吩咐他‘给我准备晚饭，束上腰带伺候我，等我吃喝完毕，你才可以吃喝’吗？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奴仆照着吩咐去做，主人会谢他吗？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同样，你们按吩咐把所有事情办妥后，也该这样说，‘我们是无用的奴仆，所做的不过是分内的事。’”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耶稣继续前往耶路撒冷，途经撒玛利亚和加利利的交界处。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祂进入一个村庄时，十个麻风病人迎面而来。他们远远地站着，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高声呼喊道：“耶稣，老师啊，求你可怜我们吧！”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耶稣看见他们，就说：“去让祭司察看你们的身体。” 他们去的时候，就洁净了。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其中一个发现自己痊愈了，就跑回来，高声赞美上帝，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又俯伏在耶稣的脚前连连称谢。这人是撒玛利亚人。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耶稣说：“被洁净的不是有十个人吗？其他九个呢？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回来赞美称颂上帝的只有这个外族人吗？”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于是祂对那人说：“起来回去吧！你的信心救了你。”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法利赛人问耶稣：“上帝的国什么时候降临？” 耶稣回答说：“上帝国的降临并没有看得见的征兆。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没有人能说，‘看啊，上帝的国在这里！’或说，‘在那里！’因为上帝的国就在你们当中。”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祂又对门徒说：“时候将到，你们将渴望见到人子降临的日子，可是你们却见不到。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有人将对你们说，‘看啊，祂在这里！’或说，‘看啊，祂在那里！’你们不要出去，也不要追随他们。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因为人子降临的时候必如划过长空的闪电，从天这边一直照到天那边。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但祂必须先受许多苦，被这个世代弃绝。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“人子降临时的情形将像挪亚的时代，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人们吃喝嫁娶，一直到挪亚进方舟那天，洪水来了，把他们全毁灭了；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又像罗得的时代，人们吃喝、买卖、耕地、盖房。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在罗得离开所多玛那天，烈火和硫磺从天而降，把他们全毁灭了。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“人子显现之日的情形也是如此。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那天，在屋顶上的，不要下来拿屋内的东西；田间的人也不要回家。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你们要记住罗得妻子的事。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凡想保全生命的，必丧失生命；凡丧失生命的，必保全生命。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我告诉你们，那天晚上，两个人睡在一张床上，一个将被接去，一个将被撇下；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两个女人一起推磨，一个将被接去，一个将被撇下；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两个人在田间，一个将被接去，一个将被撇下。”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门徒问：“主啊，在哪里有这事呢？” 耶稣回答说：“尸体在哪里，秃鹰就会聚集在哪里。”</w:t>
      </w:r>
    </w:p>
    <w:p>
      <w:pPr>
        <w:pStyle w:val="Heading2"/>
      </w:pPr>
      <w:r>
        <w:rPr>
          <w:lang w:val="zh_CN" w:bidi="zh_CN"/>
        </w:rPr>
        <w:t>路加福音 18:1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耶稣讲了一个比喻来教导门徒要常常祷告，不要灰心。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祂说：“某城有一位既不敬畏上帝也不尊重人的审判官。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那城里有一位寡妇常常来哀求这位审判官，说，‘求你为我申冤，惩办我的对头。’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审判官总是充耳不闻，但后来心里想，‘我虽然不敬畏上帝，也不尊重人，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可是这寡妇一直来烦我，还是替她申冤好了，免得她再来烦我！’”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主接着说：“你们听，这不义的审判官尚且这么说，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难道上帝听到祂拣选的人昼夜呼求，不为他们申冤吗？难道祂会一直耽延吗？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我告诉你们，祂必很快为他们申冤。不过人子来的时候，在世上找得到有信心的人吗？”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耶稣对那些自以为义、藐视别人的人讲了一个比喻：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“有两个人到圣殿里祷告，一个是法利赛人，一个是税吏。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法利赛人站在那里自言自语地祷告说，‘上帝啊！我感谢你，因为我不像别人那样勒索、不义、通奸，也不像这税吏。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我每周禁食两次，奉献全部收入的十分之一。’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“但那税吏却远远地站着，连举目望天都不敢，而是捶着胸说，‘上帝啊，求你怜悯我这个罪人！’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“我告诉你们，二人回家后，被上帝算为义人的是税吏而不是法利赛人，因为自高的人必遭贬抑，谦卑的人必得尊荣。”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人们把婴孩带来要让耶稣为他们按手，门徒看见，就责备这些人。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耶稣却招呼他们过来，说：“让小孩子到我这里来，不要阻止他们，因为上帝的国属于这样的人。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我实在告诉你们，人若不像小孩子一样接受上帝的国，绝不能进去。”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一位官长问耶稣：“良善的老师，我该做什么才能承受永生？”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耶稣说：“你为什么称我是良善的？只有上帝是良善的。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你知道‘不可通奸，不可杀人，不可偷盗，不可作伪证，要孝敬父母’这些诫命”。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那人说：“我从小就遵行这些诫命。”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耶稣听了就对他说：“你还差一件事，就是去变卖你所有的产业，分给穷人，你必有财宝存在天上，然后你还要来跟从我。”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那人听了，很忧愁，因为他非常富有。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耶稣见状就说：“有钱人进上帝的国真难啊！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骆驼穿过针眼比有钱人进上帝的国还容易呢！”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听见的人就问：“这样，谁能得救呢？”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耶稣回答说：“对人而言不可能的事，对上帝而言都可能。”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彼得说：“你看！我们已经撇下所有来跟从你了。”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耶稣说：“我实在告诉你们，任何人为了上帝的国而撇下房屋、妻子、弟兄、父母或儿女，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今世必得多倍的奖赏，来世必得永生。”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耶稣把十二使徒带到一边，对他们说：“看啊，我们现在前往耶路撒冷，先知书上有关人子的所有记载都要应验。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祂将被交在外族人的手里，被他们嘲弄、虐待、吐唾沫、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鞭打和杀害，但第三天祂必复活。”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使徒却一点也不明白，因为这番话的含意对他们是隐藏的，他们听不懂祂说的。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耶稣快到耶利哥的时候，有一个瞎眼的人坐在路旁乞讨。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他听见许多人经过，就问是怎么回事。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有人告诉他是拿撒勒人耶稣路过，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他就高声呼喊：“大卫的后裔耶稣啊，可怜我吧！”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走在前面的人责备他，让他安静，但他反而叫得更大声：“大卫的后裔啊，可怜我吧！”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耶稣停下脚步，命人把他带过来，然后问他：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“你要我为你做什么？” 他说：“主啊！我想看见。”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耶稣对他说：“你看见吧！你的信心救了你。”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他立刻得见光明，并跟从了耶稣，一路赞美上帝。所有目睹这事的人也都赞美上帝。</w:t>
      </w:r>
    </w:p>
    <w:p>
      <w:pPr>
        <w:pStyle w:val="Heading2"/>
      </w:pPr>
      <w:r>
        <w:rPr>
          <w:lang w:val="zh_CN" w:bidi="zh_CN"/>
        </w:rPr>
        <w:t>路加福音 19:1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耶稣进了耶利哥，正从城里经过。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有个人名叫撒该，是税吏长，家财丰厚。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他想看看耶稣是谁，可是因为周围人多，他身材矮小，无法看见。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他便跑到前面，爬上一棵桑树观看，因为耶稣会从那里经过。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耶稣走到那里，抬头招呼他说：“撒该，快下来！今天我必须住在你家。”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撒该连忙爬下来，兴高采烈地迎接耶稣。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百姓见状都埋怨说：“祂怎么到一个罪人家里作客？”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撒该站起来对主说：“主啊，我要把一半的财产分给穷人。我欺骗过谁，就还谁四倍。”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耶稣说：“今天救恩临到这家了，因为他也是亚伯拉罕的子孙。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人子来是要寻找和拯救迷失的人。”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众人在听的时候，耶稣又为他们讲了一个比喻，因为祂快到耶路撒冷了，人们以为上帝的国马上就要显现了。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耶稣说：“有一位贵族要到远方去受封为王，然后返回。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临行前，他召集了十个奴仆，发给每人一千个银币，吩咐他们，‘你们在我出门期间要用这些钱做生意。’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“可是他的人民却憎恨他，他们随后派一个代表团去请愿说，‘我们不要这人做我们的王。’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“那贵族受封为王回来后，召齐十个奴仆，想知道他们做生意赚了多少。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第一个奴仆上前禀告说，‘主啊，我用你给我的一千个银币赚了一万个银币。’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“主人说，‘好，你真是个好奴仆！你既然在小事上忠心，就派你管理十座城。’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“第二个奴仆上前说，‘主啊，我用你给我的一千个银币赚了五千个银币。’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“主人说，‘我派你管理五座城。’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“另一个奴仆上前说，‘主啊，这是你先前给我的一千个银币，我一直把它包在手帕里。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因为你很严厉，没有存还要取，没有种还要收，所以我怕你。’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“主人对那奴仆说，‘你这个恶奴仆！我要按你自己的话定你的罪。你既然知道我很严厉，没有存还要取，没有种还要收，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为什么不把我的银币存进钱庄，等我回来可以连本带利收回来？’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“接着，他吩咐站在旁边的奴仆，‘收回他的一千银币，给那个有一万银币的。’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“他们说，‘主啊，那个人已经有一万银币了。’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“主人答道，‘我告诉你们，凡有的，还要给他更多；凡没有的，连他仅有的也要夺去。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至于那些反对我做王的仇敌，把他们带来，在我面前处决。’”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耶稣说完这个比喻，就走在众人前面上耶路撒冷去。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快到橄榄山的伯法其和伯大尼时，耶稣派了两个门徒，并嘱咐说：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“你们去前面的村庄，一进村就会看见一头从来没有人骑过的驴驹拴在那里，你们把它解开牵来。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若有人问你们为什么把它解开，就说，‘主要用它。’”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两个门徒出去后，所遇见的情形正如耶稣所说的。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当他们解开驴驹时，主人问他们：“你们解开驴驹干什么？”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他们说：“主要用它。”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他们把驴驹牵到耶稣那里，把自己的外衣搭在驴背上，扶耶稣上驴。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耶稣骑着驴前行，众人把衣服铺在路上。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祂正走下橄榄山，将近耶路撒冷的时候，众门徒因为以往所见的神迹奇事，就欢腾起来，高声赞美上帝：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“奉主名来的王当受称颂！” “天上有平安，至高之处有荣耀！”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百姓中有几个法利赛人对耶稣说：“老师，责备你的门徒吧。”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耶稣说：“我告诉你们，如果他们闭口不言，这些石头都要呼喊了！”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耶稣快到耶路撒冷时，看见那城，就为它哀哭，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说：“今天你若知道那能带给你平安的事就好了！可惜这事现在是隐藏的，你看不见！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因为有一天敌人要在你周围筑垒把你团团围住，四面攻击你。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他们要把你夷为平地，毁灭你城墙里的儿女，不会留下两块叠在一起的石头，因为你没有认出上帝眷顾你的时刻。”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耶稣进入圣殿赶走里面做买卖的人，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并对他们说：“圣经上说，‘我的殿要成为祷告的殿’，你们竟把它变成了贼窝。”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祂天天在圣殿教导人，祭司长、律法教师和百姓的官长都想杀祂，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只是无从下手，因为百姓都十分喜爱听祂讲道。</w:t>
      </w:r>
    </w:p>
    <w:p>
      <w:pPr>
        <w:pStyle w:val="Heading2"/>
      </w:pPr>
      <w:r>
        <w:rPr>
          <w:lang w:val="zh_CN" w:bidi="zh_CN"/>
        </w:rPr>
        <w:t>路加福音 20:1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有一天，耶稣正在圣殿里教导人、传讲福音，祭司长、律法教师和长老上前来，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质问祂：“告诉我们，你凭什么权柄做这些事？谁授权给你了？”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耶稣回答说：“我也问你们一个问题。你们告诉我，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约翰的洗礼是从天上来的，还是从人间来的？”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他们彼此议论说：“如果我们说‘是从天上来的’，祂一定会问，‘那你们为什么不信他？’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如果我们说‘是从人间来的’，百姓会拿石头打死我们，因为他们相信约翰是先知。”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于是，他们回答说：“我们不知道是从哪里来的。”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耶稣说：“我也不告诉你们我凭什么权柄做这些事。”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接着耶稣对众人讲了个比喻：“有人开垦了一个葡萄园，把园子租给佃户，就出远门了。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到了收获的季节，他派奴仆去葡萄园向佃户收取他的那份果实，佃户却把奴仆打了一顿，使他空手而归。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园主又派另一个奴仆去，他们照样将他殴打并羞辱一番，使他空手而归。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园主又派第三个奴仆去，他们又把他打伤，抛在园外。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“园主说，‘我该怎样办呢？不如叫我所疼爱的儿子去吧。他们大概会尊重他。’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“可是那些佃户看见园主的儿子，就彼此商量说，‘这是产业继承人，我们杀掉他，产业就归我们了！’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于是他们把园主的儿子扔到葡萄园外杀了。 “那么，园主会怎样处置他们呢？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他必来杀掉这些佃户，把葡萄园租给别人。” 众人听了就说：“但愿这种事永远不会发生！”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耶稣定睛看着他们，问道：“那么，圣经上说， “‘工匠丢弃的石头已成了房角石’， 这句话是什么意思呢？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凡跌在这石头上的人，都会粉身碎骨；这石头落在谁身上，会把谁砸烂。”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律法教师和祭司长听出这比喻是针对他们说的，便想立刻下手捉拿耶稣，但又害怕百姓。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于是，他们严密监视耶稣，又派遣密探假装好人，想从祂的话里找把柄，好把祂交给总督处置。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那些密探问耶稣：“老师，我们知道你所讲所传的道都是正确的，也知道你不徇情面，而是按真理传上帝的道。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那么，我们向凯撒纳税对不对呢？”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耶稣看破他们的阴谋，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就叫他们拿一个银币来，问他们：“上面刻的是谁的像和名号？”他们说：“凯撒的。”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耶稣说：“属于凯撒的，要给凯撒；属于上帝的，要给上帝。”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耶稣的回答令他们惊奇，他们无法当众找到把柄，只好闭口不言。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撒督该人向来不相信有复活的事。有几个这一派的人来问耶稣：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“老师，按摩西为我们写的律例，如果有人娶妻后没有孩子就死了，他的兄弟当娶嫂嫂，替哥哥传宗接代。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有弟兄七人，老大结了婚，没有孩子就死了。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二弟、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三弟、一直到七弟都相继娶了嫂嫂，都没有留下孩子就死了。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最后那女人也死了。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那么，到复活的时候，她将是谁的妻子呢？因为七个人都娶过她。”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耶稣说：“今世的人才有嫁娶，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但那些配得将来的世界、从死里复活的人不娶也不嫁，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就像天使一样永远不会死。他们既然从死里复活，就是上帝的儿女。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在火中荆棘的记载中，摩西也证实死人会复活，因为他称主是‘亚伯拉罕的上帝，以撒的上帝，雅各的上帝’。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上帝不是死人的上帝，而是活人的上帝。因为在祂那里的人都是活人。”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几位律法教师说：“老师答得好！”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此后，再没人敢用问题刁难耶稣。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耶稣问他们：“人怎么说基督是大卫的后裔呢？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大卫自己曾在诗篇里说， “‘主对我主说， 你坐在我的右边，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等我使你的仇敌成为你的脚凳。’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既然大卫称基督为主，基督又怎么会是大卫的后裔呢？”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大家正听的时候，耶稣对门徒说：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“你们要提防律法教师。他们爱穿着长袍招摇过市，喜欢人们在大街上问候他们，又喜欢会堂里的上座和宴席中的首位。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他们侵吞寡妇的家产，还假意做冗长的祷告。这种人必受到更严厉的惩罚！”</w:t>
      </w:r>
    </w:p>
    <w:p>
      <w:pPr>
        <w:pStyle w:val="Heading2"/>
      </w:pPr>
      <w:r>
        <w:rPr>
          <w:lang w:val="zh_CN" w:bidi="zh_CN"/>
        </w:rPr>
        <w:t>路加福音 21:1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耶稣抬头观看，见有钱人正把捐项投进奉献箱里，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又见一个穷寡妇投进两个小铜钱，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就说：“我实在告诉你们，这位穷寡妇奉献的比其他人都多。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因为他们不过奉献了自己富余的，但这穷寡妇奉献了她赖以为生的一切。”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有些人正在谈论由精美的石头和珍贵的供物所装饰的圣殿，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耶稣说：“你们现在所见到的，将来有一天要被完全拆毁，找不到两块叠在一起的石头。”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他们问：“老师，这些事什么时候会发生？发生的时候有什么预兆？”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耶稣回答说：“你们要小心提防，不要被迷惑。因为将来会有许多人冒我的名来，说，‘我是基督’，或说，‘时候到了’，你们切勿跟从他们。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你们听见打仗和叛乱的事，不要害怕，因为这些事一定会先发生，但末日将不会立刻来临。”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耶稣接着说：“民族将攻打民族，国家将攻打国家，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将有大地震，各处将有饥荒和瘟疫，天上也将出现恐怖的景象和大异兆。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“这些事情出现之前，人们要拘捕你们，迫害你们，把你们押到会堂和监牢，你们将为了我的名被君王和官长审问。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那时，正是你们为我做见证的机会。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你们要立定心志，不要先思虑如何申辩，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因为我会赐给你们口才、智慧，使你们的仇敌全无反驳的余地。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你们将被父母、弟兄、亲戚、朋友出卖，你们有些人会被他们害死。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你们将为我的名而被众人憎恨，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但你们连一根头发也不会失落。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你们只要坚忍到底，必能保全自己的灵魂。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“你们看见耶路撒冷被重兵包围时，就知道它被毁灭的日子快到了。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那时，犹太地区的人要逃到山上去，城里的人要跑到城外，乡村的人不要进城，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因为那是报应的日子，要应验圣经的全部记载。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那时，孕妇和哺育婴儿的母亲们可就遭殃了！因为将有大灾难降在这地方，烈怒要临到这些百姓。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他们要丧身刀下，要被掳到列国去。耶路撒冷要被外族人践踏，直到外族人肆虐的日期满了为止。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“日月星辰必显出异兆，怒海汹涌、波涛翻腾，令各国惊恐不安。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天体必震动，人类想到世界要面临的事都吓得魂不附体。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那时，他们要看见人子驾着云、带着能力和极大的荣耀降临。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当这些事发生时，你们要昂首挺胸，因为你们蒙救赎的日子近了。”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耶稣又讲了一个比喻：“你们看无花果树及其他树木，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你们看见它们发芽长叶，就知道夏天近了。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同样，你们看见这些事情发生时，就知道上帝的国近了。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“我实在告诉你们，这个世代还没有过去，这一切都要发生。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天地都要消逝，但我的话永不消逝。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“你们要小心，不要被宴乐、醉酒和人生的挂虑拖累你们的心，免得那日子像网罗般突然临到你们，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因为那日子将要临到世上每一个人。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你们要时刻警醒，常常祷告，使你们能逃过这一切将要发生的灾难，并能站在人子面前。”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耶稣每天在圣殿里讲道，晚上则到城外的橄榄山上过夜。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百姓一早都赶去圣殿听祂的教导。</w:t>
      </w:r>
    </w:p>
    <w:p>
      <w:pPr>
        <w:pStyle w:val="Heading2"/>
      </w:pPr>
      <w:r>
        <w:rPr>
          <w:lang w:val="zh_CN" w:bidi="zh_CN"/>
        </w:rPr>
        <w:t>路加福音 22:1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除酵节，又名逾越节，快到了。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祭司长和律法教师因为害怕百姓，便密谋如何杀害耶稣。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这时，撒旦进入加略人犹大的心，这人原是十二使徒之一。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他去见祭司长和圣殿护卫长，商议如何把耶稣出卖给他们，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他们喜出望外，答应给犹大酬金。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犹大同意了，便伺机找百姓不在的场合将耶稣交给他们。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除酵节到了，那天要宰杀逾越节的羔羊。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耶稣差派彼得和约翰出去，说：“你们去为我们预备逾越节吃的晚餐。”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他们问：“你想让我们在哪里预备呢？”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耶稣回答说：“你们进城的时候，一个男子会扛着一瓶水迎面走来，你们要跟着他，他进哪所房子，你们也进去，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对房子的主人说，‘老师问：客房在哪里？祂要和门徒在里面吃逾越节的晚餐。’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主人会带你们看楼上一间布置整齐的大房间，你们就在那里预备吧。”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他们进了城，所遇见的果然和耶稣所说的一样。他们便在那里预备逾越节的晚餐。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时候到了，耶稣和使徒们一同坐席。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耶稣对他们说：“我一直盼望在受难之前和你们同吃这个逾越节的宴席。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我告诉你们，在这宴席成就在上帝的国之前，我不会再吃这宴席了。”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祂接过杯来，祝谢后，说：“你们拿去分着喝吧。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我告诉你们，在上帝的国降临之前，我不会再喝这葡萄酒。”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接着，祂拿起饼来，祝谢后，掰开分给他们，说：“这是我为你们牺牲的身体，你们要这样做来记念我。”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饭后，祂照样拿起杯来，说：“这杯是用我的血立的新约，这血是为你们流的。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“但是看啊，那出卖我之人的手和我的手都在桌子上。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按照所定的，人子要离世了，但那出卖人子的人有祸了！”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他们开始彼此追问谁会出卖耶稣。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门徒又开始争论他们当中谁最伟大。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耶稣对他们说：“外族人有君王统治他们，那些统治者被称为恩主，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但你们不可这样。相反，你们中间位分最高的，要像最卑微的；做首领的，要像服侍人的。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坐席的和服侍的哪个位分高呢？难道不是坐席的那个吗？然而，我在你们当中像是服侍的。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“在我患难之时，你们一直在我身边，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所以，我父怎样将国赐给我，我也照样将国赐给你们，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使你们在我的国中和我同席吃喝，并且坐在宝座上审判以色列的十二个支派。”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耶稣说：“西门！西门！撒旦已经要求像筛麦子一样筛你们，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但我已经为你祷告了，叫你不至于失去信心。你回头以后，要让你的弟兄刚强。”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西门·彼得说：“主啊，我已准备好和你一起坐牢，一起受死！”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耶稣说：“彼得，我告诉你，今早鸡叫之前，你会三次不认我。”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耶稣又问门徒：“我从前派你们出去，没有带钱袋、背包和鞋，你们有任何缺乏吗？” 他们答道：“没有。”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耶稣说：“但现在如果有钱袋或背包，都要带着；如果没有刀，要卖掉衣服买刀。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我告诉你们，‘祂被列在罪犯中’这句经文必在我身上应验，因为圣经上有关我的事情快要实现了。”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他们说：“主啊，请看，这里有两把刀。”耶稣说：“够了。”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耶稣出去，照常前往橄榄山，门徒也跟着祂。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到了地方，祂对门徒说：“你们要祷告，以免陷入诱惑！”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然后，祂独自走到离门徒约有扔一块石头那么远的地方跪下祷告：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“父啊，若你愿意，求你撤去此杯。然而，愿你的旨意成就，而非我的意愿。”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有一位从天上来的天使向祂显现，给祂加添力量。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祂心中极其悲痛，祷告更恳切，汗珠如血滴落在地上。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祂祷告完后，便起身回到门徒那里，看见他们因忧愁而疲惫地睡着了，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就说：“你们为什么睡觉呢？要起来祷告，以免陷入诱惑！”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耶稣还在说话的时候，十二使徒中的犹大已带着一群人赶到，他上前亲吻耶稣。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耶稣对他说：“犹大，你用亲吻的暗号来出卖人子吗？”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跟随耶稣的人见势不妙，就说：“主啊，我们要挥刀反击吗？”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其中一人挥刀朝大祭司的奴仆砍过去，削掉了他的右耳。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耶稣却说：“住手！够了！”于是祂摸那奴仆的耳朵，治好了他，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然后对前来抓祂的祭司长、圣殿护卫长和长老说：“你们像对付强盗一样拿着刀棍来抓我吗？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我天天和你们一起在圣殿里，你们没有抓我。但现在正是黑暗当权、你们得势的时候了！”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54</w:t>
      </w:r>
      <w:r>
        <w:rPr>
          <w:lang w:val="zh_CN" w:bidi="zh_CN"/>
        </w:rPr>
        <w:t xml:space="preserve"> 他们抓住耶稣，把祂押到大祭司的府第。彼得远远地跟在后面。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55</w:t>
      </w:r>
      <w:r>
        <w:rPr>
          <w:lang w:val="zh_CN" w:bidi="zh_CN"/>
        </w:rPr>
        <w:t xml:space="preserve"> 他们在庭院当中生起了火，围坐一团，彼得也坐在他们中间。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56</w:t>
      </w:r>
      <w:r>
        <w:rPr>
          <w:lang w:val="zh_CN" w:bidi="zh_CN"/>
        </w:rPr>
        <w:t xml:space="preserve"> 有个婢女看见彼得坐在火堆边，就盯着他看，说：“这人跟耶稣是一伙的！”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57</w:t>
      </w:r>
      <w:r>
        <w:rPr>
          <w:lang w:val="zh_CN" w:bidi="zh_CN"/>
        </w:rPr>
        <w:t xml:space="preserve"> 彼得却否认说：“你这女子，我不认识祂。”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58</w:t>
      </w:r>
      <w:r>
        <w:rPr>
          <w:lang w:val="zh_CN" w:bidi="zh_CN"/>
        </w:rPr>
        <w:t xml:space="preserve"> 过了一会儿，又有个人看见了彼得，就说：“你也是他们一伙的！” 彼得说：“你这人，我不是！”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59</w:t>
      </w:r>
      <w:r>
        <w:rPr>
          <w:lang w:val="zh_CN" w:bidi="zh_CN"/>
        </w:rPr>
        <w:t xml:space="preserve"> 大约一小时之后，又有人断言：“这人肯定跟祂是一伙的，因为他也是加利利人。”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60</w:t>
      </w:r>
      <w:r>
        <w:rPr>
          <w:lang w:val="zh_CN" w:bidi="zh_CN"/>
        </w:rPr>
        <w:t xml:space="preserve"> 彼得说：“你这人，我不知道你在说什么！”话音未落，鸡就叫了。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61</w:t>
      </w:r>
      <w:r>
        <w:rPr>
          <w:lang w:val="zh_CN" w:bidi="zh_CN"/>
        </w:rPr>
        <w:t xml:space="preserve"> 这时，主转过头来望着彼得，彼得想起主对他说的话：“今早鸡叫之前，你会三次不认我。”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62</w:t>
      </w:r>
      <w:r>
        <w:rPr>
          <w:lang w:val="zh_CN" w:bidi="zh_CN"/>
        </w:rPr>
        <w:t xml:space="preserve"> 他就到外面，痛哭起来。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63</w:t>
      </w:r>
      <w:r>
        <w:rPr>
          <w:lang w:val="zh_CN" w:bidi="zh_CN"/>
        </w:rPr>
        <w:t xml:space="preserve"> 看守耶稣的人嘲弄祂，殴打祂，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64</w:t>
      </w:r>
      <w:r>
        <w:rPr>
          <w:lang w:val="zh_CN" w:bidi="zh_CN"/>
        </w:rPr>
        <w:t xml:space="preserve"> 蒙住祂的眼睛，对祂说：“说预言吧！是谁在打你？”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65</w:t>
      </w:r>
      <w:r>
        <w:rPr>
          <w:lang w:val="zh_CN" w:bidi="zh_CN"/>
        </w:rPr>
        <w:t xml:space="preserve"> 还说了许多侮辱祂的话。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66</w:t>
      </w:r>
      <w:r>
        <w:rPr>
          <w:lang w:val="zh_CN" w:bidi="zh_CN"/>
        </w:rPr>
        <w:t xml:space="preserve"> 天亮后，百姓的长老、祭司长和律法教师聚在一起，把耶稣押到他们的公会，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67</w:t>
      </w:r>
      <w:r>
        <w:rPr>
          <w:lang w:val="zh_CN" w:bidi="zh_CN"/>
        </w:rPr>
        <w:t xml:space="preserve"> 对祂说：“如果你是基督，就告诉我们。” 耶稣说：“即使我告诉你们，你们也不会相信。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68</w:t>
      </w:r>
      <w:r>
        <w:rPr>
          <w:lang w:val="zh_CN" w:bidi="zh_CN"/>
        </w:rPr>
        <w:t xml:space="preserve"> 如果我问你们，你们也不会回答。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69</w:t>
      </w:r>
      <w:r>
        <w:rPr>
          <w:lang w:val="zh_CN" w:bidi="zh_CN"/>
        </w:rPr>
        <w:t xml:space="preserve"> 但从今以后，人子要坐在大能上帝的右边。”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70</w:t>
      </w:r>
      <w:r>
        <w:rPr>
          <w:lang w:val="zh_CN" w:bidi="zh_CN"/>
        </w:rPr>
        <w:t xml:space="preserve"> 他们都问：“那么，你是上帝的儿子吗？”耶稣回答说：“你们说我是。”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71</w:t>
      </w:r>
      <w:r>
        <w:rPr>
          <w:lang w:val="zh_CN" w:bidi="zh_CN"/>
        </w:rPr>
        <w:t xml:space="preserve"> 他们说：“我们还需要什么见证呢？我们亲耳听见祂自己说的。”</w:t>
      </w:r>
    </w:p>
    <w:p>
      <w:pPr>
        <w:pStyle w:val="Heading2"/>
      </w:pPr>
      <w:r>
        <w:rPr>
          <w:lang w:val="zh_CN" w:bidi="zh_CN"/>
        </w:rPr>
        <w:t>路加福音 23:1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于是，众人动身把耶稣押到彼拉多那里，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开始指控祂说：“这人蛊惑民心，禁止百姓向凯撒纳税，又说自己是基督，是君王。”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彼拉多问耶稣：“你是犹太人的王吗？” 耶稣回答说：“如你所言。”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于是彼拉多对祭司长和百姓说：“我查不出这人有什么罪。”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但他们坚持说：“这个人从加利利开始一直到这里，在犹太地区四处传道，煽动民心。”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彼拉多听后，问道：“祂是加利利人吗？”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他得知耶稣来自分封王希律的辖区后，便把耶稣送交希律，那时希律刚巧在耶路撒冷。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希律见到耶稣，十分高兴，因为他听过耶稣的事，早就想见祂，希望看祂行神迹。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他问了耶稣许多问题，耶稣却一言不发。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祭司长和律法教师站在那里极力地指控耶稣。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希律和他的卫兵嘲弄、侮辱耶稣，给祂穿上华丽的袍子，把祂押回彼拉多那里。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希律和彼拉多向来互相敌视，但在那一天竟化敌为友。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彼拉多召来祭司长、官长和百姓，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对他们说：“你们带这个人来，说祂煽动百姓造反。我当着你们的面审问了祂，却查不出祂有任何你们指控的罪。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希律也查不出祂有什么罪，所以把祂送回来了。可见，这人并没有犯什么该死的罪。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因此，我要惩戒祂，然后释放祂。”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每逢逾越节，总督必须给他们释放一个囚犯。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这时，众人齐声呼喊：“除掉这个人！给我们释放巴拉巴！”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巴拉巴是因在城里叛乱杀人而被下在监牢的。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彼拉多想释放耶稣，便再次劝解他们。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但他们一直喊：“把祂钉在十字架上！把祂钉在十字架上！”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彼拉多第三次问百姓：“为什么？祂犯了什么罪？我找不出该处死祂的罪证。因此，我要惩戒祂，然后释放祂。”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众人却继续大声喊叫，执意要求把耶稣钉在十字架上。最后，他们的声势占了上风。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于是，彼拉多决定答应他们的要求。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他释放了叛乱杀人的囚犯巴拉巴，并把耶稣交给他们任意处置。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他们带耶稣出去的时候，抓住从乡下来的古利奈人西门，让他背着十字架跟在耶稣后面。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有一大群人跟在耶稣后面，其中有不少妇女为耶稣捶胸痛哭。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耶稣转过身来，对她们说：“耶路撒冷的女儿啊，不要为我哭，为你们自己和你们的儿女哭吧！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因为日子快到了，人们将说，‘不曾生育、不曾怀孕、不曾哺乳的女子有福了！’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到时候，人们会向大山说，‘倒在我们身上吧！’又会对小山说，‘遮盖我们吧！’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树木青葱的时候，他们尚且做这些事，树木枯干的时候，又会怎样呢？”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当时有两个罪犯和耶稣一同被押去受刑。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他们到了一个叫“髑髅”的地方，便把耶稣钉在十字架上，又将两个罪犯分别钉在祂左右两边。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耶稣说：“父啊，赦免他们！因为他们不知道自己在做什么。”士兵抽签分了耶稣的衣裳。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百姓站着观看，官长也嘲笑耶稣说：“祂救了别人，如果祂是上帝所选立的基督，让祂救自己吧！”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士兵们也戏弄祂，拿了些酸酒上前给祂喝，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又说：“如果你是犹太人的王，救救自己呀！”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耶稣上方有一块牌子，上面写着：“这是犹太人的王。”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跟耶稣同钉十字架的一个罪犯讥笑耶稣，说：“你不是基督吗？救你自己和我们呀！”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另一个罪犯却责备他说：“你同样是受刑的，难道不怕上帝吗？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我们是罪有应得，但这个人没有任何过犯。”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他对耶稣说：“耶稣啊，当你来执掌王权的时候，请你记得我。”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耶稣对他说：“我实在告诉你，今天你要和我一起在乐园里了。”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那时大约是正午，黑暗笼罩着整个大地，一直到下午三点，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太阳黯然无光。挂在圣殿里的幔子从中间裂成两半。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耶稣大声呼喊：“父啊，我将我的灵魂交在你手中。”说完，就断了气。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百夫长见此情形，便赞美上帝，说：“这人的确是个义人。”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围观的人见状无不捶胸顿足，黯然离去。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耶稣熟识的人和从加利利跟着祂来的妇女们都站在远处观看。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有一位名叫约瑟的公会议员心地善良、为人正直，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住在犹太地区的亚利马太城，一直在等候上帝国的降临。他并不认同公会的决定和行动。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他去求见彼拉多，要求领取耶稣的遗体。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他把耶稣的遗体取下来，用细麻布裹好，然后安放在一个在岩壁上凿出的新墓穴里。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54</w:t>
      </w:r>
      <w:r>
        <w:rPr>
          <w:lang w:val="zh_CN" w:bidi="zh_CN"/>
        </w:rPr>
        <w:t xml:space="preserve"> 当天是预备日，安息日快到了。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55</w:t>
      </w:r>
      <w:r>
        <w:rPr>
          <w:lang w:val="zh_CN" w:bidi="zh_CN"/>
        </w:rPr>
        <w:t xml:space="preserve"> 和耶稣一起从加利利来的妇女跟在约瑟后面，看到了耶稣的坟墓，并且看到祂的遗体被安放好之后，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56</w:t>
      </w:r>
      <w:r>
        <w:rPr>
          <w:lang w:val="zh_CN" w:bidi="zh_CN"/>
        </w:rPr>
        <w:t xml:space="preserve"> 便回去预备香料和膏油。安息日到了，她们按律法的规定休息了一天。</w:t>
      </w:r>
    </w:p>
    <w:p>
      <w:pPr>
        <w:pStyle w:val="Heading2"/>
      </w:pPr>
      <w:r>
        <w:rPr>
          <w:lang w:val="zh_CN" w:bidi="zh_CN"/>
        </w:rPr>
        <w:t>路加福音 24:1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周日黎明时分，几位妇女带着预备好的香料来到坟前，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发现墓口的大石头已经滚到旁边，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便进去，却没有看见主耶稣的遗体。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正在猜疑之间，突然有两个衣服发光的人站在旁边，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她们吓得俯伏在地。那两个人对她们说：“你们为什么在死人中找活人呢？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祂不在这里，已经复活了！记住祂在加利利对你们说的话，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‘人子必须被交在罪人的手中，被钉在十字架上，在第三天复活。’”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她们这才想起耶稣的话来，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便离开坟墓，回去把事情的经过告诉十一个使徒和其他人。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把这些事告诉使徒的妇女有抹大拉的玛丽亚、约亚娜、雅各的母亲玛丽亚及其他人。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他们听了都不相信，认为是无稽之谈。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彼得却起身跑到墓地，屈身往墓里张望，只见细麻布在那里，便离开了，对发生的事大惑不解。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同一天，有两个门徒前往离耶路撒冷十一公里的以马忤斯村，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一路谈论着最近发生的一切事。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正谈论的时候，耶稣走过来和他们同行。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可是，他们认不出耶稣。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耶稣问他们：“你们一路上在谈论什么？” 他们停下脚步，满面愁容，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其中一个叫革流巴的说：“难道在耶路撒冷作客的人中，只有你不知道近日发生在那里的事吗？”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耶稣问：“什么事？” 他们说：“就是拿撒勒人耶稣的事。祂本来是个先知，在上帝和百姓面前言谈举止充满力量。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我们的祭司长和官长却把祂押去判了死刑，钉在十字架上。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“我们一直希望祂就是要救赎以色列的那位。还有，今天是事发后的第三天，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我们当中有几位妇女让我们惊奇。她们一早到坟墓那里，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发现耶稣的遗体不见了，回来说天使曾向她们显现，并告诉她们耶稣还活着。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“后来我们有几个人去坟墓察看，发现果然像她们所说的，不过没有看见耶稣。”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耶稣对他们说：“无知的人啊！为什么迟迟不肯相信先知的话呢？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基督岂不是要先这样受害，然后进入祂的荣耀吗？”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耶稣接着从摩西和众先知的记载开始，把有关自己的经文都向他们讲解明白。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快到以马忤斯村时，耶稣好像还要继续前行。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他们极力挽留祂，说：“天快黑了，时候不早了，跟我们一同住宿吧。”耶稣就和他们一起进村住下。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吃饭的时候，耶稣拿起饼来，祝谢后，掰开递给他们。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忽然他们眼睛明亮了，认出是耶稣。耶稣就从他们眼前消失了。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二人彼此议论说：“一路上祂和我们说话、为我们解释圣经的时候，我们心里不是很火热吗？”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二人马上动身赶回耶路撒冷，看到十一位使徒及其同伴正聚在一起谈论：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“主真的复活了，并向西门显现了。”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二人也把路上发生的事以及掰饼时认出主的经过述说了一遍。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正说的时候，耶稣亲自站在他们中间，说：“愿你们平安！”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他们又惊又怕，以为是看见了幽灵。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耶稣说：“你们为什么惴惴不安？为什么心存疑惑呢？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你们看我的手和脚，就知道真的是我。来摸摸看，幽灵没有骨和肉，你们看！我有。”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说完，祂把手和脚给他们看。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门徒又惊又喜，难以相信。耶稣问：“你们这里有吃的吗？”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他们便给祂一片烤鱼，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祂接过来在他们面前吃了。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耶稣对他们说：“我跟你们在一起的时候曾经说过，摩西的律法书、先知的书以及诗篇里有关我的记载都要应验。”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于是，耶稣开了他们的心窍，使他们明白圣经，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又对他们说：“圣经上说，基督必受害，然后在第三天从死里复活，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人们要奉祂的名传扬悔改、赦罪的福音，从耶路撒冷一直传遍万国。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“你们是这些事的见证人，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我要把我父的应许赐给你们。不过，你们要留在城里，直到得着天上来的能力。”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耶稣带着门徒来到伯大尼附近，举起双手为他们祝福。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正祝福的时候，祂就离开了他们，被接到天上去了。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门徒都敬拜祂，然后欢欢喜喜地回到耶路撒冷。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他们常在圣殿里颂赞上帝。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