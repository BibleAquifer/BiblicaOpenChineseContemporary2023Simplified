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Biblica® 圣经当代译本开放资源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Biblica® 圣经当代译本开放资源</w:t>
      </w:r>
      <w:r>
        <w:rPr>
          <w:lang w:val="zh_CN" w:bidi="zh_CN"/>
        </w:rPr>
        <w:t xml:space="preserve"> © 2023 </w:t>
      </w:r>
      <w:hyperlink r:id="rId13">
        <w:r>
          <w:rPr>
            <w:lang w:val="zh_CN" w:bidi="zh_CN"/>
          </w:rPr>
          <w:rPr>
            <w:color w:val="0000EE"/>
            <w:u w:val="single"/>
          </w:rPr>
          <w:t>Biblica, Inc</w:t>
        </w:r>
      </w:hyperlink>
      <w:r>
        <w:rPr>
          <w:lang w:val="zh_CN" w:bidi="zh_CN"/>
        </w:rPr>
        <w:t xml:space="preserve">, licensed under a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CC BY-SA 4.0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Biblica® 圣经当代译本开放资源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CN" w:bidi="zh_CN"/>
        </w:rPr>
        <w:t>约珥书 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以下是耶和华对毗土珥的儿子约珥所说的话。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长老们啊，要听此言！ 此地所有的居民啊，要留心听！ 在你们或你们祖先的时代可曾发生过这样的事？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要把这事告诉你们的子子孙孙， 传到世世代代！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蝗虫吃剩的，蝻子来吃； 蝻子吃剩的，蚱蜢来吃； 蚱蜢吃剩的，蚂蚱来吃。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醉酒之徒啊，醒过来哭泣吧！ 贪杯的人啊，哀号吧！ 你们再无美酒可饮了。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有一群强大的队伍侵犯我的国土， 它们不计其数， 有雄狮的獠牙和母狮的利齿。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它们毁坏我的葡萄树和无花果树， 剥光树皮，然后丢弃， 只留下光秃的树枝。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我的子民啊，你们要哀哭， 像身披麻衣的少女哭她的未婚夫。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耶和华殿中的素祭和奠祭都停止了， 事奉耶和华的祭司都哀伤。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田园荒废，遍地凄凉， 五谷尽毁， 再也没有新酒和油了。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农夫啊，你们要忧伤！ 照料葡萄园的人啊， 你们要哀号！ 因为田间的大麦和小麦全毁了。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葡萄树枯死， 无花果树凋残， 石榴树、棕树、苹果树等田野的一切树木枯干。 人间的欢乐消逝了。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祭司啊，披上麻衣痛哭吧； 在祭坛前事奉的人啊，要哀号； 我上帝的仆人啊，要披上麻衣过夜； 因为再无素祭和奠祭献到你们上帝的殿中了。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你们要宣布禁食的圣日， 举行庄严的聚会， 召集长老和当地所有居民， 到你们的上帝耶和华的殿中， 向耶和华呼求。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那日可怕呀！耶和华的日子近了， 那是全能者施行毁灭的日子。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我们亲眼看着粮食断绝， 我们上帝殿中的欢乐消失。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种子在土里腐烂， 五谷枯死，仓库荒废， 谷仓被拆毁。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牲畜哀鸣， 牛群因无草场而彷徨， 羊群也受苦。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耶和华啊，我向你呼求， 因为火焰吞灭了旷野的草场， 烈火烧光了田野的树木。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田野的走兽向你呼求， 因为溪水已经枯干， 火也烧尽了旷野的草场。</w:t>
      </w:r>
    </w:p>
    <w:p>
      <w:pPr>
        <w:pStyle w:val="Heading2"/>
      </w:pPr>
      <w:r>
        <w:rPr>
          <w:lang w:val="zh_CN" w:bidi="zh_CN"/>
        </w:rPr>
        <w:t>约珥书 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你们要在锡安吹响号角， 在我的圣山上发出警讯， 此地的居民都要颤抖， 因为耶和华的日子将要来临， 已经近了。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那是昏暗阴沉的日子， 是乌云密布的日子。 来了一支空前绝后、强盛无比的大军， 它们像曙光一样布满山岭。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它们前面有燎原之火， 后面有熊熊烈焰。 它们到来之前， 大地就像伊甸园； 它们过去之后， 大地变成荒凉的旷野。 地上的一切都逃不过这一场浩劫。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它们的形状像马， 疾驰如战马，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在山岭上跳跃奔腾， 如隆隆战车， 好像烈火吞噬干草的声音， 又如大军列阵备战。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百姓一看到它们，就惊慌失措， 面如死灰。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它们快速奔跑像勇士， 攀登城墙如战士， 有条不紊地前进。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队伍整齐，各行其道， 长驱直入，势不可挡。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它们冲向城邑，蹿上城墙， 爬进房屋， 如盗贼般破窗而入。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所到之处， 天摇地动， 日月昏暗， 星辰无光。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耶和华向祂的军队发号施令， 祂的队伍不计其数， 执行祂命令的是劲旅。 耶和华的日子伟大而可畏， 谁能承受得住呢？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耶和华说： “现在你们要禁食、哭泣、哀号， 全心回转归向我。”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你们要撕心般地痛悔， 而不是撕裂衣服。 归向你们的上帝耶和华吧， 因为祂有恩典、好怜悯， 不轻易发怒， 充满慈爱， 不忍心降灾祸。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或许祂转念心生怜悯， 给你们留下祝福， 使你们可以再次向你们的上帝耶和华献上素祭和奠祭。 有谁知道呢？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要在锡安山吹响号角， 宣布禁食的圣日， 举行庄严的聚会。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要招聚老人， 聚集孩童和吃奶的婴儿； 要吩咐新郎出洞房、 新娘出内室； 要召集全体人民， 让会众洁净自己。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让事奉耶和华的祭司站在圣殿门廊和祭坛中间， 哭泣恳求说： “耶和华啊， 求你顾惜你的子民， 不要让外族人侮辱、 讥笑你的产业说， ‘他们的上帝在哪里呢？’”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耶和华笃爱祂的土地， 祂怜悯自己的子民。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祂回应他们说： “我必赐五谷、新酒和橄榄油给你们， 使你们饱足， 不再让你们受列国的羞辱。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我要使北方的军队远离你们， 把他们驱逐到一个干旱荒芜的地方， 把他们的领头部队赶进死海， 再把他们的殿后部队赶进地中海， 那时他们必臭气冲天、 恶味上腾， 因为耶和华为你们行了大事。”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土地啊，不要害怕， 倒要欢喜快乐； 因为耶和华行了大事。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田野的走兽啊，不要害怕， 因为青草铺遍了旷野， 树木也结满了果子， 无花果树和葡萄树都结实累累。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锡安的人民啊， 你们要快乐， 因你们的上帝耶和华而喜乐。 因为祂按时降下甘霖， 像从前一样赐给你们秋雨和 春雨。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麦场必堆满五谷， 酒槽里的酒和油槽里的油必满溢。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“我派蝻虫、蚱蜢、蚂蚱 和蝗虫大军在那些年所吃掉的， 我要补偿你们。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你们必吃得饱足， 并赞美你们的上帝耶和华的名， 因祂为你们行了奇事。 我的子民永远不会再蒙羞。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这样，你们就知道我在以色列， 知道我是你们的上帝耶和华， 除我以外别无他神。 我的子民永远不会再蒙羞。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“以后，我要将我的灵浇灌所有的人。 你们的儿女要说预言， 老人要做异梦， 青年要见异象。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在那些日子， 我要将我的灵浇灌我的奴仆和婢女。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“我要在天上地下行奇事，你们将看见血、火和烟柱。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太阳要变得昏暗，月亮要变得血红。在耶和华伟大而可畏的日子来临以前，这些事都会发生。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那时候，凡求告耶和华之名的人都必得救，因为在锡安山，在耶路撒冷城，必有逃脱灾难的人，耶和华所呼召的人必幸存下来，正如耶和华所言。”</w:t>
      </w:r>
    </w:p>
    <w:p>
      <w:pPr>
        <w:pStyle w:val="Heading2"/>
      </w:pPr>
      <w:r>
        <w:rPr>
          <w:lang w:val="zh_CN" w:bidi="zh_CN"/>
        </w:rPr>
        <w:t>约珥书 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“到那日，我要使犹大和耶路撒冷被掳的人返乡。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那时，我要聚集万国，带他们下到约沙法谷，在那里审判他们，因为他们把我的子民，就是我的产业以色列，分散到各国，并瓜分我的土地。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他们抽签分了我的子民，将男童换妓女，卖女童买酒喝。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“泰尔、西顿和非利士境内所有的人啊，你们为什么这样对我？你们要报复我吗？如果你们是报复我，我必速速使你们遭报应。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你们夺去我的金银，抢走我的珍宝，拿去放在你们的庙中，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并把犹大和耶路撒冷的居民卖给希腊人，使他们远离家乡。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然而，他们被卖到哪里，我要促使他们从哪里离开，并要使你们得到报应，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我必把你们的儿女卖给犹大人，犹大人必把他们卖给远方的示巴人。这是耶和华说的。”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你们去向列国宣告： “要召集勇士，征调军队， 前去打仗！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要将犁头打成刀剑， 把镰刀铸成矛头， 弱者要说自己是勇士！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四围的列国啊， 你们快快聚集到那里吧！” 耶和华啊， 求你差遣大能的勇士降临。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“列国都要起来， 上到约沙法谷， 因为我要坐在那里审判周边列国。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开镰吧，因为庄稼熟了； 踩踏吧，因为榨酒池的葡萄满了。 酒池满溢，因为他们恶贯满盈。”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千千万万的人聚集在审判谷， 因为耶和华的日子要临到那里。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日月昏暗， 星辰无光。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耶和华从锡安发出怒吼， 从耶路撒冷发出雷声， 天地为之震动。 但耶和华却是祂子民的避难所， 是以色列人的堡垒。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“这样，你们就知道我是你们的上帝耶和华， 我住在我的圣山锡安。 耶路撒冷必为圣城， 外族人必不再侵犯它。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“到那日，群山要滴下甜酒， 丘陵要流出乳汁。 犹大的溪涧碧水常流， 必有清泉从耶和华的殿中流出， 浇灌什亭谷。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埃及必一片荒凉， 以东必成为荒凉的旷野， 因为他们曾残暴地对待犹大人， 在犹大滥杀无辜。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但犹大必常有人住， 耶路撒冷必存到万代。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我必追讨尚未追讨的血债， 因为耶和华住在锡安。”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