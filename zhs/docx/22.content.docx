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雅歌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这是所罗门的歌，是歌中最美妙的歌。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深深地吻我吧！ 因为你的爱情比美酒更香甜。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你的膏油芬芳怡人， 你的美名馨香四溢， 如同倒出来的香膏， 难怪少女们都爱慕你。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你带我走，让我们一起奔跑吧！ 王啊，把我带进你的寝宫吧！ 我们为你欢喜快乐， 我们要颂扬你那胜似美酒的爱情。 难怪少女们都爱慕你！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耶路撒冷的少女啊！ 我虽然黑似基达的帐篷， 却美如所罗门的锦帐。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不要因为我被太阳晒黑就看不起我。 这是因为我的兄弟恼恨我， 要我在烈日之下看守葡萄园， 使我无暇照顾自己。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我心爱的人啊，告诉我吧， 你在哪里牧羊？ 中午带羊去哪里歇息？ 我何必在你同伴的羊群旁游荡， 像风尘女子一样呢？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绝色佳人啊！ 要是你不知道， 就跟着羊群的足迹， 到牧人的帐篷边喂养你的山羊羔吧。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我的爱人啊， 你好比法老战车上套的牝马。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耳环辉映你妩媚的脸颊， 珠链轻衬你美丽的颈项。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我们要为你打造镶有银珠的金饰。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王坐席的时候， 我身上的哪哒香膏芬芳四溢。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我的良人在我眼中， 好像我怀中的一袋没药。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我的良人在我眼中， 好像隐·基底葡萄园中的凤仙花。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我的爱人啊！ 你真是美极了！美极了！ 你的双眸好像鸽子。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我的良人啊！ 你真英俊！真可爱！ 我们以青草作床榻，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以香柏树作屋梁， 以松树作椽子。</w:t>
      </w:r>
    </w:p>
    <w:p>
      <w:pPr>
        <w:pStyle w:val="Heading2"/>
      </w:pPr>
      <w:r>
        <w:rPr>
          <w:lang w:val="zh_CN" w:bidi="zh_CN"/>
        </w:rPr>
        <w:t>雅歌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我是沙仑平原的玫瑰花， 是谷中的百合花。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我的爱人在众少女中， 就像荆棘中的一朵百合花。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我的良人在众男子中， 好像林中的一棵苹果树。 我欢欢喜喜地坐在他的树荫下， 轻尝他香甜可口的果子。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他带我走进宴席大厅， 众人都看见他对我充满柔情爱意。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请用葡萄干来补充我的力气， 用苹果来提振我的精神， 因为我思爱成病。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他的左手扶着我的头， 他的右手紧抱着我。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耶路撒冷的少女啊！ 我指着羚羊和田野的母鹿吩咐你们， 不要叫醒或惊动爱情， 等它自发吧。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听啊！是我良人的声音， 他攀过高岗，跃过山丘， 终于来了！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我的良人好像羚羊和幼鹿。 看啊，他就在墙外， 正从窗户往里观看， 从窗棂间往里凝视。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他对我说： “我的爱人，起来吧！ 我的佳偶，跟我来！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你看！冬天过去了， 雨水止住了。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大地百花盛开， 百鸟争鸣的季节已经来临， 田野也传来斑鸠的叫声。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无花果快成熟了， 葡萄树也开满了花， 散发着阵阵芬芳。 我的爱人，起来吧； 我的佳偶，跟我来。”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我的鸽子啊， 你在岩穴中， 在悬崖的隐秘处。 让我看看你的脸， 听听你的声音吧， 因为你的声音温柔， 你的脸庞秀丽。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为我们抓住狐狸， 抓住破坏葡萄园的小狐狸， 因为我们的葡萄树正在开花。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我的良人属于我，我也属于他。 他在百合花间牧放羊群。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我的良人啊， 凉风吹起、日影飞逝的时候， 但愿你快快回来， 就像比特山的羚羊和小鹿一样。</w:t>
      </w:r>
    </w:p>
    <w:p>
      <w:pPr>
        <w:pStyle w:val="Heading2"/>
      </w:pPr>
      <w:r>
        <w:rPr>
          <w:lang w:val="zh_CN" w:bidi="zh_CN"/>
        </w:rPr>
        <w:t>雅歌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我夜晚躺在床上， 思念着我心爱的人； 我寻找他，却找不到。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我要起来寻遍城里的街巷和广场， 我要寻找我心爱的人。 我寻找他，却寻不到。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我遇上城中巡逻的守卫， 就问：“你们看到我心爱的人了吗？”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我刚离开他们，便找到了我心爱的人。 我拉着他，不让他走； 我把他带回娘家， 到怀我者的卧室。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耶路撒冷的少女啊！ 我指着羚羊和田野的母鹿吩咐你们， 不要叫醒或惊动爱情， 等它自发吧。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那像烟柱一样从旷野上来， 散发着商人贩卖的没药、乳香等各样芬芳之气的是什么呢？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看啊，是所罗门的轿子， 周围是六十名勇士， 都是以色列的精兵。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他们个个骁勇善战，手持利剑， 腰配战刀，防备夜间的偷袭。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所罗门王用黎巴嫩木为自己造了一顶轿子。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银轿柱、金靠背、紫锦坐垫， 轿里装饰着耶路撒冷少女的爱情。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锡安的少女啊， 出去看看所罗门王的风采吧！ 他头上的王冠是他母亲在他成婚那天， 在他心中欢乐之日为他戴上的。</w:t>
      </w:r>
    </w:p>
    <w:p>
      <w:pPr>
        <w:pStyle w:val="Heading2"/>
      </w:pPr>
      <w:r>
        <w:rPr>
          <w:lang w:val="zh_CN" w:bidi="zh_CN"/>
        </w:rPr>
        <w:t>雅歌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我的爱人啊，你真美丽！真美丽！ 面纱下的双眸好像鸽子， 你的秀发就好像跃下基列山冈的山羊群。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你的牙齿如同一群新剪了毛、从水里洗净上来的母羊， 成双成对， 一颗也没有脱落。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你的唇好像朱红丝带， 你的口娇美， 你面纱后面的双颊如两瓣石榴。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你的颈项宛若一行行石头建造的大卫楼塔， 上面装饰着一千个勇士的盾牌。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你的胸好像一对小鹿， 一对在百合花间吃草的孪生小鹿。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我要登上没药山和乳香冈， 直到晚风吹起、日影消逝。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我的爱人啊， 你全然美丽，毫无瑕疵。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我的新娘啊， 跟我一起离开黎巴嫩， 跟我一起离开黎巴嫩吧！ 离开亚玛拿山顶， 离开示尼珥山和黑门山巅， 离开狮穴和豹山吧。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我的妹妹，我的新娘啊， 你夺去了我的心。 你的秋波一闪， 你项链上的明珠， 夺去了我的心。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我的妹妹，我的新娘啊， 你的爱情多么迷人， 你的爱情比美酒香甜。 你身上膏油的芬芳远胜过一切香料。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我的新娘，你的嘴唇滴蜜， 你的舌头底下藏着奶与蜜。 你衣服散发的香气， 就像黎巴嫩山一样芬芳。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我的妹妹，我的新娘， 你是紧锁的园子， 封闭的井，隐藏的泉源。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你好像一个石榴果园， 结满了上好的果子， 还有凤仙花和哪哒树、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哪哒和番红花、菖蒲和肉桂， 以及各样乳香木、没药、沉香和一切上好的香料。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你是园中的甘泉，是活水的井， 是从黎巴嫩流下来的溪水。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北风啊，兴起吧！ 南风啊，吹来吧！ 吹向我的园子， 使它的清香四溢。 愿我的良人走进自己的园中， 享受其中的珍果。</w:t>
      </w:r>
    </w:p>
    <w:p>
      <w:pPr>
        <w:pStyle w:val="Heading2"/>
      </w:pPr>
      <w:r>
        <w:rPr>
          <w:lang w:val="zh_CN" w:bidi="zh_CN"/>
        </w:rPr>
        <w:t>雅歌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我的妹妹，我的新娘啊， 我已经来到自己的园中， 采了我的没药和香料， 品尝了我的蜂房和蜂蜜， 也享用了我的美酒和鲜奶。 朋友们，尽情吃喝吧。 相爱的人啊，沉醉在爱中吧！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我虽然躺在床上，心却清醒。 我听见我的良人叩门，说： “开门吧！我的妹妹，我的爱人， 我完美无瑕的小鸽子啊， 我的头上沾满了露水， 头发被夜间的露珠弄湿了。”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可是我已经脱了衣裳，怎能再穿上呢？ 我已经洗了脚，怎能再沾土呢？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我的良人从门孔伸进手来， 我的心神随之荡漾，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就起来为他开门； 我的双手滴下没药， 门闩也沾了我指头滴下的没药。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我为良人开了门， 他却已经离开了。 他的离去使我心中失落。 我到处找他，却找不着； 我呼唤他，却得不到回答。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城中巡逻的卫兵遇见我， 把我打伤了， 看守城墙的人还抢走了我的披肩。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耶路撒冷的少女啊， 我恳求你们， 倘若遇见我的良人， 请告诉他我思爱成病。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绝色佳人啊！ 你的良人与别的男子比较， 究竟有什么长处， 以致你这样恳求我们呢？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我的良人红光满面， 超越万人。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他头如纯金， 头发像波浪， 黑如乌鸦。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他的眼睛清澈明亮， 如同溪旁用奶洗净的白鸽， 如同镶嵌合适的宝石。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他的双颊芬芳， 犹如种满香草的花圃。 他的嘴唇好像滴着没药汁的百合花。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他的双臂如同镶着水苍玉的金杖， 身体如同镶嵌蓝宝石的象牙。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他的双腿好像纯金座上的白玉石柱， 他的容貌像黎巴嫩， 佳美如香柏树。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他的嘴甘甜， 整个人都令人爱慕。 耶路撒冷的少女啊， 这就是我的良人， 我的朋友。</w:t>
      </w:r>
    </w:p>
    <w:p>
      <w:pPr>
        <w:pStyle w:val="Heading2"/>
      </w:pPr>
      <w:r>
        <w:rPr>
          <w:lang w:val="zh_CN" w:bidi="zh_CN"/>
        </w:rPr>
        <w:t>雅歌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绝色佳人啊， 你的良人去了何处？ 你的良人转往何方？ 我们好帮你寻找他。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我的良人下到自己的园中， 在香草花圃中牧放他的羊群， 采集百合花。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我属于我的良人， 我的良人也属于我。 他在百合花间牧放羊群。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我的爱人啊， 你像得撒一样秀丽， 像耶路撒冷一样佳美， 像旌旗飘扬的军队一样威严。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求你把视线移开吧， 因为你的眼波使我迷乱。 你的秀发像从基列山坡下来的山羊群。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你的牙齿如同一群从水里洗净上来的母羊， 成双成对， 一颗也没有脱落。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你面纱后面的双颊如两瓣石榴。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虽有六十个王后， 八十个妃嫔和无数的宫女，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但我完美无瑕的小鸽子独一无二， 她是她母亲的独女和最爱。 众女子看见她都夸她有福， 王后和妃嫔见了也连连称赞她，说：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“这位灿烂似晨光， 皎洁如月亮，明媚如太阳， 亮丽如布满天际之星辰的是谁呢？”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我下到核桃园中， 要看看谷中嫩绿的花木， 看看葡萄树是否已发芽， 石榴树是否正在开花。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不知不觉， 我的心把我带到我尊长的车上。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回来吧，回来吧， 书拉密的少女！ 回来吧，回来吧， 好让我们再看看你！ 你们为何目不转睛地看着书拉密的少女， 好像观看玛哈念的舞蹈呢？</w:t>
      </w:r>
    </w:p>
    <w:p>
      <w:pPr>
        <w:pStyle w:val="Heading2"/>
      </w:pPr>
      <w:r>
        <w:rPr>
          <w:lang w:val="zh_CN" w:bidi="zh_CN"/>
        </w:rPr>
        <w:t>雅歌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我的公主啊，你的脚配上鞋多么美啊！ 你美玉般圆润的腿是巧匠的杰作。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你的肚脐好像不缺调和酒的圆杯。 你的腰好像被百合花环绕的麦堆。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你的胸好像一对小鹿， 一对孪生小鹿。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你的脖子宛如象牙塔， 眼睛好像希实本境内巴特·拉并门旁的水池。 你的鼻子好像眺望大马士革的黎巴嫩塔。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你的头高昂如迦密山， 你的秀发好像紫锦， 君王的心被你的缕缕青丝系住。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我的爱人，你是多么美丽， 多么讨人喜爱，令人陶醉啊！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你亭亭玉立如同棕树， 你的胸就像树上的果串。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我要攀上这棕树， 握住树上的果子。 愿你的胸像葡萄串， 你的气息如苹果般清香。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你的亲吻像上好的美酒。 愿美酒流入我良人的口中， 缓缓注入他陶醉的唇齿间。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我属于我的良人， 是他所恋慕的。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我的良人，来吧！ 让我们到田间去， 在村庄里住宿吧。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我们清晨去葡萄园， 看看葡萄树是否已经发芽开花， 石榴树是否正在开花。 我要在那里把我的爱情献给你。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那里风茄飘香， 门口有各样上好的新陈美果。 我的良人，这都是我为你存留的。</w:t>
      </w:r>
    </w:p>
    <w:p>
      <w:pPr>
        <w:pStyle w:val="Heading2"/>
      </w:pPr>
      <w:r>
        <w:rPr>
          <w:lang w:val="zh_CN" w:bidi="zh_CN"/>
        </w:rPr>
        <w:t>雅歌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如果你是我的同胞兄弟就好了。 这样，在外头遇见你， 我也可以亲吻你， 没有人会取笑我。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我可以把你带进教养我的母亲家。 我要给你喝石榴汁酿的醇酒。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他的左手扶着我的头， 他的右手紧抱着我。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耶路撒冷的少女啊， 我吩咐你们， 不要叫醒或惊动爱情， 等它自发吧。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那从旷野上来、靠在良人身旁的是谁呢？ 我在苹果树下唤醒你， 你母亲在那里怀你养你， 为你受生产之苦。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请把我印在你的心上， 刻在你的手臂上， 因为爱情如死亡一般坚固， 嫉妒像阴间一样残酷， 它燃起的火焰是烧灭一切的烈火。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爱情，大水不能熄灭， 江河不能淹没。 若有人想倾其家财买爱情， 必遭唾弃。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我们有一个小妹， 她的胸还没有发育。 若有人来提亲， 我们该怎么办？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她若是墙， 我们要在上面建造银塔； 她若是门， 我们要用香柏木板围护她。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我是一面墙， 我的双乳像城楼， 我在他眼中像找到平安的人。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所罗门在巴力·哈们有一个葡萄园， 他把葡萄园租给看守的人， 租金是每人一千块银子。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我的葡萄园，我自己作主。 所罗门啊，你的一千块银子自己留着， 二百块银子给管果园的人。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你这住在园中的人啊， 同伴们都在聆听你的声音， 求你让我也听见吧！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我的良人啊， 愿你像香草山上的羚羊和小鹿， 快快来到我身边！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