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Biblica® 圣经当代译本开放资源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Biblica® 圣经当代译本开放资源</w:t>
      </w:r>
      <w:r>
        <w:rPr>
          <w:lang w:val="zh_CN" w:bidi="zh_CN"/>
        </w:rPr>
        <w:t xml:space="preserve"> © 2023 </w:t>
      </w:r>
      <w:hyperlink r:id="rId13">
        <w:r>
          <w:rPr>
            <w:lang w:val="zh_CN" w:bidi="zh_CN"/>
          </w:rPr>
          <w:rPr>
            <w:color w:val="0000EE"/>
            <w:u w:val="single"/>
          </w:rPr>
          <w:t>Biblica, Inc</w:t>
        </w:r>
      </w:hyperlink>
      <w:r>
        <w:rPr>
          <w:lang w:val="zh_CN" w:bidi="zh_CN"/>
        </w:rPr>
        <w:t xml:space="preserve">, licensed under a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CC BY-SA 4.0</w:t>
        </w:r>
      </w:hyperlink>
      <w:r>
        <w:rPr>
          <w:lang w:val="zh_CN" w:bidi="zh_CN"/>
        </w:rPr>
        <w:t>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Biblica® 圣经当代译本开放资源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CN" w:bidi="zh_CN"/>
        </w:rPr>
        <w:t>何西阿书 1:1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乌西雅、约坦、亚哈斯和希西迦做犹大王，约阿施的儿子耶罗波安做以色列王期间，耶和华将祂的话传给备利的儿子何西阿。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耶和华首次传话给何西阿时，对他说：“你去娶一个妓女为妻，和她生养儿女，因为这片土地上的人极其淫乱，背弃了耶和华。”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于是，何西阿娶了滴拉音的女儿歌蜜为妻，她怀孕为他生了一个儿子。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耶和华对何西阿说：“给他取名叫耶斯列，因为再过不久，我就要因耶户家在耶斯列的屠杀而惩罚他们，消灭以色列国。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那时，我要在耶斯列平原折断以色列的弓。”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后来，歌蜜又怀孕生了一个女儿。耶和华对何西阿说：“给她取名叫罗·路哈玛，因为我将不再怜悯以色列家，不再赦免他们的罪。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但我要怜悯犹大家，使他们依靠他们的上帝耶和华得到拯救，而不是依靠战弓、刀剑、马匹、骑兵和战争。”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罗·路哈玛断奶后，歌蜜又怀孕生了一个儿子。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耶和华说：“给他取名叫罗·阿米，因为以色列人不再是我的子民，我也不再是他们的上帝。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“然而，以色列的人数必像海沙一样量不尽、数不完。从前我在什么地方对他们说‘你们不是我的子民’，将来也要在那里对他们说‘你们是永活上帝的儿女’。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那时，犹大人和以色列人将被聚集在一起，为自己选立一位首领，从流亡之地返回故乡。耶斯列的日子将是伟大的日子。</w:t>
      </w:r>
    </w:p>
    <w:p>
      <w:pPr>
        <w:pStyle w:val="Heading2"/>
      </w:pPr>
      <w:r>
        <w:rPr>
          <w:lang w:val="zh_CN" w:bidi="zh_CN"/>
        </w:rPr>
        <w:t>何西阿书 2:1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“你们要称你们的弟兄为阿米，要称你们的姊妹为路哈玛。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“你们去跟你们的母亲理论吧！ 因为她不再是我的妻子， 我也不再是她的丈夫。 叫她别再出卖色相， 别再露出乳间的淫态。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不然，我要剥光她的衣服， 使她像初生之时一样赤身露体； 我要使她像沙漠，如旱地， 干渴而死。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我也不怜悯她的儿女， 因为他们都是娼妓所生的儿女。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他们的母亲淫乱放荡， 怀他们的人行为可耻， 她竟说，‘我要跟随我的情人， 他们给我食物和水、羊毛和麻布、油和酒。’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因此，我要用荆棘围堵她的道， 筑墙阻断她的去路。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她要追随情人，却追不上； 寻找情人，却找不到。 于是，她说，‘我倒不如回到丈夫身边， 我从前的光景比现在还好。’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她不知道是我给她五谷、新酒和油， 又赐给她大量金银， 她却用这些供奉巴力。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因此，到了收割和酿酒的季节， 我要收走我的五谷和新酒， 夺回我给她遮体的羊毛和麻布。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我要当着她情人的面揭露她的淫荡， 无人能从我手中把她救出去。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我要终止她一切的欢庆， 终止她的节日、朔日、安息日及其他节期。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她说她的葡萄树和无花果树是情人给她的嫖资， 我要摧毁它们， 使它们变为荒林， 被野兽吞吃。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我要惩罚她， 因为她在节日向巴力烧香。 那时她戴耳环佩首饰， 追逐她的情人，把我忘记。 这是耶和华说的。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“然而，我要引导她， 领她到旷野， 柔声安慰她。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我要把葡萄园再赐给她， 使灾祸之谷成为希望之门。 她要在那里欢唱，如在妙龄之时， 如从埃及出来之日。”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耶和华说： “那时，你要称我为丈夫， 不再称我为主人。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我要从你口中除掉巴力的名字， 再也不让你提起它们。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那时，我要跟田间的走兽、空中的飞鸟及地上的爬虫立约。 我要从地上折弓断剑，废止战事， 使你安居乐业。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我要聘你永远做我的妻， 以仁义、正直、慈爱、怜悯聘你为妻。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我要以信实聘你为妻， 这样你必认识耶和华。”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耶和华说： “那时，我要应允， 我要应允天的祈求， 天要应允地的祈求，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地要应允五谷、新酒和油的祈求， 五谷、新酒和油要应允耶斯列的祈求。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我要把你栽种在这片土地上，归我所有。 我要怜悯那不蒙怜悯的人， 对那不是我子民的人说，‘你是我的子民。’ 他们也要对我说，‘你是我的上帝。’”</w:t>
      </w:r>
    </w:p>
    <w:p>
      <w:pPr>
        <w:pStyle w:val="Heading2"/>
      </w:pPr>
      <w:r>
        <w:rPr>
          <w:lang w:val="zh_CN" w:bidi="zh_CN"/>
        </w:rPr>
        <w:t>何西阿书 3:1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耶和华对我说：“你要再去爱那个另有新欢的淫妇，像耶和华爱以色列人一样爱她。尽管以色列人祭拜其他神明，喜爱葡萄饼，耶和华仍然爱他们。”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于是，我用三两银子和二百公斤大麦赎回她，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对她说：“你要和我住许多日子。这期间不可行淫，不可亲近别的男人，我也不与你同房。”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以色列人也要有许多日子没有君王和首领，没有祭祀和神柱，也没有以弗得和家庭神像。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之后，以色列人将回心转意，寻求他们的上帝耶和华，归向他们的君王大卫。在末后的日子，他们将怀着敬畏的心归向耶和华，领受祂的恩惠。</w:t>
      </w:r>
    </w:p>
    <w:p>
      <w:pPr>
        <w:pStyle w:val="Heading2"/>
      </w:pPr>
      <w:r>
        <w:rPr>
          <w:lang w:val="zh_CN" w:bidi="zh_CN"/>
        </w:rPr>
        <w:t>何西阿书 4:1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以色列人啊， 你们要听耶和华的话。 祂指控住在这片土地上的居民，说： “这片土地上的人不忠不信， 毫无良善，不认识上帝。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他们赌咒、撒谎、凶杀、偷窃、通奸， 为所欲为，血案累累。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所以，这片土地要哀鸣， 所有的居民都要消亡， 田间的野兽、空中的飞鸟、 水里的鱼类也要灭绝。”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耶和华说： “谁都不要指控别人， 谁都不要责备别人， 因为我要指控你们这些祭司。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你们白天黑夜都要跌倒， 先知也要跟你们一起跌倒， 所以我要毁灭你们的母亲。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我的子民因无知而遭灭。 因为你们拒绝认识我， 我也要拒绝让你们做我的祭司； 因为你们忘记你们上帝的律法， 我也要忘记你们的儿女。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你们祭司越增多， 所犯的罪也越多， 所以我要使你们的尊荣变为羞耻。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你们祭司食用我子民的赎罪祭， 满心希望他们犯罪。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将来，我的子民如何， 你们祭司也如何。 我要照你们的所作所为惩罚你们、报应你们，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使你们吃却不得饱足， 行淫却不得后代。 因为你们背弃耶和华，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沉溺酒色，丧失心智。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“我的子民祈求木头， 随从木杖的指引。 淫乱的心使他们走入歧途， 他们不忠不贞，背弃他们的上帝。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他们在山顶和高岗上的橡树、 杨树和栗树下献祭烧香， 因为树荫怡人。 “所以，你们的女儿淫乱， 你们的儿媳通奸。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但我不会因此而惩罚她们， 因为你们也与娼妓苟合， 与庙妓一起献祭。 无知的民族必走向灭亡。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“虽然以色列如同妓女，对我不忠， 但不要使犹大犯罪。 不要到吉甲去， 不要到伯·亚文去， 不要凭永活的耶和华起誓。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以色列桀骜不驯， 如同桀骜不驯的母牛。 耶和华怎能牧养他们， 如同在草场上牧养羊羔呢？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以法莲与偶像为伍， 任由他吧！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他们酒足兴尽之后， 便不住地行淫； 他们的首领恋慕羞耻之事。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风要把他们卷走， 他们必因所献的祭而蒙羞。</w:t>
      </w:r>
    </w:p>
    <w:p>
      <w:pPr>
        <w:pStyle w:val="Heading2"/>
      </w:pPr>
      <w:r>
        <w:rPr>
          <w:lang w:val="zh_CN" w:bidi="zh_CN"/>
        </w:rPr>
        <w:t>何西阿书 5:1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“祭司啊，要听！ 以色列家啊，要留心听！ 王室啊，要侧耳听！ 这是对你们的审判， 因为你们像设在米斯巴的圈套， 像铺在他泊山的网罗。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你们这些叛逆之徒大肆杀戮， 我要责罚你们所有人。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我对以法莲一清二楚，以色列瞒不过我。 以法莲做了妓女，以色列被玷污了。”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他们的恶行阻挠他们归向自己的上帝， 因为淫乱之灵占据了他们的心， 以致他们不认识耶和华。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以色列被自己的傲慢指控， 以色列和以法莲要跌倒在自己的罪中， 犹大也要一同跌倒。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他们牵着牛羊去寻求耶和华， 却寻不到， 因为祂已离他们而去。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他们对耶和华不忠， 所生的是私生子， 他们和他们的田地必在朔日被吞噬。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耶和华说： “要在基比亚吹角， 在拉玛鸣号， 在伯·亚文呐喊， 便雅悯啊，敌人就在你身后！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以法莲啊，你要在受惩罚的日子沦为废墟！ 我要在以色列各支派中宣告将来必要发生的事！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犹大的首领如同擅移地界的人， 侵吞以色列的领土， 我要将烈怒如洪水般倾泻在他们身上。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以法莲因甘愿追随偶像而受欺压， 被审判压碎。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我要使以法莲像虫蛀的衣服， 使犹大家像朽烂的木头。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“以法莲见自己患病， 犹大见自己有伤， 以法莲便向强大的亚述王求救。 亚述王却不能医治你们， 也无法为你们疗伤。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我要像狮子一样对待以法莲， 如猛狮一样对待犹大家， 将他们撕碎、拖走， 无人能营救他们。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我要返回我的居所， 直到他们知罪来寻求我。 在苦难的日子里， 他们必恳切地寻求我。”</w:t>
      </w:r>
    </w:p>
    <w:p>
      <w:pPr>
        <w:pStyle w:val="Heading2"/>
      </w:pPr>
      <w:r>
        <w:rPr>
          <w:lang w:val="zh_CN" w:bidi="zh_CN"/>
        </w:rPr>
        <w:t>何西阿书 6:1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“来吧，我们归向耶和华！ 祂撕裂我们，也必医治我们； 祂打伤我们，也必为我们包扎。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过两天，祂必复兴我们； 第三天，祂必使我们站立起来， 我们好在祂面前存活。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让我们认识耶和华， 竭力认识耶和华！ 祂如曙光一样必然出现， 祂必像甘霖一样临到我们， 又如滋润大地的春雨。”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耶和华说： “以法莲啊，我该怎样待你呢？ 犹大啊，我该怎样待你呢？ 你们对我的爱像晨雾， 如转瞬即逝的朝露。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所以，我借先知砍碎你们， 用我的话杀戮你们， 我的审判必如光临到你们。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我要的是怜悯，而非祭物； 我喜爱人认识我，胜于燔祭。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可是，你们却如亚当一样背约， 以诡诈待我。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基列是罪恶之城， 到处血迹斑斑。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祭司如同埋伏的强盗一样结伙打劫， 在通往示剑的路上行凶作恶。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我在以色列家看见了可怕之事， 以法莲不忠不贞，玷污了自己。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“犹大啊，当我使我被掳的子民返乡时， 你必得到我给你定的下场。</w:t>
      </w:r>
    </w:p>
    <w:p>
      <w:pPr>
        <w:pStyle w:val="Heading2"/>
      </w:pPr>
      <w:r>
        <w:rPr>
          <w:lang w:val="zh_CN" w:bidi="zh_CN"/>
        </w:rPr>
        <w:t>何西阿书 7:1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当我要医治以色列的时候， 以法莲的罪就显露出来， 撒玛利亚的恶就暴露出来。 他们行事诡诈； 盗贼进屋偷窃，强盗外出抢劫。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他们没有想到我记得他们的所有恶行。 如今他们的罪恶环绕他们， 都暴露在我面前。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他们以罪恶取悦君王， 以谎言讨好首领。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他们都是通奸之徒， 就像燃烧的火炉， 从揉面到面团发起， 烤饼的人不用挑旺炉火。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君王宴乐的时候， 首领们醉酒成病， 君王也与轻慢上帝的人联手。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他们的心如火炉，酝酿着阴谋。 他们的怒气整夜冒烟， 早晨爆发出熊熊烈焰。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他们都像炙热的火炉， 吞灭他们的首领。 他们的君王都倒地而亡， 没有一个向我求救。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“以法莲与外族人混杂， 就像没有翻过的饼。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外族人耗尽了他的力量， 他却茫然不知。 他头发斑白， 却浑然不觉。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以色列人被自己的傲慢指控， 他们却不归向他们的上帝耶和华， 也不去寻求祂。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以法莲像鸽子一样愚蠢无知， 他们向埃及求救，又投奔亚述。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他们去的时候， 我要张网网住他们， 我要像打落飞鸟一样打落他们。 我要按他们的恶行惩罚他们。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他们有祸了， 因为他们背弃我！ 他们要被毁灭了， 因为他们背叛我！ 我要救赎他们， 他们却向我撒谎。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他们没有真心呼求我， 只是在床上哭号。 他们为求五谷和新酒而割伤自己， 却背弃了我。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我训练他们，使他们臂膀强壮， 他们却阴谋作恶抗拒我。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他们回转，却不肯转向至高者， 他们就像无用的弓。 他们的首领要因出言狂妄而丧身刀下， 在埃及成为人们的笑柄。</w:t>
      </w:r>
    </w:p>
    <w:p>
      <w:pPr>
        <w:pStyle w:val="Heading2"/>
      </w:pPr>
      <w:r>
        <w:rPr>
          <w:lang w:val="zh_CN" w:bidi="zh_CN"/>
        </w:rPr>
        <w:t>何西阿书 8:1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“吹响号角警告众人吧！ 敌人要如鹰扑向耶和华的家， 因为百姓背弃我的约， 违背我的律法。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他们要向我呼求， ‘我们的上帝啊， 我们以色列人认识你。’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以色列已经弃绝良善， 所以敌人要追赶他。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他们拥立君王，未经我的同意； 选立首领，没有让我知道。 他们用金银为自己制造偶像，自取灭亡。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我鄙弃撒玛利亚人所拜的牛犊， 我要向他们发怒， 他们到什么时候才能洁身自守呢？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这牛犊是以色列的工匠造的，并不是上帝。 撒玛利亚的牛犊必被砸得粉碎。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他们种的是风， 收的是暴风。 他们的庄稼长不出穗子， 产不出面粉。 就是有收成， 也要被外族人吃掉。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以色列被吞灭了， 他在列国之中， 就像无用的器皿。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他们投奔亚述， 就像孤独漂泊的野驴。 以法莲收买情人。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尽管他们在各国贿买盟友， 如今我要把他们聚集起来审判。 他们必因君王和首领的欺压而日渐衰微。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“以法莲增建许多除罪的祭坛， 这些祭坛却成为他的犯罪之处。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我为他写下千万条的律法， 他却视若无睹。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他们献给我祭牲，并吃祭肉， 但不蒙耶和华的悦纳。 我必记住他们的罪恶， 追讨他们的罪债， 使他们回到埃及。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以色列忘记了他的创造主， 建造许多宫殿； 犹大兴建许多坚城。 但我要降火烧毁他们的城邑和堡垒。”</w:t>
      </w:r>
    </w:p>
    <w:p>
      <w:pPr>
        <w:pStyle w:val="Heading2"/>
      </w:pPr>
      <w:r>
        <w:rPr>
          <w:lang w:val="zh_CN" w:bidi="zh_CN"/>
        </w:rPr>
        <w:t>何西阿书 9:1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以色列啊， 不要欢喜快乐， 不要像外族人那样欢喜快乐！ 因为你对你的上帝不忠不贞， 喜爱在各麦场上接受嫖资。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麦场上的谷物和榨酒池的酒将不够养活你们， 新酒也必断绝。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你们将不能再住在耶和华的土地上。 以法莲要返回埃及， 在亚述吃不洁之物。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你们将不能再献奠祭给耶和华， 你们的祭牲也不蒙悦纳。 这些祭物如居丧之人的食物， 吃的人都被玷污。 你们的食物只能供自己吃， 不能带进耶和华的殿。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在节日，在耶和华所定的节期里， 你们要做什么呢？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即使你们逃脱毁灭之灾， 埃及人也要把你们聚集起来， 在摩弗埋葬你们。 你们的珍贵银器要散落在荆棘中， 你们的帐篷中要长满蒺藜。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以色列人受惩罚的日子近了， 遭报应的时候到了！ 你们必知道。 因为你们罪恶深重，充满憎恨， 先知被当成傻瓜， 被灵感动的人被视为疯子。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先知为了上帝做以法莲的守望者， 可是他走的路上布满网罗， 在他上帝的家里遭人憎恨。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你们败坏至极， 恰如从前在基比亚的日子。 耶和华必记住你们的罪恶， 追讨你们的罪债。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耶和华说： “昔日我看见以色列时， 像在荒野看见葡萄； 看见你们的祖先时， 像在无花果树上看见初熟的果子。 但他们却祭拜巴力·毗珥， 把自己献给可耻的偶像， 变得像他们所爱的偶像一样可憎。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以法莲人的荣耀要如鸟飞逝， 你们将不能受孕， 不能怀胎， 也不能生育。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你们纵然把孩子养大， 我也要夺去他们的性命，一个也不留。 我撇弃你们的时候， 你们就有祸了！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我看见以法莲栽种在草原上，美如泰尔， 以法莲却要把儿女交给屠杀者。”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耶和华啊，求你给他们—— 你要给他们什么呢？ 求你使他们子宫流产，乳房干瘪。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耶和华说： “因他们在吉甲的一切恶行， 我已憎恶他们。 因他们的恶行， 我要将他们逐出我的家， 不再爱他们， 他们的首领都是悖逆之人。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以法莲要被击打， 他们的根将枯干， 再也不能结果。 就算他们能生儿育女， 我也要杀死他们心爱的孩子。”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我的上帝必弃绝他们， 因为他们不听从祂。 他们必在列国中流离飘泊。</w:t>
      </w:r>
    </w:p>
    <w:p>
      <w:pPr>
        <w:pStyle w:val="Heading2"/>
      </w:pPr>
      <w:r>
        <w:rPr>
          <w:lang w:val="zh_CN" w:bidi="zh_CN"/>
        </w:rPr>
        <w:t>何西阿书 10:1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以色列是茂盛的葡萄树，硕果累累。 可是，他结果越多， 建造的祭坛就越多； 土地出产越丰富， 他就把神柱装饰得越美丽。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他们心怀诡诈，必受惩罚。 耶和华要拆毁他们的祭坛， 打碎他们的神柱。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那时他们会说： “我们没有君王， 因为我们不敬畏耶和华。 君王能为我们做什么呢？”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他们说虚话，起假誓，立空盟， 因此不法之事滋长， 犹如田间犁沟中蔓延的毒草。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撒玛利亚的居民要因伯·亚文的牛犊偶像而惊恐； 祭拜它的人要哀伤， 供奉它的祭司要痛哭， 因为它的荣耀将离开他们。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它要被带到亚述去， 作为贡物献给强大的亚述王。 以法莲因此而受人嘲笑， 以色列因自己的偶像而蒙羞。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撒玛利亚和它的君王要被毁灭， 像漂浮在水面上的枯枝一样消逝。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以色列犯罪之地——亚文的丘坛要被拆毁。 他们的祭坛上要长满荆棘和蒺藜。 他们要向高山说：“遮盖我们吧！” 对小丘说：“倒在我们身上吧！”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耶和华说： “以色列人啊，从基比亚的日子以来， 你们一直不断地犯罪，从未改变。 难道战祸没有临到基比亚的邪恶之辈吗？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我要按自己的心意惩罚你们。 列国要联合攻击你们， 惩罚你们的双重罪恶。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以法莲本是驯服的母牛犊，喜欢打谷， 现在我要把轭套在它肥美的颈项上。 我要驾驭以法莲， 犹大必耕田， 雅各必耙地。”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你们要为自己种植公义， 就能收获慈爱。 现在是寻求耶和华的时候， 你们要犁开刚硬的心田， 等祂来使公义如雨浇灌你们。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可是，你们种的是邪恶， 收的是不义， 吃的是谎言的果实。 因为你们倚靠自己的力量， 仰仗众多的勇士。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因此，战争的喧嚣将从你们中间传出， 你们的一切堡垒将被摧毁， 恰如沙勒幔在战争之日摧毁伯·亚比勒， 将城中的母子一同摔死。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伯特利啊，你罪大恶极， 必遭遇同样的下场。 那日来临时，以色列的王将被彻底消灭。</w:t>
      </w:r>
    </w:p>
    <w:p>
      <w:pPr>
        <w:pStyle w:val="Heading2"/>
      </w:pPr>
      <w:r>
        <w:rPr>
          <w:lang w:val="zh_CN" w:bidi="zh_CN"/>
        </w:rPr>
        <w:t>何西阿书 11:1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耶和华说： “以色列年幼时，我就爱他， 视他为儿子，把他从埃及召出来。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可是，我越召唤他们，他们就跑得越远， 给巴力献祭，向偶像烧香。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是我教以法莲学步，张开双臂抱他们， 他们却不知道是我医治他们。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我用慈绳爱索牵引他们， 解开他们所负的重轭， 弯腰喂养他们。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“他们要返回埃及， 亚述要统治他们， 因为他们不肯归向我。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刀剑之灾要临到他们的城邑， 毁坏他们的城门，将他们吞噬， 因为他们倚仗自己的计谋。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我的子民执意离我而去， 他们虽然求告至高的我， 我也不会救拔他们。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以法莲啊，我怎能舍弃你？ 以色列啊，我怎能弃绝你？ 我怎能使你的下场如押玛？ 我怎能对待你如对待洗扁？ 我的心意改变，我满怀怜爱。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我不再发烈怒， 也不再毁灭以法莲。 因为我是上帝，不是世人， 是住在你们中间的圣者， 我必不带着烈怒来临。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“以色列子民必跟随耶和华， 祂要像狮子一样吼叫。 祂吼叫的时候， 他们要战战兢兢地从西方来。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他们必战战兢兢前来， 就像从埃及赶来的鸟儿， 像从亚述飞来的鸽子。 我要带他们返回家园。 这是耶和华说的。”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以法莲用谎话包围我， 以色列家用诡诈环绕我； 犹大依然背离圣洁、信实的上帝。</w:t>
      </w:r>
    </w:p>
    <w:p>
      <w:pPr>
        <w:pStyle w:val="Heading2"/>
      </w:pPr>
      <w:r>
        <w:rPr>
          <w:lang w:val="zh_CN" w:bidi="zh_CN"/>
        </w:rPr>
        <w:t>何西阿书 12:1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“以法莲以风为食， 整天追逐东风， 虚谎和暴力日益增多； 他跟亚述结盟， 向埃及进贡橄榄油。”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耶和华指控犹大； 祂要按雅各所行的惩罚他， 照雅各所做的报应他。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雅各在母胎之中曾抓住哥哥的脚跟， 壮年之时曾跟上帝角力。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他跟天使角力得胜， 向天使哭求福分。 他在伯特利遇见祂， 在那里与祂说话，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祂就是万军之上帝耶和华， 耶和华是祂的名。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所以，你们要归向你们的上帝， 持守仁爱和公义，常常等候祂。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以法莲是个奸商， 手里拿着骗人的秤，喜欢压榨人。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以法莲说：“我发财了， 我依靠自己致富。 没有人能从我的劳碌中找出过错和罪恶。”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耶和华说： “从你们出埃及以来， 我就是你们的上帝耶和华。 我要使你们再次住在帐篷里， 就像从前守节期时一样。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我曾对先知讲话，赐给他们许多异象， 借他们用比喻警告你们。”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基列人充满罪恶，终必灭亡。 他们在吉甲用公牛献祭， 他们的祭坛像田间犁沟里的石堆。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雅各曾逃往亚兰， 以色列在那里为娶妻而服侍人， 为得到妻子而替人牧羊。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耶和华借着先知带领以色列离开埃及， 也借着先知保护他。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但以法莲却极大地触怒耶和华， 所以他的主要让他血债血还， 以羞辱还羞辱。</w:t>
      </w:r>
    </w:p>
    <w:p>
      <w:pPr>
        <w:pStyle w:val="Heading2"/>
      </w:pPr>
      <w:r>
        <w:rPr>
          <w:lang w:val="zh_CN" w:bidi="zh_CN"/>
        </w:rPr>
        <w:t>何西阿书 13:1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以法莲支派在以色列地位崇高， 他们一开口，人都恐惧颤抖。 但他们却祭拜巴力，以致犯罪而亡。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如今他们作恶日甚， 为自己铸造神像， 用银子精工制作偶像， 但这统统不过是匠人之作。 人们议论他们说： “那些献祭的人竟亲吻牛犊偶像！”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他们像晨雾，如转瞬即逝的朝露， 像麦场上飞旋而去的糠秕， 又像窗口冒出的轻烟。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耶和华说： “自从你们离开埃及以来， 我就是你们的上帝耶和华。 除我以外，你们不可有别的神明； 在我以外，你们也没有别的救主。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我曾在干旱的旷野照顾你们，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但你们得到喂养，便得饱足。 你们饱足以后，就心高气傲，忘记了我。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因此，我要像狮子攻击你们， 如豹子潜伏在路旁；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我要像一头失了幼崽的母熊冲向你们， 撕裂你们的胸膛； 我要像母狮吞噬你们， 像凶猛的野兽撕碎你们。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“以色列啊，你要灭亡了， 因为你抵挡我，抵挡你的帮助者。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你曾求我为你设立君王和首领， 现在拯救你的君王在哪里呢？ 在各城管理你的首领在哪里呢？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我在愤怒中赐给你君王， 也在愤怒中废黜他们。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“以法莲的过犯已被记录在册， 他的罪恶已被储存入库。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临产的阵痛要临到他， 但他是毫无智慧的孩子， 分娩之时却不离开母腹。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我要解救他们脱离阴间的权势吗？ 我要救赎他们脱离死亡吗？ 死亡啊，你的灾殃在哪里？ 阴间啊，你的毁灭在哪里？ 我必不施怜悯。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尽管以法莲在众弟兄中最强盛， 从耶和华而来的东风要从沙漠刮来， 使清泉枯竭，水井干涸。 他储藏的一切珍宝都要被掳去。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撒玛利亚人背叛了他们的上帝， 要担当自己的罪过。 他们将丧身刀下， 他们的孩子要被摔死， 孕妇要被剖腹。”</w:t>
      </w:r>
    </w:p>
    <w:p>
      <w:pPr>
        <w:pStyle w:val="Heading2"/>
      </w:pPr>
      <w:r>
        <w:rPr>
          <w:lang w:val="zh_CN" w:bidi="zh_CN"/>
        </w:rPr>
        <w:t>何西阿书 14:1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以色列啊， 你被自己的罪恶绊倒了， 归向你的上帝耶和华吧！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你要归向耶和华， 向祂忏悔说： “求你赦免我们一切的罪， 施恩悦纳我们， 好叫我们以赞美为祭献给你！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亚述不能救我们， 我们不再依靠战马， 也不再称自己所造的神像为我们的上帝。 因为孤儿在你那里才能得到怜悯。”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耶和华说： “我要医治他们的叛道， 心甘情愿地爱他们， 因为我的怒气已经转离他们。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我要像甘露一样滋润以色列， 使他绽放如百合花， 扎根如黎巴嫩的香柏树。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他要长出嫩枝， 他要像橄榄树一样荣美， 如黎巴嫩的香柏树一般芳香。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他要归回，住在我的荫下。 他要茂盛如五谷， 荣美如葡萄树， 声名远扬如黎巴嫩的美酒。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“以法莲啊，我与偶像有何关系？ 我应允你的祷告，看顾你。 我像一棵青翠的松树， 你的果实都来自于我。”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让那些智者明白这一切， 让那些明哲了解这一切。 因为耶和华的道是正道， 义人要行走在上面， 罪人却在上面跌倒。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