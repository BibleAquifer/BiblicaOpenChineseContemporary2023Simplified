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俄巴底亚书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以下是俄巴底亚看到的异象。 我们从耶和华那里听到消息， 有位使者被派去对列国说： “起来，我们去攻打以东吧！” 关于以东，主耶和华说：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“看啊，我要使你在列国中最弱小， 备受藐视。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你住在岩穴中， 居住在高山上， 自以为谁也不能把你拉下来， 但你的骄傲欺骗了你。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即使你如鹰高飞， 在星辰间搭窝， 我也必把你拉下来。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“盗贼夜间来你家， 难道不只偷所需要的吗？ 人们到你那里摘葡萄， 难道不留下几串吗？ 但你会被彻底毁灭！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以扫要被洗劫一空， 他藏的珍宝要被搜去。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你的盟友将你逐出家园； 你的朋友欺骗你，战胜你； 你的知己设陷阱害你， 你却懵然不知。”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耶和华说：“到那天， 我要毁灭以东的智者， 除掉以扫山上的明哲。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提幔的勇士必惊慌失措， 以扫山上的人尽遭杀戮。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“因你曾残暴地对待同胞兄弟雅各， 你必蒙羞，永遭毁灭。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当外人掠夺雅各的财物、 异族攻入耶路撒冷的城门抽签分赃时， 你竟然袖手旁观， 就像他们的同伙一样。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你的亲族遭难之日， 你不该幸灾乐祸； 犹大人被灭的日子， 你不该兴高采烈； 他们遭难的日子， 你不该口出狂言；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我子民遭难的日子， 你不该闯进他们的城； 他们遭难的日子， 你不该幸灾乐祸； 他们遭难的日子， 你不该趁火打劫；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你不该站在路口截杀那些逃亡者； 他们遭难的日子， 你不该把幸存者交给仇敌。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“耶和华惩罚万国的日子近了。 必按你的所作所为报应你， 你的恶行必落到自己头上。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犹大人在我的圣山上怎样饱饮愤怒， 万国也要照样不停地喝， 且要大口吞下， 直到他们完全消逝。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“然而，锡安山必成为避难所， 成为圣地。 雅各家必得到自己的产业。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雅各家将成为火， 约瑟家将成为烈焰， 以扫家将成为碎秸， 被火焚烧、吞噬，无一人逃脱。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“南地的人将占领以扫山； 丘陵的人将占领非利士， 夺取以法莲和撒玛利亚； 便雅悯人将占领基列。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被掳的以色列人将占领迦南人的土地，远至撒勒法； 从耶路撒冷被掳到西法拉的人将占领南地各城。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拯救者必登上锡安山， 统治以扫山， 耶和华必做王掌权。”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