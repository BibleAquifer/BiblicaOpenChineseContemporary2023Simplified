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弥迦书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犹大王约坦、亚哈斯和希西迦执政期间，耶和华把祂的话传给了摩利沙人弥迦。他看到了有关撒玛利亚和耶路撒冷的异象。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万民啊， 你们都要听！ 大地和地上的万物啊， 你们要侧耳倾听！ 主耶和华从祂的圣殿里作证指控你们。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看啊，耶和华离开祂的居所， 从天降临， 脚踏大地的高处。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群山在祂脚下熔化， 犹如火中的蜡； 山谷崩裂， 岩石如水沿山坡倾泻。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这一切都是因为雅各的叛逆， 以色列家的罪恶。 雅各的叛逆在哪里呢？ 岂不是在撒玛利亚吗？ 犹大的丘坛在哪里呢？ 岂不是在耶路撒冷吗？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“所以，耶和华说：我要使撒玛利亚沦为荒野的废墟， 成为栽种葡萄园的地方。 我要把她的石头抛进山谷， 露出她的根基。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她所有的神像都要被打碎， 她所得的嫖资都要化为灰烬； 我要毁灭她的一切偶像。 她以嫖资得来的偶像， 也要被用作妓女的嫖资。”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为此，我要痛哭哀号， 我要赤身光脚行走， 像豺狼哀嚎， 如鸵鸟悲鸣。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因为撒玛利亚的创伤无法救治， 已经祸及犹大， 直逼我百姓的城门，直逼耶路撒冷。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不要在迦特宣扬， 千万不要哭泣， 要在伯·亚弗拉的灰尘中打滚。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沙斐的居民啊， 你们将满面羞辱地赤身流亡， 撒南的居民不敢出城， 伯·以薛在痛哭， 你们已失去它的庇护。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玛律的居民痛苦不堪， 渴望得到拯救， 因为耶和华已把灾难降到耶路撒冷的城门。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拉吉的居民啊， 用骏马套车逃命吧！ 是你们首先唆使少女锡安犯罪， 在你们身上看到了以色列的罪恶。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去向摩利设·迦特赠送告别礼物吧！ 亚革悉人必令以色列诸王受骗上当。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玛利沙的居民啊， 我要使征服者到你们那里。 以色列的领袖要躲到亚杜兰。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犹大人啊，你们要剃光头发， 为你们所爱的儿女悲伤； 要剃得如秃鹰一样光秃， 因为他们要被掳到远方。</w:t>
      </w:r>
    </w:p>
    <w:p>
      <w:pPr>
        <w:pStyle w:val="Heading2"/>
      </w:pPr>
      <w:r>
        <w:rPr>
          <w:lang w:val="zh_CN" w:bidi="zh_CN"/>
        </w:rPr>
        <w:t>弥迦书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躺在床上图谋不轨、 盘算作恶的人有祸了！ 天一亮，他们就依仗手中的权势行恶。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他们贪图田地，就去霸占； 想要房屋，就去抢夺。 他们欺压人的全家， 诈取别人的产业。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所以，耶和华说： “我正计划降灾惩罚你们这族， 你们无法逃脱， 再也不能趾高气扬， 因为这是你们灾祸临头的日子。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到那日，人们要唱悲戚的哀歌讥讽你们说， ‘我们彻底完了， 耶和华把我们的产业转给别人。 祂竟拿走我们的产业， 把田地分给掳掠我们的人。’”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因此，他们在耶和华的会众中将无人抽签分地。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他们的先知说： “不要说预言了， 不要预言这种事， 我们不会蒙受羞辱。”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雅各家啊，你们怎能说： “耶和华已经不耐烦了吗？ 祂会做这些事吗？” 耶和华说：“我的话岂不有益于行为正直的人吗？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近来，你们像仇敌一样起来攻击我的子民。 你们剥去那些如从战场归来一样毫无戒备的过路人的外衣。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你们把我子民中的妇女从她们的幸福家园赶走， 又从她们的子女身上永远地夺去我的尊荣。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你们起来走吧！ 这里不再是你们的安居之地！ 因为这里已遭玷污， 被彻底毁坏。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倘若有骗子撒谎说， ‘我预言你们会有美酒佳酿。’ 他就会成为这个民族的先知。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“雅各家啊， 我必把你们都聚集起来， 我必把以色列的余民集合起来。 我要将他们安顿在一起， 好像羊圈里的羊， 又如草场上的羊群； 那里必人声鼎沸。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开路者要走在他们前面， 带领他们冲出敌人的城门。 他们的王走在前面， 耶和华亲自引导他们。”</w:t>
      </w:r>
    </w:p>
    <w:p>
      <w:pPr>
        <w:pStyle w:val="Heading2"/>
      </w:pPr>
      <w:r>
        <w:rPr>
          <w:lang w:val="zh_CN" w:bidi="zh_CN"/>
        </w:rPr>
        <w:t>弥迦书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我说：“雅各的首领，以色列家的统治者啊！ 你们要听！ 难道你们不知正义吗？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然而，你们憎恶良善， 喜爱邪恶， 剥下我百姓的皮， 从他们的骨头上剔肉。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你们吃我百姓的肉， 剥我百姓的皮， 打碎他们的骨头， 把他们切成块， 如同下在锅里、放进釜中的肉。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你们遭难的时候， 向耶和华呼求， 祂必不应允你们。 因你们的恶行， 祂必掩面不顾你们。”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耶和华说： “使我的子民步入歧途的先知啊， 你们向供养你们的人报平安， 出言攻击那不供养你们的人。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因此，黑夜必笼罩你们， 使你们看不见异象； 幽暗必临到你们， 使你们无法占卜。 太阳要为先知沉落， 白昼变为黑夜。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先见必抱愧， 占卜者必蒙羞。 因得不到上帝的答复， 你们都必羞愧地捂着脸。”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至于我， 因有耶和华的灵， 我充满权能、正义和力量， 能向雅各宣告他的过犯， 向以色列宣告他的罪恶。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雅各家的首领，以色列家的统治者啊， 你们要听！ 你们厌恶正义，颠倒是非；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以血腥建立锡安， 以罪恶建造耶路撒冷。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城里的首领为贪赃而枉法， 祭司为银子而施教， 先知为钱财而占卜。 他们却宣称倚靠耶和华，说： “耶和华不是在我们当中吗？ 灾祸不会临到我们。”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所以，因你们的缘故， 锡安必被夷为平地， 耶路撒冷必沦为废墟， 圣殿山必成为长满荒林的高岗。</w:t>
      </w:r>
    </w:p>
    <w:p>
      <w:pPr>
        <w:pStyle w:val="Heading2"/>
      </w:pPr>
      <w:r>
        <w:rPr>
          <w:lang w:val="zh_CN" w:bidi="zh_CN"/>
        </w:rPr>
        <w:t>弥迦书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在末后的日子， 耶和华殿所在的山必耸立， 高过群山，超过万岭， 万民都要涌向它。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列国都必来，说： “来吧，让我们登耶和华的山， 去雅各之上帝的殿。 祂必教导我们行祂的道， 让我们走祂的路。” 因为训诲必出于锡安， 耶和华的话语必来自耶路撒冷。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祂必在列邦施行审判， 为远方的强国平息纷争。 他们必把刀剑打成犁头， 将矛枪打成镰刀。 国与国不再刀兵相见， 人们也不再学习战事。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人人都安然坐在自己的葡萄树和无花果树下， 不再担惊受怕。 这是万军之耶和华亲口说的。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万民都遵从自己神明的名， 但我们要永远遵从我们的上帝耶和华的名。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耶和华说： “到那日，我要聚集瘸腿的， 招聚被掳的和被我惩罚的。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我要使瘸腿的成为余民， 让被掳的成为强国。 耶和华要在锡安山做王治理他们， 从那时直到永远。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“你这羊群的瞭望塔， 少女锡安的坚垒啊！ 你从前的国权必得恢复， 少女耶路撒冷的王位必归你。”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现在你为何大声哭喊？ 是因为你没有王吗？ 难道你的谋士都死了吗， 以致你像分娩的妇人一样痛苦不堪？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少女锡安啊， 你要像分娩的妇人一样辗转呻吟， 因为你现在要离开这城， 住在荒野，被掳到巴比伦。 在那里，你将得到解救； 在那里，耶和华必从敌人手中救赎你。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现在许多国家一起来攻击你，说： “愿锡安遭蹂躏， 我们要看着锡安被毁灭。”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他们却不知道耶和华的心意， 也不明白祂的计划。 祂聚集他们， 像把禾捆堆积在麦场一样。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耶和华说： “少女锡安啊， 起来打谷吧！ 我要给你铁角， 我要给你铜蹄。 你要打碎列国， 将他们的不义之财献给耶和华， 把他们的财富献给普天下的主。”</w:t>
      </w:r>
    </w:p>
    <w:p>
      <w:pPr>
        <w:pStyle w:val="Heading2"/>
      </w:pPr>
      <w:r>
        <w:rPr>
          <w:lang w:val="zh_CN" w:bidi="zh_CN"/>
        </w:rPr>
        <w:t>弥迦书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耶路撒冷的居民啊， 现在你们要调集军队！ 敌人正四面围攻我们， 要用杖击打以色列首领的脸颊。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以法他的伯利恒啊， 你在犹大各城中毫不起眼， 但将有一位从你那里出来， 为我统治以色列； 祂的根源自亘古，来自太初。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因此，耶和华要将以色列人交给他们的敌人， 直到那临盆的妇人生下儿子。 那时，祂流亡的弟兄将重返他们的以色列同胞那里。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祂要挺身而起， 倚靠耶和华的能力， 奉祂上帝耶和华的威名牧养祂的群羊。 他们将安然居住， 因为那时祂必受尊崇，直达地极。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祂必给他们带来平安！ 亚述人侵略我们的国土、践踏我们的宫殿时， 我们将选立七位牧者和八位首领抗击他们。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他们要用刀剑统治亚述，统治宁录地区。 亚述人侵入我们国境、践踏我们疆土时， 祂必拯救我们。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雅各余剩的子孙将在万民中像从耶和华那里降下的雨露， 又像洒在草上的甘霖。 他们不依靠人， 不冀望于世人。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在各国各民中， 雅各余剩的子孙犹如林间百兽中的狮子， 又像闯入羊群的猛狮， 将猎物扑倒撕碎， 无人能搭救。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愿你们伸手战胜仇敌！ 愿你们的仇敌都被铲除！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耶和华说： “到那日， 我要消灭你们的战马， 毁坏你们的战车。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我要摧毁你们境内的城邑， 拆除你们所有的堡垒。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我要除掉你们手中的巫术， 使你们那里不再有占卜的。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我要从你们中间除去雕刻的神像和神柱， 使你们不再跪拜自己所造的。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我要从你们中间铲除亚舍拉神像， 毁灭你们的城邑。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我要在烈怒中报应那些不听从我的国家。”</w:t>
      </w:r>
    </w:p>
    <w:p>
      <w:pPr>
        <w:pStyle w:val="Heading2"/>
      </w:pPr>
      <w:r>
        <w:rPr>
          <w:lang w:val="zh_CN" w:bidi="zh_CN"/>
        </w:rPr>
        <w:t>弥迦书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以色列人啊， 你们要听耶和华的话： “起来，你们要在高山面前申辩， 让丘陵听你们诉说。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群山啊，大地永固的根基啊， 你们要听耶和华的控告！ 因为耶和华要控告祂的子民， 指控以色列人。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“我的子民啊， 我做了什么对不起你们的事？ 我哪里令你们厌烦？ 回答我！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我曾带你们出埃及， 把你们从受奴役之地救赎出来， 又差遣摩西、亚伦和米利暗引领你们。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我的子民啊， 你们要回想摩押王巴勒的阴谋以及比珥之子巴兰给他的回答， 要回想你们从什亭到吉甲途中的遭遇， 以便认识耶和华公义的作为。”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我要拿什么朝见耶和华， 在天上的上帝面前叩拜呢？ 要献上一岁的牛犊作燔祭吗？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耶和华岂会喜爱成千的公羊和万条油河？ 我岂可因过犯而献上自己的长子， 因心中的罪恶而献上亲生的骨肉？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世人啊， 耶和华已经指示你们何为良善。 祂向你们所要的是什么呢？ 是要你们行公义，好怜悯， 谦卑地与你们的上帝同行。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智者必敬畏耶和华的名， 祂在向耶路撒冷呼喊： “聚在你里面的众人都要听！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我岂会忘记恶人家中的不义之财和可恶的小升斗？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我岂会放过使用不公道的秤和砝码的人？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你的富人残暴成性， 居民谎话连篇， 满口诡诈之言。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所以，我要重重地击打你， 因你的罪恶而毁灭你。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你吃，却吃不饱，仍然腹中空空。 你聚敛钱财，却保不住。 你保住的，我要交给刀剑。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你撒种，却不得收割； 你榨橄榄，却无油抹身； 你踩葡萄，却无酒可喝。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因为你遵守暗利的恶规， 效法亚哈家的恶行， 随从他们的计谋， 所以我要使你荒凉， 让你的居民成为笑柄。 你们要蒙受列国的羞辱。”</w:t>
      </w:r>
    </w:p>
    <w:p>
      <w:pPr>
        <w:pStyle w:val="Heading2"/>
      </w:pPr>
      <w:r>
        <w:rPr>
          <w:lang w:val="zh_CN" w:bidi="zh_CN"/>
        </w:rPr>
        <w:t>弥迦书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我真悲惨！ 我就像夏天的果子已被收尽， 葡萄已被摘净， 找不到一串可吃的， 寻不见我心中渴望的初熟无花果。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虔敬人已从大地上灭绝， 世间再没有正直人。 人人伺机杀人流血， 用网罗猎取自己的弟兄。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他们善于作恶。 领袖和审判官索要贿赂， 显贵袒露心中的恶欲，朋比为奸。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他们当中最好的不过是蒺藜， 最正直的也不过是荆棘篱笆。 你们的守望者所说的日子， 就是你们受惩罚的日子已经来到。 你们必惊慌失措。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不要相信邻居， 不要信赖朋友， 即使对你怀中的妻子也要守口如瓶。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因为儿子藐视父亲， 女儿与母亲作对， 媳妇与婆婆作对； 家人之间反目成仇。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至于我， 我要仰望耶和华， 等候拯救我的上帝； 我的上帝必垂听我的祈求。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我的仇敌啊， 你们不要对我幸灾乐祸！ 我虽跌倒，但必再起来； 我虽坐在黑暗里， 但耶和华必做我的光。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我得罪了耶和华， 所以要承受祂的怒气， 直到祂为我辩护，替我申冤。 祂必领我进入光明， 我必亲睹祂的公义。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我的仇敌见状都必满面羞愧， 他们曾问我：“你的上帝耶和华在哪里？” 我必亲眼看见他们遭到报应， 他们要像街上的泥土一样被人践踏。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以色列啊， 终有一日你会重建自己的城墙。 到那日，你必扩张自己的疆域。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那日，从亚述到埃及的各城， 从埃及到幼发拉底河， 从天涯到海角， 人们都要到你这里来。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然而，大地要因地上居民的恶行而荒凉。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耶和华啊， 求你用你的杖牧养你的子民， 就是那作你产业的群羊。 他们独自住在林中， 住在肥沃的田园间。 愿他们像从前一样放养在巴珊和基列。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耶和华说： “我要向他们显出神迹奇事， 就像他们离开埃及时一样。”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列国看见这一切， 都必因自己势力衰微而羞愧， 都必用手捂口，耳朵变聋。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他们要像蛇一样舔土， 又如地上的爬虫， 战战兢兢地走出营寨； 他们必畏惧我们的上帝耶和华， 他们必对你充满恐惧。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有何神明像你一样赦免罪恶， 饶恕你幸存子民的过犯？ 你不会永远发怒， 因为你乐于施恩。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你必再次怜悯我们， 将我们的罪恶践踏在脚下， 把我们的一切过犯抛进深海。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你必按古时给我们列祖的誓言， 以信实待雅各， 以慈爱待亚伯拉罕。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