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马太福音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耶稣基督是亚伯拉罕的子孙、大卫的后裔，以下是祂的家谱：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亚伯拉罕生以撒， 以撒生雅各， 雅各生犹大和他的兄弟，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犹大和她玛生法勒斯和谢拉， 法勒斯生希斯仑， 希斯仑生兰，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兰生亚米拿达， 亚米拿达生拿顺， 拿顺生撒门，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撒门和喇合生波阿斯， 波阿斯和路得生俄备得， 俄备得生耶西，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耶西生大卫王。 大卫和乌利亚的妻子生所罗门，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所罗门生罗波安， 罗波安生亚比雅， 亚比雅生亚撒，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亚撒生约沙法， 约沙法生约兰， 约兰生乌西雅，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乌西雅生约坦， 约坦生亚哈斯， 亚哈斯生希西迦，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希西迦生玛拿西， 玛拿西生亚们， 亚们生约西亚，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约西亚生耶哥尼雅和他的兄弟， 那时以色列人被掳往巴比伦。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被掳到巴比伦以后， 耶哥尼雅生撒拉铁， 撒拉铁生所罗巴伯，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所罗巴伯生亚比玉， 亚比玉生以利亚敬， 以利亚敬生亚所，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亚所生撒督， 撒督生亚金， 亚金生以律，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以律生以利亚撒， 以利亚撒生马但， 马但生雅各，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雅各生约瑟。 约瑟就是玛丽亚的丈夫， 那被称为基督的耶稣就是玛丽亚生的。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这样，从亚伯拉罕到大卫共有十四代，从大卫到被掳至巴比伦也是十四代，从被掳至巴比伦到基督降生也是十四代。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耶稣基督降生的经过记载如下。 耶稣的母亲玛丽亚和约瑟订了婚，还没有成亲就从圣灵怀了孕。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她未婚夫约瑟是个义人，不愿公开地羞辱她，就想暗中和她解除婚约。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他正在考虑这事的时候，主的一位天使在梦中向他显现，说：“大卫的后裔约瑟，不要怕，把玛丽亚娶过来，因为她所怀的孕是从圣灵来的。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她将生一个儿子，你要给祂取名叫耶稣，因为祂要把自己的子民从罪恶中救出来。”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这一切应验了主借着先知所说的话：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“必有童贞女怀孕生子，祂的名字要叫以马内利。”以马内利的意思是“上帝与我们同在”。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约瑟醒来，就遵从主的天使所吩咐的娶玛丽亚为妻，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只是在她生下孩子之前没有与她同房。约瑟给孩子取名叫耶稣。</w:t>
      </w:r>
    </w:p>
    <w:p>
      <w:pPr>
        <w:pStyle w:val="Heading2"/>
      </w:pPr>
      <w:r>
        <w:rPr>
          <w:lang w:val="zh_CN" w:bidi="zh_CN"/>
        </w:rPr>
        <w:t>马太福音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希律王执政期间，耶稣降生在犹太的伯利恒城。 当时有几位智者从东方来到耶路撒冷，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问道：“那生来做犹太人之王的在哪里呢？我们在东方看见祂的星，特来朝拜祂。”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希律王听后，心里不安，全城的人都感到不安。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希律王就召来祭司长和律法教师，问他们：“基督降生在哪里呢？”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他们回答说：“在犹太的伯利恒，因为先知这样记载，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“‘犹大地区的伯利恒啊！ 你在犹大各城中并不是最小的， 因为有一位君王要从你那里出来， 牧养我的以色列子民。’”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于是，希律暗中召见那几位智者，仔细查问那星出现的准确时间，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然后派他们去伯利恒，并吩咐道：“你们去仔细寻访那个小孩，找到了，就回来报信，我也好去朝拜祂。”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他们听了王的吩咐，就去了。忽然，那颗曾在东方出现的星在前引领他们，一直来到小孩所在的地方，然后停在上空。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他们看见那颗星，喜出望外。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他们进了屋子，看见孩子和祂母亲玛丽亚，就俯伏在地上拜祂，并打开盛宝物的盒子献上黄金、乳香和没药作礼物。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他们在梦中得到指示，不可回希律那里，便改道返回了家乡。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他们离开之后，主的天使在梦中向约瑟显现，说：“起来，带着小孩子和祂母亲逃往埃及，住在那里等候我的通知，因为希律要寻找这孩子，杀害祂。”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于是，约瑟起来带着孩子和祂母亲连夜逃往埃及，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并在那里一直住到希律死了。这就应验了主借着先知所说的话：“我把儿子从埃及召出来。”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希律见自己被智者愚弄，大为恼怒，便照着智者所说的时间推算，下令把伯利恒及附近两岁以下的男孩杀光。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这正应验了耶利米先知的话：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“在拉玛有痛哭哀号的声音， 是拉结在为儿女哀痛， 不肯接受安慰， 因为他们都死了！”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希律死后，主的天使在梦中向在埃及的约瑟显现，说：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“起来，带着孩子和祂母亲回以色列去吧！因为要杀害孩子的人已经死了。”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约瑟就起来，带着孩子和祂母亲返回以色列。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但约瑟听说亚基劳继承他父亲希律的王位统治犹太，就不敢回那里。这时，他在梦中得到主的指示，便前往加利利地区，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定居在拿撒勒镇。这应验了先知的话：“祂将被称为拿撒勒人。”</w:t>
      </w:r>
    </w:p>
    <w:p>
      <w:pPr>
        <w:pStyle w:val="Heading2"/>
      </w:pPr>
      <w:r>
        <w:rPr>
          <w:lang w:val="zh_CN" w:bidi="zh_CN"/>
        </w:rPr>
        <w:t>马太福音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那时，施洗者约翰来到犹太的旷野传道，说：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“悔改吧，因为天国临近了！”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以赛亚先知曾说：“有人在旷野大声呼喊，‘预备主的道，修直祂的路。’”他指的就是约翰。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约翰身穿骆驼毛的衣服，腰束皮带，吃的是蝗虫和野蜜。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那时，耶路撒冷、犹太各地和约旦河一带的人都来到约翰那里，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承认他们的罪，在约旦河里接受他的洗礼。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约翰看见很多法利赛人和撒都该人也来受洗，就对他们说：“你们这些毒蛇的后代！谁指示你们逃避那将临的烈怒呢？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你们要结出与悔改相称的果子。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不要心里说，‘我们是亚伯拉罕的子孙。’我告诉你们，上帝可以从这些石头中兴起亚伯拉罕的子孙。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现在斧头已经放在树根上了，凡不结好果子的树都要被砍下，扔进火里。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我用水给你们施洗，叫你们悔改。但在我之后，有一位比我更有能力的要来，我连给祂提鞋都不配。祂要用圣灵和火给你们施洗。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祂手里拿着簸箕，要扬净祂的麦场，把麦子收进仓库，用不灭的火把糠秕烧尽。”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后来，耶稣从加利利来到约旦河受约翰的洗礼。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约翰想要拦住祂，就说：“我需要受你的洗，你反倒来找我吗？”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耶稣答道：“你暂且这样做吧！我们理当这样履行一切的义。”于是约翰答应了。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耶稣受了洗，刚从水里上来，天就开了。祂看见上帝的灵像鸽子一样降在祂身上，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又有声音从天上传来：“这是我的爱子，我喜悦祂。”</w:t>
      </w:r>
    </w:p>
    <w:p>
      <w:pPr>
        <w:pStyle w:val="Heading2"/>
      </w:pPr>
      <w:r>
        <w:rPr>
          <w:lang w:val="zh_CN" w:bidi="zh_CN"/>
        </w:rPr>
        <w:t>马太福音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后来，耶稣随圣灵的引导来到旷野，受魔鬼的试探。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耶稣禁食了四十昼夜后，很饥饿。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试探者前来对祂说：“你如果是上帝的儿子，就叫这些石头变成食物吧。”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耶稣回答说：“圣经上说，‘人活着不是单靠食物，而是靠上帝口中的每一句话。’”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魔鬼又带祂进圣城，让祂站在圣殿的最高处，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说：“你如果是上帝的儿子，就跳下去吧！因为圣经上说，‘上帝会吩咐祂的天使用手托住你，不让你的脚碰在石头上。’”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耶稣回答说：“圣经上也说，‘不可试探主你的上帝。’”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魔鬼再带耶稣到一座极高的山上，把世上万国及其荣华展示给祂看，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说：“如果你俯伏敬拜我，我就把这一切都给你。”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耶稣说：“撒旦，走开！圣经上说，‘要敬拜主你的上帝，单单事奉祂。’”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于是魔鬼离开了耶稣，这时有天使前来伺候祂。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耶稣听见约翰被捕入狱，就回到加利利。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后来，祂离开拿撒勒去迦百农居住。迦百农靠近湖边，在西布伦和拿弗他利地区。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这就应验了以赛亚先知的话：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“西布伦、拿弗他利、 沿海一带及约旦河东、外族人居住的加利利啊！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那住在黑暗中的人看见了大光， 活在死荫之地的人被光照亮了！”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从那时起，耶稣开始传道：“悔改吧，因为天国临近了！”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耶稣沿着加利利湖边走，看见被称为彼得的西门和他弟弟安得烈正向湖里撒网。他们是渔夫。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耶稣对他们说：“来跟从我！我要使你们成为得人的渔夫。”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他们立刻撇下渔网，跟从了耶稣。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耶稣再往前走，又看见雅各和约翰两兄弟正与父亲西庇太在船上补网。耶稣呼召他们，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他们马上离开渔船，辞别父亲，跟从了耶稣。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耶稣走遍加利利，在各个会堂里教导人，传讲天国的福音，医治人们各样的疾病。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祂的名声传遍了整个叙利亚。人们把一切患病的，就是被各种疾病和疼痛折磨的、癫痫的、瘫痪的，以及被鬼附身的都带到祂面前，祂就医治了他们。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因此，有大群的人跟从了祂，他们来自加利利、低加坡里、耶路撒冷、犹太和约旦河东。</w:t>
      </w:r>
    </w:p>
    <w:p>
      <w:pPr>
        <w:pStyle w:val="Heading2"/>
      </w:pPr>
      <w:r>
        <w:rPr>
          <w:lang w:val="zh_CN" w:bidi="zh_CN"/>
        </w:rPr>
        <w:t>马太福音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耶稣看见大群的人，就上了山，并坐下，门徒走到祂跟前，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祂就开口教导他们，说：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“心灵贫穷的人有福了， 因为天国是他们的。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哀痛的人有福了， 因为他们必得安慰。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谦和的人有福了， 因为他们必承受土地。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切慕公义如饥似渴的人有福了， 因为他们必得饱足。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心存怜悯的人有福了， 因为他们必蒙怜悯。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心灵纯洁的人有福了， 因为他们必看见上帝。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使人和睦的人有福了， 因为他们必被称为上帝的儿女。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为义受迫害的人有福了， 因为天国是他们的。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“人们若因为我的缘故侮辱、迫害、肆意毁谤你们，你们就有福了。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要欢喜快乐，因为你们在天上有大赏赐。他们也曾这样迫害以前的先知。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“你们是世上的盐。盐如果失去咸味，怎能使它再变咸呢？它将毫无用处，只会被扔在外面任人践踏。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你们是世上的光。建在山上的城无法隐藏。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人点亮灯，不会把它放在斗底下，而是放在灯台上，好照亮全家。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同样，你们的光也应当照在人面前，好让他们看见你们的善行，便赞美你们天上的父。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“不要以为我是来废除律法和先知书，我不是来废除，而是来成全。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我实在告诉你们，就是到天地都消失了，律法的一点一划都不会废除，全都要成就。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所以，谁违背这些诫命中最小的一条，并教导别人违背，谁在天国将被称为最小的。但谁遵守这些诫命，并教导别人遵守，谁在天国将被称为大的。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我告诉你们，你们的义若不胜过律法教师和法利赛人的义，你们绝不能进天国。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“你们听过吩咐古人的话，‘不可杀人，杀人的要受审判。’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但我告诉你们，凡无缘无故向弟兄发怒的，要受审判；凡骂弟兄是白痴的，要受公会的审判；凡骂弟兄是笨蛋的，难逃地狱的火。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“所以，你在祭坛前献祭的时候，要是想起有弟兄和你有过节，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就该把祭物留在祭坛前，先去跟他和好，然后再来献祭。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“趁着你和告你的人还在去法庭的路上，你要赶紧与对方和解，以免他把你交给审判官，审判官把你交给差役，把你关进监牢。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我实在告诉你，要是有一分钱没有还清，你绝不能从那里出来。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“你们听过这样的话，‘不可通奸。’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但我告诉你们，凡看见妇女就动淫念的，他在心里已经犯了通奸罪。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如果你的右眼使你犯罪，就剜掉它！宁可失去身体的一部分，也比整个人被扔进地狱好。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如果你的右手使你犯罪，就砍掉它！宁可失去身体的一部分，也比整个人下地狱好。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“还有话说，‘人若休妻，必须给她休书’。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但我告诉你们，除非是妻子不贞，否则休妻就是使妻子犯通奸罪，娶被休的女子也是犯通奸罪。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“你们也听过吩咐古人的话，‘不可违背誓言，总要向主遵守所起的誓。’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但我告诉你们，不可起誓。不可指着天起誓，因为天是上帝的宝座。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不可指着地起誓，因为地是上帝的脚凳。不可指着耶路撒冷起誓，因为那是大君王的城。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也不可指着自己的头起誓，因为你不能使一根头发变白或变黑。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你们说话，是就说是，不是就说不是，多说的便是来自那恶者。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“你们听过这样的话，‘以眼还眼，以牙还牙。’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但我告诉你们，不要跟恶人作对。有人打你的右脸，连左脸也转过来让他打。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有人想控告你，要夺你的内衣，连外衣也给他。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有人强迫你走一里路，你就跟他走二里路。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有求你的，就给他；有向你借的，不可拒绝他。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“你们听过这样的话，‘要爱邻居，恨仇敌。’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但我告诉你们，要爱你们的仇敌，为迫害你们的人祷告。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这样，你们才是天父的孩子。因为祂让阳光照好人也照坏人，降雨给义人也给恶人。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如果你们只爱那些爱你们的人，有什么值得嘉奖的呢？就是税吏也会这样做。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如果你们只问候自己的弟兄，有什么特别呢？就是外族人也会这样做。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所以，你们要纯全，正如你们的天父是纯全的。</w:t>
      </w:r>
    </w:p>
    <w:p>
      <w:pPr>
        <w:pStyle w:val="Heading2"/>
      </w:pPr>
      <w:r>
        <w:rPr>
          <w:lang w:val="zh_CN" w:bidi="zh_CN"/>
        </w:rPr>
        <w:t>马太福音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“你们要小心，行义的时候不可张扬，故意叫人看见，否则就不能得你们天父的赏赐了。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“因此，周济穷人的时候，不要大吹大擂，像那些伪君子在会堂和街市上所行的一样，以博取人们的赞赏。我实在告诉你们，他们得到的赏赐仅此而已。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你们周济穷人的时候，右手所做的别叫左手知道，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要不声不响地去做。这样，鉴察隐秘事的天父必赏赐你们。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“你们祷告时，不要像伪君子那样。他们喜欢站在会堂里和十字路口上公开祷告，故意让人看见。我实在告诉你们，他们得到的赏赐不过是人的赞赏。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你们祷告的时候，要进入内室，关上门，向你们肉眼看不见的父祈祷，鉴察隐秘事的父必赏赐你们。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“你们祷告时不可像外族人那样喋喋不休，他们以为长篇大论，就必蒙垂听。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不可像他们那样，因为在你们祈求以前，你们的父已经知道你们的需要了。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“你们应当这样祷告， “‘我们天上的父， 愿你的圣名被尊崇，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愿你的国度降临， 愿你的旨意在地上成就，就像在天上成就一样。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求你今天赐给我们日用的饮食。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饶恕我们的罪， 就像我们饶恕了得罪我们的人。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不要让我们陷入诱惑， 救我们脱离那恶者。 因为国度、权柄、荣耀都是你的，直到永远。阿们！’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“如果你们饶恕别人的过犯，你们的天父也必饶恕你们的过犯。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如果你们不饶恕别人的过犯，你们的天父也不会饶恕你们的过犯。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“你们禁食的时候，不要像伪君子那样愁眉苦脸，因为他们故意蓬头垢面，好让别人知道他们在禁食。我实在告诉你们，他们得到的赏赐不过是人的赞赏。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你禁食的时候要梳头洗脸，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不叫人们看出你在禁食，只让你肉眼看不见的父知道，鉴察隐秘事的父必赏赐你。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“不要为自己在世上积攒财宝，世上有虫子咬，会生锈，又有贼闯进来偷。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你们要把财宝积攒在天上，天上没有虫子咬，不会生锈，也没有贼闯进来偷。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要知道，你的财宝在哪里，你的心也在哪里。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“眼睛是身体的灯。你的眼睛若明亮，全身就光明；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你的眼睛若昏花，全身就黑暗。如果你里面的光黑暗了，那黑暗是多么大啊！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“一个人不能服侍两位主人，因为他不是恨这位、爱那位，就是重这位、轻那位。你们不能又事奉上帝，又事奉金钱。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“所以我告诉你们，不要为生活忧虑，比如吃什么、喝什么，也不要为身体忧虑，比如穿什么。难道生命不比饮食重要吗？身体不比穿着重要吗？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“你们看天上的飞鸟，它们不种，不收，也不在仓里积存粮食，你们的天父尚且养活它们，难道你们还不如飞鸟贵重吗？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你们谁能用忧虑使自己多活片刻呢？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“何必为穿着忧虑呢？你们看看野地的百合花是如何生长的，它们既不劳苦，也不纺织。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但我告诉你们，就连所罗门王最显赫时的穿戴还不如一朵百合花！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你们的信心太小了！野地的草今天还在，明天就被扔进炉中，上帝还这样装扮它们，何况你们呢？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所以，你们不要忧虑‘吃什么？喝什么？穿什么？’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因为这些都是外族人的追求，你们的天父知道你们的需要。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“你们要先寻求上帝的国和祂的义，这一切都会赐给你们。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所以，不要为明天忧虑，因为明天自有明天的忧虑，一天的难处一天担就够了。</w:t>
      </w:r>
    </w:p>
    <w:p>
      <w:pPr>
        <w:pStyle w:val="Heading2"/>
      </w:pPr>
      <w:r>
        <w:rPr>
          <w:lang w:val="zh_CN" w:bidi="zh_CN"/>
        </w:rPr>
        <w:t>马太福音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“不要论断人，免得你们被论断。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因为你们怎样论断别人，也必照样被论断；你们用什么尺度衡量别人，也要用什么尺度衡量你们。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为什么你只看见你弟兄眼中的小刺，却看不见自己眼中的大梁呢？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既然你自己眼中有大梁，又怎么能对弟兄说‘让我除去你眼中的小刺’呢？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你这伪君子啊！要先除掉自己眼中的大梁，才能看得清楚，好清除弟兄眼中的小刺。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“不要把圣物给狗，免得狗转过头来咬你们；也不要把珍珠扔在猪前，免得猪践踏珍珠。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“祈求，就会给你们；寻找，就会寻见；叩门，就会给你们开门。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因为凡祈求的，就得到；寻找的，就寻见；叩门的，就给他开门。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“你们谁有儿子求饼，却给他石头呢？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求鱼，却给他蛇呢？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你们虽然邪恶，尚且知道把好东西给儿女，你们的天父岂不更要把好东西赐给求祂的人吗？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“所以，无论何事，想要别人怎样对待你们，你们就要怎样对待别人，这是律法和先知的教导。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“你们要进窄门，因为通向灭亡的门宽，路阔，进去的人也多；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但通向永生的门小，路窄，找到的人也少。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“你们要提防假先知，他们披着羊皮到你们当中，骨子里却是凶残的狼。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你们可以凭他们结的果子认出他们。荆棘怎能结出葡萄呢？蒺藜怎能长出无花果呢？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同样，好树结好果子，坏树结坏果子；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好树结不出坏果子，坏树也结不出好果子。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凡不结好果子的树，都要被砍下来扔进火里。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因此，你们可以凭他们结的果子认出他们。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并不是所有称呼我‘主啊，主啊’的人都能进天国，只有遵行我天父旨意的人才能进去。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在审判那天，很多人会对我说，‘主啊，主啊，我们不是奉你的名传道，奉你的名赶鬼，奉你的名行了许多神迹吗？’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我会清楚地告诉他们，‘我从来不认识你们，你们这些作恶的人走开！’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“所以，凡听了我的这些话就去行的人，就像聪明人把房子建在磐石上。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遇到风吹雨打、洪水冲击，房子仍屹立不倒，因为它建基在磐石上。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凡听了我这些话不去行的，就像愚昧人把房子建在沙土上。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遇到风吹雨打、洪水冲击，房子就倒塌了，而且倒塌得很厉害。”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耶稣讲完这番话后，众人对祂的教导感到惊奇，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因为祂教导他们时像个有权柄的人，不像他们的律法教师。</w:t>
      </w:r>
    </w:p>
    <w:p>
      <w:pPr>
        <w:pStyle w:val="Heading2"/>
      </w:pPr>
      <w:r>
        <w:rPr>
          <w:lang w:val="zh_CN" w:bidi="zh_CN"/>
        </w:rPr>
        <w:t>马太福音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耶稣下山的时候，有许多人跟着。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有一个患麻风病的人过来跪在祂跟前，说：“主啊，如果你肯，就能使我洁净。”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耶稣伸手摸他，说：“我肯，你洁净了吧！”那人的麻风病就立刻洁净了。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耶稣对他说：“切勿把这事告诉别人，要去让祭司察看你的身体，并照摩西的规定献祭，向众人证明你已经洁净了。”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耶稣到了迦百农，一个百夫长前来向祂求助，说：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“主啊，我的仆人瘫痪，躺在家里，非常痛苦。”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耶稣说：“我去医治他。”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百夫长说：“主啊，你亲临舍下，我不敢当。只要你说一句话，我仆人就会痊愈。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因为我有上司，也有部下。我命令这个部下去，他就去；要那个部下来，他就来。我吩咐奴仆做什么，他就做什么。”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耶稣听了，感到惊奇，便对跟随祂的人说：“我实在告诉你们，我在以色列从未见过信心这么大的人。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我告诉你们，将来有许多从东从西来的人会在天国与亚伯拉罕、以撒和雅各一同欢宴。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但那些本应承受天国的人反而会被赶到外面的黑暗里，在那里哀哭切齿。”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耶稣对百夫长说：“你回去吧！就照你所信的给你成就。”就在那时候，他的仆人便痊愈了。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耶稣来到彼得家，看见彼得的岳母正在发烧，躺在床上。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耶稣一摸她的手，她的烧就退了，她便起来服侍耶稣。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当晚，有人带着许多被鬼附身的人来见耶稣。耶稣一句话就把鬼赶出去了，并治好了所有的病人。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这是要应验以赛亚先知的话：“祂担当了我们的软弱，背负了我们的疾病。”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耶稣看到人群围着祂，就吩咐门徒渡到湖对岸。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这时，有一位律法教师上前对耶稣说：“老师，无论你往哪里去，我都要跟从你。”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耶稣说：“狐狸有洞，飞鸟有窝，人子却没有安枕之处。”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另一个门徒对耶稣说：“主啊，请让我先回去安葬我的父亲。”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耶稣对他说：“你跟从我，让死人去埋葬他们的死人吧！”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耶稣上了船，门徒也跟着祂上去。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忽然，湖面上狂风大作，波涛汹涌，船快要被巨浪吞没，耶稣却在睡觉。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门徒连忙叫醒耶稣，说：“主啊，救命！我们快淹死了！”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耶稣答道：“你们的信心太小了，为什么害怕呢？”于是祂起来斥责风和浪，风浪就完全平静了。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门徒很惊奇，说：“祂究竟是什么人？连风浪都听祂的！”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耶稣到了对岸加大拉人的地方，遇见两个被鬼附身的人。他们从坟墓里出来，非常凶恶，没有人敢从那里经过。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他们高喊：“上帝的儿子啊！我们和你有什么关系？时候还没有到，你就来叫我们受苦吗？”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当时，有一大群猪在远处吃食。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鬼就央求耶稣：“如果你要赶我们出去，就让我们进入猪群吧！”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耶稣说：“去吧！” 于是，鬼从那二人身上出来，进入猪群，整群猪就一路奔下陡坡，冲进湖里淹死了。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放猪的人逃进城，把事情的经过以及被鬼附身者的遭遇告诉了城里的人。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于是，全城的人都出来见耶稣，见到后，便请求祂离开那里。</w:t>
      </w:r>
    </w:p>
    <w:p>
      <w:pPr>
        <w:pStyle w:val="Heading2"/>
      </w:pPr>
      <w:r>
        <w:rPr>
          <w:lang w:val="zh_CN" w:bidi="zh_CN"/>
        </w:rPr>
        <w:t>马太福音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耶稣坐船回到湖对岸自己住的城镇。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有人用担架把一个瘫痪的人抬到耶稣面前。耶稣看见他们的信心，就对瘫痪的人说：“孩子，放心吧！你的罪得到赦免了。”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几个律法教师听了，心里想：“这个人是在亵渎上帝。”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耶稣知道他们的心思，就说：“你们为什么心怀恶念呢？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说‘你的罪得到赦免了’容易呢？还是说‘你起来行走’容易呢？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如今我要让你们知道人子在世上有赦罪的权柄。”于是祂对瘫痪的人说：“起来！拿上你的担架回家去吧。”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那人就站起来，回家去了。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看见的人都充满了敬畏，就赞美把这样的权柄赐给人的上帝。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耶稣离开那里往前走，看见一个名叫马太的人坐在收税站里，便对他说：“跟从我！”马太就站起来跟从了耶稣。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耶稣在马太家里坐席的时候，很多税吏和罪人前来跟耶稣和祂的门徒一起坐席。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法利赛人看见了，就问耶稣的门徒：“你们的老师为何跟税吏和罪人一起吃饭？”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耶稣听见后，答道：“健康的人不需要医生，有病的人才需要。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圣经上说，‘我要的是怜悯，而非祭物’，你们去揣摩这句话的意思吧。我来不是召义人，而是召罪人。”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那时，约翰的门徒来问耶稣：“我们和法利赛人常常禁食，为什么你的门徒不禁食呢？”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耶稣对他们说：“新郎和宾客还在一起的时候，宾客岂能悲伤？但有一天新郎将被带走，那时他们就要禁食了。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“没有人用新布缝补旧衣，因为新布会把旧衣扯破，破洞会更大。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也没有人把新酒装在旧皮囊里，否则皮囊会胀破，酒也漏了，皮囊也毁了。人们总是把新酒装在新皮囊里，以便两样都能保住。”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耶稣说话的时候，来了一个会堂主管，跪在祂面前，说：“我的女儿刚刚死了，求你去把手按在她身上，她就会活过来。”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耶稣和门徒就起身跟着他去了。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途中，有一个患了十二年血漏病的女人挤到耶稣的背后，摸了祂衣服的穗子，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因为她心想：“我只要摸到祂的衣服，就会痊愈。”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耶稣转过头来，看见她，就说：“女儿，放心吧，你的信心救了你。”就在那一刻，她的顽疾痊愈了。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耶稣来到会堂主管的家，看见殡葬的吹乐手和乱嚷嚷的人群，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就吩咐他们：“你们出去吧，这孩子没有死，只是睡着了。”他们都讥笑祂。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耶稣让众人都出去，然后进去拉着女孩的手，女孩就起来了。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这件事传遍了那一带。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耶稣从那里往前走，有两个瞎眼的跟着祂，高声呼叫：“大卫的后裔啊，可怜我们吧！”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耶稣进了房子，那两个瞎眼的来到祂面前。耶稣问他们：“你们相信我能做这事吗？”他们说：“主啊，我们相信。”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于是，耶稣摸他们的眼睛，并说：“照你们的信心成全你们吧。”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他们的眼睛就看见了。耶稣郑重地叮嘱他们：“切不可张扬这件事。”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但他们出去后把祂所行的事传遍了那一带。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他们正要离去，有人带着一个被鬼附身的哑巴来见耶稣。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耶稣把鬼赶出去后，哑巴就能说话了。众人都很惊奇，说：“在以色列从未见过这样的事。”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法利赛人却说：“祂是靠鬼王赶鬼。”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耶稣走遍了各城各乡，在会堂里教导人，传讲天国的福音，医治各样的疾病。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祂看见众人，心里怜悯他们，因为他们困苦无助，好像没有牧人的羊。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耶稣对门徒说：“要收割的庄稼很多，工人却很少。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因此，你们要祈求庄稼的主人派工人去收割祂的庄稼。”</w:t>
      </w:r>
    </w:p>
    <w:p>
      <w:pPr>
        <w:pStyle w:val="Heading2"/>
      </w:pPr>
      <w:r>
        <w:rPr>
          <w:lang w:val="zh_CN" w:bidi="zh_CN"/>
        </w:rPr>
        <w:t>马太福音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耶稣叫了十二位门徒来，赐他们权柄，能赶出污鬼、医治各样的疾病。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以下是这十二位使徒的名字： 首先是西门，又名彼得，还有彼得的兄弟安得烈、西庇太的儿子雅各、雅各的兄弟约翰、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腓力、巴多罗买、多马、税吏马太、亚勒腓的儿子雅各、达太、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激进党人西门和出卖耶稣的加略人犹大。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耶稣差遣这十二个人出去，嘱咐他们：“外族人的地方不要去，撒玛利亚人的城镇也不要进，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要到以色列人当中寻找迷失的羊。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“你们要边走边传，‘天国临近了！’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要医治病人，叫死人复活，使麻风病人得洁净，赶走邪灵。你们白白地得来，也应当白白地给人。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出门时钱袋里不要带金、银、铜币，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不要带行李、备用的衣服、鞋或手杖，因为工人理应得到供应。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你们无论到哪座城、哪个村，要在那里寻找配接待你们的人，然后住在他家，一直住到离开。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你们进他家的时候，要祝他家平安。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如果那家配得平安，你们的平安必临到那家；如果那家不配，平安仍归给你们。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如果有人不接待你们，不听你们传的道，你们离开那家或那城时，要跺掉脚上的尘土。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我实在告诉你们，在审判之日，那城将比所多玛和蛾摩拉受更重的刑罚！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“听着，我差你们出去，就好像把羊送入狼群。所以，你们要像蛇一样机灵，像鸽子一样驯良。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“你们要小心谨慎，因为你们将被送上法庭，并在会堂里被鞭打。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你们要因我的缘故被带到官长和君王面前，在他们和外族人面前为我做见证。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当你们被押去受审时，不要顾虑如何应对，或说什么话，那时必赐给你们当说的话。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因为那时候说话的不是你们自己，而是你们父的灵借着你们说话。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“那时，人将把自己的弟兄置于死地，父亲将把儿子置于死地，儿女将反叛父母，置他们于死地。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你们将为我的名被众人憎恨，但坚忍到底的必定得救。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你们如果在一个地方遭迫害，就逃到另一个地方。我实在告诉你们，没等你们走遍以色列的城镇，人子就来了。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“学生不能高过老师，奴仆也不能大过主人。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学生顶多和老师一样，奴仆顶多和主人一样。连家主都被骂成是别西卜，更何况祂的家人呢？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“不要害怕那些迫害你们的人。因为掩盖的事终会暴露出来，隐藏的秘密终会被人知道。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你们要把我暗中告诉你们的公布于众，你们要把听到的耳语在屋顶上传扬。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那些只能杀害身体，不能毁灭灵魂的，不用怕他们。但要畏惧有权将身体和灵魂一同毁灭在地狱里的上帝。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两只麻雀不是只卖一个铜钱吗？然而没有天父的许可，一只也不会掉在地上。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就连你们的头发都被数过了。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所以不要害怕，你们比许多麻雀要贵重！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“凡在人面前承认我的，我在天父面前也必承认他；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凡在人面前否认我的，我在天父面前也必否认他。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“不要以为我来了会让天下太平，我不是带来和平，而是带来刀剑。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因为我来是要叫儿子与父亲作对，女儿与母亲作对，媳妇与婆婆作对，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家人之间反目成仇。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“爱父母过于爱我的人不配做我的门徒；爱儿女过于爱我的人不配做我的门徒；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不背起自己的十字架跟从我的，不配做我的门徒。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保全自己生命的，必失去生命；但为了我失去生命的，必得到生命。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“谁接待你们，就是接待我；谁接待我，就是接待差我来的那位。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因为某人是先知而接待他的，必得到和先知一样的赏赐；因为某人是义人而接待他的，必得到和义人一样的赏赐。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人若接待我门徒中最卑微的人，并因为他是我的门徒而给他一杯凉水喝，我实在告诉你们，那人必得到赏赐。”</w:t>
      </w:r>
    </w:p>
    <w:p>
      <w:pPr>
        <w:pStyle w:val="Heading2"/>
      </w:pPr>
      <w:r>
        <w:rPr>
          <w:lang w:val="zh_CN" w:bidi="zh_CN"/>
        </w:rPr>
        <w:t>马太福音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耶稣嘱咐完十二个门徒，就离开那里，到附近的城镇传道和教导人。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约翰在监狱中听到基督所做的事，就差门徒去问祂：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“你就是我们所等候的那位吗？还是我们要等别人呢？”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耶稣回答说：“你们回去把所见所闻告诉约翰，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就是瞎眼的看见，瘸腿的走路，麻风病人得洁净，耳聋的听见，死人复活，穷人听到福音。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凡对我笃信不疑的人有福了！”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他们离开后，耶稣对众人谈论约翰，说：“你们从前去旷野要看什么呢？看随风摇动的芦苇吗？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如果不是，你们出去到底想看什么？是看穿绫罗绸缎的人吗？那些穿绫罗绸缎的人在王宫里。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你们出去究竟想看什么？看先知吗？是的，我告诉你们，他不只是先知。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圣经上说，‘看啊，我要差遣我的使者在你前面为你预备道路’，这里所指的就是约翰。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我实在告诉你们，凡妇人所生的，没有一个兴起来比施洗者约翰大，然而天国里最微不足道的也比他大。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“从施洗者约翰到现在，天国在强劲地扩展着，暴力之徒一直在攻击它。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因为到约翰为止，所有的先知和律法都在预言天国的事。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如果你们愿意接受，约翰就是那要来的以利亚。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有耳朵的，都应当听。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“我用什么来比拟这个世代的人呢？他们好像一群在街上玩耍的儿童对别的孩子说，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“‘我们吹娶亲的乐曲， 你们不跳舞； 我们唱送葬的哀歌， 你们不捶胸。’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约翰来了，也不吃也不喝，他们就说他被鬼附身。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人子来了，又吃又喝，他们就说祂是贪吃好酒之徒，与税吏和罪人为友。然而智慧通过她的作为显明为义。”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那时，耶稣开始责备一些城镇，因为祂在那里行了许多神迹，当地的居民仍不肯悔改。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祂说：“哥拉汛啊，你有祸了！伯赛大啊，你有祸了！因为如果把在你们当中所行的神迹行在泰尔和西顿，那里的人早就身披着麻衣、头蒙着灰尘悔改了。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所以我告诉你们，在审判之日，你们将比泰尔和西顿受更重的刑罚！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“迦百农啊，你将被提升到天上吗？不！你将被打落到阴间。因为如果把在你那里所行的神迹行在所多玛，它肯定会存留到今天。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所以我告诉你们，在审判之日，你们将比所多玛受更重的刑罚！”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那时，耶稣说：“父啊，天地的主，我颂赞你，因为你把这些事向聪明、有学问的人隐藏起来，却启示给像孩童一般的人。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父啊，是的，这正是你的美意。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我父将一切交给了我。除了父，没有人认识子；除了子和受子启示的人，没有人认识父。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“所有劳苦困乏、背负重担的人啊，到我这里来吧！我要赐给你们安息。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我心柔和谦卑，你们要负我的轭，向我学习，这样你们的心灵必得享安息。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因为我的轭容易负，我的担子很轻省。”</w:t>
      </w:r>
    </w:p>
    <w:p>
      <w:pPr>
        <w:pStyle w:val="Heading2"/>
      </w:pPr>
      <w:r>
        <w:rPr>
          <w:lang w:val="zh_CN" w:bidi="zh_CN"/>
        </w:rPr>
        <w:t>马太福音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安息日的时候，耶稣经过一片麦田。祂的门徒饿了，便掐些麦穗吃。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法利赛人看见后，对耶稣说：“你看，你的门徒做了安息日不准做的事！”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耶稣回答说：“你们没有读过大卫的事迹吗？当时他和随从饿了，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他进入上帝的殿，他们吃了献给上帝的供饼。这饼只有祭司才可以吃，大卫和随从是不准吃的。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此外律法书又记载，在安息日，祭司在圣殿里干犯安息日的规条也不算有罪。你们没有读过吗？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我告诉你们，这里有一位比圣殿更伟大，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如果你们明白‘我要的是怜悯，而非祭物’这句经文的意义，就不会冤枉无辜了。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因为人子是安息日的主。”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耶稣离开那里，走进犹太人的会堂，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里面有个人，一只手是萎缩的。法利赛人企图控告耶稣，就问祂：“在安息日可以医病吗？”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耶稣回答说：“你们如果有一只羊在安息日掉进坑里，难道不把它拉上来吗？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人比羊要贵重多了！所以在安息日行善合情合理。”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然后，耶稣对那人说：“把手伸出来！”那人一伸手，手就复原了，跟另一只手一样健康。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法利赛人却走了出去，策划怎样除掉耶稣。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耶稣知道了，就离开那里。很多人跟随祂，耶稣治好了所有患病的人，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叮嘱他们不要泄露祂的身份。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这是要应验以赛亚先知的话：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“看啊！我所拣选、 所眷爱、所喜悦的仆人， 我要将我的灵赐给祂， 祂要向万邦宣扬正义。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祂不争竞，不喧嚷， 街上也听不见祂的声音。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压伤的芦苇，祂不折断； 将残的灯火，祂不吹灭； 祂终必使正义得胜。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普世都要仰望祂的圣名。”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有人带一个被鬼附身、又瞎又哑的人来见耶稣，耶稣便医治他，使他能说能看。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众人都很惊奇，就说：“这人会不会是大卫的那个后裔？”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法利赛人听见后却说：“祂不过是靠鬼王别西卜赶鬼罢了。”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耶稣知道他们的心思，就说：“一个国内部自相纷争，必然灭亡；一座城、一个家内部自相纷争，必无法坚立。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若撒旦驱逐撒旦，就是自相纷争，它的国怎能维持呢？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我若是靠别西卜赶鬼，你们的子弟又是靠谁赶鬼呢？因此，他们要审判你们。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但我若是靠上帝的灵赶鬼，就是上帝的国已降临在你们中间了。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“人如何进入壮汉家里抢夺他的财物呢？除非先把那壮汉捆绑起来，才能抢劫他的家。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“谁不与我为友，就是与我为敌；谁不和我一起收聚，就是在拆散。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所以我告诉你们，一切罪和亵渎的话都可以得到赦免，但亵渎圣灵的罪必得不到赦免。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说话得罪人子的，还可以得到赦免；但说话冒犯圣灵的，今生永世都得不到赦免。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“好树结好果子，坏树结坏果子，看果子就能知道树的好坏。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你们这些毒蛇的后代！你们既然邪恶，又怎能讲出好话呢？因为心里充满的，口里自然会说出来。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善人心存良善，就从他里面发出良善；恶人心存邪恶，就从他里面发出邪恶。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我告诉你们，在审判之日，人将为自己所说的每一句闲话负责，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因为将凭你口中的话来判断你是否有罪。”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当时，有几个律法教师和法利赛人对耶稣说：“老师，我们想要看你行个神迹。”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耶稣回答说：“一个邪恶淫乱的世代想看神迹，但除了约拿先知的神迹以外，再没有神迹给他们看。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约拿在大鱼腹中三日三夜，人子也要在地里三日三夜。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在审判的日子，尼尼微人要起来定这个世代的罪，因为他们听到约拿的宣告，就悔改了。看啊！这里有一位比约拿更大。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在审判的日子，南方的女王和这世代的人都要起来，她要定这个世代的罪，因为她曾不远千里来听所罗门王的智言慧语。看啊！这里有一位比所罗门王更大。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“有个污鬼离开了它所附的人，在干旱无水之地四处游荡，寻找安歇之处，却没有找到。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于是它说，‘我要回到老地方。’它回去后，看见里面空着，打扫得又干净又整齐，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就去带来七个比自己更邪恶的鬼一起住在那里。那人的下场比从前更惨了。这个邪恶的世代也会这样。”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耶稣还在和众人说话的时候，祂的母亲和兄弟站在外面，想要跟祂说话。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有人告诉祂：“你的母亲和兄弟站在外面有话要跟你说。”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耶稣说：“谁是我的母亲？谁是我的兄弟？”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祂伸出手来指着门徒说：“看啊，我的母亲和我的兄弟！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凡遵行我天父旨意的人都是我的弟兄、姊妹和母亲。”</w:t>
      </w:r>
    </w:p>
    <w:p>
      <w:pPr>
        <w:pStyle w:val="Heading2"/>
      </w:pPr>
      <w:r>
        <w:rPr>
          <w:lang w:val="zh_CN" w:bidi="zh_CN"/>
        </w:rPr>
        <w:t>马太福音 13:1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当天，耶稣离开房子，坐在湖边。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有一大群人聚集到祂周围，祂只好上船坐下，众人都站在岸上。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祂用比喻给他们讲许多道理，说：“有一个农夫出去撒种。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撒种的时候，有些种子落在路旁，被飞鸟吃掉了；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有些落在石头地上，因为泥土不深，种子很快就发芽了，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然而因为没有根，被太阳一晒，就枯萎了；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有些落在荆棘丛中，荆棘长起来便把幼苗挤住了；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有些落在沃土里，就结出果实，有的多达一百倍，有的六十倍，有的三十倍。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有耳朵的，都应当听。”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门徒上前问耶稣：“你为什么要用比喻来教导他们呢？”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耶稣回答说：“天国的奥秘只让你们知道，不让他们知道。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因为凡有的，还要给他更多，让他丰富有余；凡没有的，连他仅有的也要夺去。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我用比喻教导他们是因为他们视而不见，听而不闻，闻而不悟。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以赛亚的预言正应验在他们身上， “‘你们听了又听，却不明白； 看了又看，却不领悟。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因为这些人心灵麻木， 耳朵发背，眼睛昏花， 以致眼睛看不见，耳朵听不见， 心里不明白，无法回心转意， 得不到我的医治。’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“但你们的眼睛是有福的，因为看得见；你们的耳朵也是有福的，因为听得见。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我实在告诉你们，以前有许多先知和义人曾渴望看见你们所看见的，听见你们所听见的，却未能如愿。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“所以，你们应当留心这撒种的比喻。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种子落在路旁，是指人听了天国的道理却不明白，魔鬼乘虚而入，把撒在他心里的夺走了。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种子落在石头地上，是指人听了道后，立刻欢喜地接受了，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但他们心里没有根基，不过是暂时接受，一旦为道遭受患难或迫害，就立刻放弃了。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种子落在荆棘丛中，是指人虽然听过道，但生活的忧虑和钱财的迷惑把道挤住了，以致不能结出果实。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种子落在沃土里，是指人听了道，并明白了道，就结出果实，有的多达一百倍，有的六十倍，有的三十倍。”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耶稣又给他们讲了一个比喻，说：“天国就像一个人，将好种子撒在田里。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人们睡觉的时候，仇敌过来把毒麦撒在他的麦田里，就走了。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当麦子长苗吐穗时，毒麦也长起来了。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奴仆看见了就来对主人说，‘主人啊！你不是把好种子撒在田里了吗？从哪里来的毒麦呢？’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“主人回答说，‘这是仇敌做的。’奴仆问道，‘要我们去拔掉它们吗？’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“主人说，‘不用了，因为拔毒麦会连麦子一起拔掉。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让它们一起生长吧。到收割的时候，我会吩咐收割的工人先把毒麦拔出来，扎成捆，留着烧，然后将麦子存入谷仓。’”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耶稣又给他们讲了一个比喻：“天国就像一粒芥菜种，人把它种在田里。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它虽然是种子中最小的，长起来之后却比其他蔬菜都大，并且长成一棵树，飞鸟也来在它枝头栖息。”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祂又给他们讲了个比喻：“天国就像面酵，妇人拿来掺在三斗面里，直到整团面都发起来。”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耶稣用比喻对众人讲这些事，祂每次对他们讲话时都用比喻。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这是要应验先知的话：“我要开口讲比喻，道出创世以来隐藏的事。”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后来，耶稣离开人群，进到屋里。门徒来到祂面前，说：“请给我们解释田间毒麦的比喻。”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耶稣说：“那撒下好种子的就是人子，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麦田代表世界，那些好种子就是天国的子民。毒麦就是那些属魔鬼的人，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撒毒麦的仇敌就是魔鬼。收割的日子便是世界的末日，收割的工人就是天使。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“毒麦怎样被拔出来扔进火里烧，在世界末日的时候也是一样，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人子将派天使把一切引人犯罪的和作恶的从祂国里挑出来，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扔进火炉里。他们将在那里哀哭切齿。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那时，义人在他们天父的国度要像太阳一样发出光辉。有耳朵的，都应当听。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“天国就像藏在地里的宝贝，有人发现了，就把它埋好，然后欢然变卖他所有的财产去买那块地。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“天国又像一个四处搜购贵重珍珠的商人。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他找到一颗极贵重的珍珠，就去变卖了一切产业，把它买下来。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“天国又像一张渔网，撒在海里捕到了各种鱼。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网满了，人们把网拉上岸，然后坐下来挑选，好的就收进筐里，不好的就丢掉。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世界末日的时候也是这样。天使必把恶人从义人中拣出来，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扔进火炉里，他们将在那里哀哭切齿。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你们明白这些事了吗？” 他们回答说：“明白了。”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耶稣说：“律法教师成为天国的门徒后，就像一个家主从他的库房里拿出新的和旧的东西来。”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耶稣讲完了这些比喻，就离开那里，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回到自己的家乡，在会堂里教导人。人们很惊奇，说：“这个人从哪里得到如此的智慧和异能呢？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这不是那木匠的儿子吗？祂母亲不是玛丽亚吗？祂的弟弟不是雅各、约瑟、西门和犹大吗？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祂的妹妹们不也都在我们这里吗？祂究竟从哪里得了这些能力呢？”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他们就对祂很反感。 耶稣对他们说：“先知到处受人尊敬，只有在本乡本家例外。”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因为他们不信，耶稣就没有在那里多行神迹。</w:t>
      </w:r>
    </w:p>
    <w:p>
      <w:pPr>
        <w:pStyle w:val="Heading2"/>
      </w:pPr>
      <w:r>
        <w:rPr>
          <w:lang w:val="zh_CN" w:bidi="zh_CN"/>
        </w:rPr>
        <w:t>马太福音 14:1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那时，分封王希律听见耶稣的名声，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就对臣仆说：“这个人是施洗者约翰！他从死里复活了，所以能行这些神迹。”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原来希律为他兄弟腓力的妻子希罗底的缘故，拘捕了约翰，把他捆绑起来关在监牢。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因为约翰曾多次对他说：“你娶这个妇人不合法。”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他想杀掉约翰，但怕触怒百姓，因为他们都认为约翰是先知。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在希律的生日那天，希罗底的女儿在众人面前跳舞。希律非常高兴，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就起誓答应她无论要什么都可以。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她受了母亲的指使，说：“请把施洗者约翰的头放在盘子里送给我。”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希律感到为难，但既然在众宾客面前起了誓，只好下令给她。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他派人进监牢砍了约翰的头，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放在盘子里送给女孩，她又转送给她母亲。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约翰的门徒把尸体领回安葬后，就去告诉耶稣。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耶稣听见这个消息，就独自坐船退到一处荒僻的地方。众人得知后，就从各城步行来跟随祂。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耶稣上了岸，看见一大群人，心里怜悯他们，就治好了他们当中的病人。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黄昏时，门徒过来对耶稣说：“这里是荒郊野外，天又晚了，请遣散众人，好让他们到村庄去自己买些吃的。”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耶稣回答说：“他们不用离开，你们给他们吃的吧。”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门徒答道：“我们这里只有五个饼和两条鱼。”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耶稣说：“拿来给我。”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于是，祂叫众人坐在草地上，然后拿起那五个饼和两条鱼，举目望着天祝谢后，掰开饼递给门徒，让他们分给众人。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大家都吃饱了，把剩下的零碎收拾起来，装满了十二个篮子。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当时吃饭的，除了妇女和小孩，约有五千男人。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随后，耶稣催门徒上船，叫他们先渡到湖对岸，祂则遣散众人。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等众人都离开了，祂就独自上山去祷告，在那里一直待到晚上。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那时，门徒的船离岸已远，遇到逆风，船身被波浪撞击得摇摆不定。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天将破晓的时候，耶稣从水面上朝门徒走去。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门徒看见祂在湖面上走，都吓坏了，说：“是幽灵！”他们害怕得又喊又叫。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耶稣立刻对他们说：“放心吧！是我，不要怕。”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彼得说：“主啊！如果真的是你，就叫我从水面上走到你那里。”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耶稣说：“你来吧！” 于是，彼得就从船上下去，走在湖面上，要去耶稣那里。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他看到风浪很大，就害怕起来，身体开始往下沉，便大喊：“主啊，救我！”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耶稣马上伸手拉住他，说：“你信心太小了！为什么怀疑呢？”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他们上了船，风浪就平静了。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船上的人都敬拜祂，说：“你真是上帝的儿子。”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他们渡到湖对岸，来到革尼撒勒。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当地的人认出是耶稣，就派人去把附近所有的病人都带到祂面前，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求耶稣让他们只摸一摸祂衣服的穗子，所有摸过的病人都好了。</w:t>
      </w:r>
    </w:p>
    <w:p>
      <w:pPr>
        <w:pStyle w:val="Heading2"/>
      </w:pPr>
      <w:r>
        <w:rPr>
          <w:lang w:val="zh_CN" w:bidi="zh_CN"/>
        </w:rPr>
        <w:t>马太福音 15:1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有几个法利赛人和律法教师从耶路撒冷来质问耶稣：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“为什么你的门徒吃饭前不行洗手礼，破坏祖先的传统呢？”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耶稣回答说：“为什么你们因拘守传统而违背上帝的诫命呢？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上帝说，‘要孝敬父母’，又说，‘咒骂父母的，必被处死。’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你们却说，‘人如果宣布把供养父母的钱奉献给上帝，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他就不必孝敬父母了。’你们这是用传统来废掉上帝的诫命。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你们这些伪君子，以赛亚针对你们说的预言一点没错，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“‘这些人嘴上尊崇我， 心却远离我，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他们的教导无非是人的规条， 他们敬拜我也是枉然。’”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耶稣召集了众人，对他们说：“你们要听，也要明白。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入口的东西不会使人污秽，从口中出来的才会使人污秽。”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门徒上前对祂说：“你知道吗？法利赛人听见你的话很反感。”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耶稣回答说：“凡不是我天父栽种的都要被连根拔起来。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随便他们吧！他们是瞎眼的向导。瞎眼的给瞎眼的领路，二人都会掉进坑里。”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彼得对耶稣说：“请给我们解释一下这个比喻。”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耶稣说：“你们也还是这样糊涂吗？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岂不知入口的东西都是进到肚子里，然后排进厕所吗？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可是，从口中出来的乃是发自内心，会使人污秽。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因为从心里出来的有恶念、谋杀、通奸、淫乱、偷盗、假见证和毁谤，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这些东西才使人污秽。不洗手吃饭并不会使人污秽。”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耶稣从那里退到泰尔和西顿境内。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那地方有个迦南的妇人前来大声恳求耶稣：“主啊！大卫的后裔啊！可怜我吧！我的女儿被鬼附身，受尽折磨！”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耶稣却一言不答。门徒上前求祂说：“请让她走吧！她老是在我们后面喊叫。”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耶稣说：“我奉差遣只是来寻找以色列家迷失的羊。”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那妇人上前跪下，说：“主啊！求你帮帮我吧！”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耶稣答道：“把儿女的食物丢给狗吃，不合适。”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妇人说：“主啊，不错，可是狗也吃主人饭桌上掉下来的碎渣呀！”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耶稣说：“妇人，你的信心真大！我答应你的要求。”就在那一刻，她女儿痊愈了。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耶稣离开那里，来到加利利湖边，上了山，在那里坐下。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大群的人把瘸腿的、瞎眼的、残疾的、哑巴及许多别的病人带来，放在祂脚前，祂就医治了他们。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众人看见哑巴说话，残疾的复原，瘸腿的走路，瞎眼的看见，都很惊奇，就赞美以色列的上帝。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耶稣把门徒召集过来，对他们说：“我怜悯这些人，他们跟我在一起已经三天，没有任何吃的。我不愿让他们饿着肚子回去，以免他们在路上体力不支。”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门徒说：“在这荒郊野外，我们到哪里找足够的食物给这么多人吃呢？”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耶稣问：“你们有多少饼？” 门徒答道：“七个，还有几条小鱼。”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耶稣便吩咐众人坐在地上。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祂拿着那七个饼和几条鱼祝谢后，掰开，递给门徒，门徒再分给众人。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大家都吃了，并且吃饱了，剩下的零碎装满了七个筐子。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当时吃饭的，除了妇女和小孩，共有四千男人。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耶稣遣散众人以后，就坐船去了马加丹地区。</w:t>
      </w:r>
    </w:p>
    <w:p>
      <w:pPr>
        <w:pStyle w:val="Heading2"/>
      </w:pPr>
      <w:r>
        <w:rPr>
          <w:lang w:val="zh_CN" w:bidi="zh_CN"/>
        </w:rPr>
        <w:t>马太福音 16:1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有几个法利赛人和撒都该人来试探耶稣，要求祂显个天上的神迹给他们看。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耶稣回答说：“傍晚的时候，你们说，‘天上有红霞，明天必晴朗。’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早晨的时候，你们说，‘天色又红又暗，今天必有风雨。’你们懂得分辨天色，却不能分辨时代的征兆。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一个邪恶淫乱的世代想看神迹，但除了约拿的神迹以外，再没有神迹给他们看。”于是耶稣离开他们走了。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门徒渡到湖对岸，忘记带饼了。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耶稣对他们说：“你们要小心提防法利赛人和撒都该人的酵。”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门徒彼此议论说：“这是因为我们没有带饼吧。”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耶稣知道他们的心思，就说：“你们的信心太小了！为什么议论没有带饼的事呢？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你们还不明白吗？你们不记得那五个饼让五千人吃饱，又装满多少篮子吗？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也不记得那七个饼给四千人吃饱，又装满多少筐子吗？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我并非和你们谈论饼，你们怎么不明白呢？你们要提防法利赛人和撒都该人的酵。”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门徒这才恍然大悟，知道耶稣不是叫他们当心什么面酵，而是要提防法利赛人和撒都该人的教导。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到了凯撒利亚·腓立比境内，耶稣问门徒：“人们说人子是谁？”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门徒回答说：“有人说是施洗者约翰，有人说是以利亚，还有人说是耶利米或其他某位先知。”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耶稣问：“那么，你们说我是谁？”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西门·彼得回答说：“你是基督，是永活上帝的儿子！”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耶稣对他说：“约拿的儿子西门啊，你是有福的！因为这件事不是属血肉的人告诉你的，而是我天上的父启示你的。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我告诉你，你是彼得，我要在这磐石上建立我的教会，阴间的势力不能胜过它。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我要把天国的钥匙交给你。凡你在地上捆绑的，在天上也要捆绑；凡你在地上释放的，在天上也要释放。”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当下，耶稣叮嘱门徒不可告诉别人祂就是基督。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从此以后，耶稣开始清楚地指示门徒，祂必须去耶路撒冷，受长老、祭司长和律法教师许多的迫害，并且被杀害，但第三天必复活。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彼得把耶稣拉到一边，劝阻祂说：“主啊，千万不可！这件事绝不会发生在你身上！”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耶稣转过身来对彼得说：“撒旦，退到我后面去！你是我的绊脚石，因为你不考虑上帝的意思，只考虑人的意思。”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于是耶稣对门徒说：“人若想跟从我，就当舍己，背起他的十字架跟从我。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因为想救自己生命的，必失去生命；但为了我失去生命的，必得到生命。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人就算赚得全世界，却丧失自己的生命，又有什么益处呢？人还能拿什么换回自己的生命呢？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“因为人子要在祂父的荣耀中与众天使一起降临，那时，祂将按照各人的行为报应各人。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我实在告诉你们，有些站在这里的人会在有生之年看见人子降临在祂的国度里。”</w:t>
      </w:r>
    </w:p>
    <w:p>
      <w:pPr>
        <w:pStyle w:val="Heading2"/>
      </w:pPr>
      <w:r>
        <w:rPr>
          <w:lang w:val="zh_CN" w:bidi="zh_CN"/>
        </w:rPr>
        <w:t>马太福音 17:1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六天后，耶稣带着彼得、雅各和雅各的兄弟约翰单独登上一座高山。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耶稣在他们面前改变了形象，面貌如太阳一样发光，衣服洁白如光。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忽然，摩西和以利亚向他们显现，他们在跟耶稣谈话。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彼得对耶稣说：“主啊，我们在这里真好！如果你愿意，我就在这里搭三座帐篷，一座给你，一座给摩西，一座给以利亚。”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他正在说话的时候，一朵灿烂的云彩笼罩他们。云彩中有声音说：“这是我的爱子，我喜悦祂，你们要听从祂。”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门徒听见这声音，便俯伏在地，非常惧怕。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耶稣就过来摸他们，说：“起来吧，别害怕。”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他们抬眼一看，只见耶稣一人。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下山时，耶稣叮嘱他们：“人子从死里复活以前，不要把刚才看见的告诉别人。”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门徒问耶稣：“律法教师为什么说以利亚必须先来？”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耶稣回答说：“以利亚的确要来，他将复兴一切。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但我告诉你们，以利亚已经来了，人们却不认识他，甚至还任意对待他。人子同样也会在他们手下受苦。”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门徒这才明白耶稣所说的是指施洗者约翰。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他们来到山下众人聚集的地方。有一个人过来跪在耶稣跟前，说：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“主啊！救救我的儿子吧！他患了癫痫，痛苦极了，经常跌进火中，掉进水里。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我带他去见你的门徒，但他们不能医治他。”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耶稣说：“唉！这又不信又败坏的世代啊，我要跟你们在一起待多久？我要容忍你们多久呢？把他带到我这里来吧。”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耶稣斥责附在孩子身上的鬼，鬼就离开了那孩子，他立刻就好了。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事后，门徒私下问耶稣：“我们为什么赶不走那鬼呢？”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耶稣说：“你们的信心太小了。我实在告诉你们，你们若有像芥菜种那样大的信心，就算叫这座山从这里移到那里，它也会移开，你们将没有办不到的事。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至于这一类的鬼，你们必须祷告和禁食才能把它赶走。”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他们聚集在加利利的时候，耶稣对他们说：“人子将被交在人手中。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他们将杀害祂，第三天祂将复活。”门徒听了，十分忧愁。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他们来到迦百农，有几个收圣殿税的来问彼得：“你们的老师不纳圣殿税吗？”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彼得说：“纳！”他进了屋，还没开口，耶稣便问他：“西门，你有何看法？世上的君王向谁征收赋税？向自己的儿子呢，还是向外人呢？”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彼得答道：“向外人。” 耶稣说：“所以儿子不用纳税。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但为了避免得罪这些人，你就去湖边钓鱼，把钓上来的第一条鱼的嘴打开，里面有一个钱币，拿它去缴你我的税好了。”</w:t>
      </w:r>
    </w:p>
    <w:p>
      <w:pPr>
        <w:pStyle w:val="Heading2"/>
      </w:pPr>
      <w:r>
        <w:rPr>
          <w:lang w:val="zh_CN" w:bidi="zh_CN"/>
        </w:rPr>
        <w:t>马太福音 18:1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这时，门徒上前来，问耶稣：“在天国谁最伟大？”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耶稣叫了一个小孩子来站在他们当中，然后说：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“我实在告诉你们，你们若不回转，变得像小孩子那样，绝不能进天国。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所以，凡像这小孩子一样谦卑的人，在天国才是最伟大的。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“谁为了我的名接待这样一个小孩子，就是接待我。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不论谁使这样一个小信徒失足犯罪，他的下场比把大磨石拴在他脖子上沉到深海里还要惨。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这世界有祸了！因为里面充满了引人犯罪的事。这样的事是免不了的，但引人犯罪的人有祸了！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“如果你的手或脚使你犯罪，就把它砍下来扔掉！肢体残缺着进入永生，胜过四肢健全却被扔进永远不灭的火中。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如果你的一只眼睛使你犯罪，就剜出来丢掉它！独眼进入永生，胜过双目健全却被扔进地狱的火中。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你们切不可轻视任何一位卑微的人。我告诉你们，他们的天使在天上常见我天父的面。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“人子到世界来是要拯救迷失的人。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如果一个人有一百只羊，其中有一只走迷了路，你们认为他会怎么办呢？难道不会把那九十九只撇在山上，去找那只迷失的羊吗？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我实在告诉你们，如果找到了，他会非常欢喜，甚至比有那九十九只没有迷失的羊还欢喜。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同样，你们的天父也不愿任何一个卑微的人失丧。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“如果你的弟兄得罪了你，你要找个机会跟他单独在一起，指出他的错处。如果他肯接受劝告，你就赢得了你的弟兄。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如果他不听，你就带一两位弟兄去见他，这样任何事有两三个证人作证才能定案。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如果他仍然不听，你就应当告诉教会。如果他连教会也不听，你就把他看作异教徒或税吏。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我实在告诉你们，你们在地上捆绑的，在天上也要捆绑；你们在地上释放的，在天上也要释放。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“况且，我实在告诉你们，如果你们当中有两个人在地上同心合意地祈求，不论求什么，我天上的父必为你们成就。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因为哪里有两三个人奉我的名聚会，我就在哪里与他们同在。”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那时，彼得上前问耶稣：“主啊，如果我的弟兄得罪了我，我该饶恕他多少次呢？七次够了吧？”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耶稣回答说：“我告诉你，不是七次，是七十个七次。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“因此，天国就像一个王，他要跟奴仆清算债务。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正开始清算的时候，有人带着一个欠了六千万银币的人进来。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因为这个人无法清还债款，主人就下令把他及其妻儿和所有财产全部卖掉还债。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那奴仆跪在王面前乞求说，‘请宽容我，我会把债务全部还清的。’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主人可怜他，不但释放了他，而且免了他全部的债。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“可是，那奴仆出去后，遇见一位欠他一百个银币的同伴，就揪住他，掐着他的喉咙说，‘还我钱！’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同伴跪下哀求道，‘请宽容我，我会还你的。’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“那奴仆却不肯，竟把同伴送进监狱，直到他还清债务为止。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其他奴仆目睹这一切，都愤愤不平，就去把这件事告诉了主人。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“于是，主人把那奴仆召来，说，‘你这可恶的奴才！你哀求我，我就免了你所有的债。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难道你不应该怜悯你的同伴，就像我怜悯你一样吗？’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主人大怒，把他交给狱卒受刑，直到他还清全部的债务。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如果你们每个人不从心里饶恕自己的弟兄，我的天父也要这样对待你们。”</w:t>
      </w:r>
    </w:p>
    <w:p>
      <w:pPr>
        <w:pStyle w:val="Heading2"/>
      </w:pPr>
      <w:r>
        <w:rPr>
          <w:lang w:val="zh_CN" w:bidi="zh_CN"/>
        </w:rPr>
        <w:t>马太福音 19:1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耶稣说完这番话，就离开加利利来到约旦河东岸的犹太地区。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有一大群人跟着祂，祂就在那里治好了他们的病。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有几个法利赛人到耶稣那里想试探祂，便问祂：“男人可以用任何理由休妻吗？”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耶稣回答说：“你们没有读过吗？太初，造物主造了男人和女人，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并且说，‘因此，人要离开父母，与妻子结合，二人成为一体。’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这样，夫妻不再是两个人，而是一体了。因此，上帝配合的，人不可分开。”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他们追问：“那么，为什么摩西说，只要给妻子休书，就可以休她呢？”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耶稣说：“因为你们心里刚硬，摩西才准许你们休妻。但起初并不是这样。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我告诉你们，除非是妻子不贞，否则任何人休妻另娶，就是犯通奸罪。”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门徒对耶稣说：“如果夫妻关系是这样，还不如不结婚。”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耶稣说：“这话不是每个人都能接受的，只有那些得到这种恩赐的人才能接受。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人不结婚的原因很多，有些是因为先天的缺陷，有些是被人阉了，也有些是为了天国而自己放弃结婚的权利。谁能接受，就让他接受吧。”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有人带着小孩子来见耶稣，要让耶稣为他们按手祷告，却受到门徒的责备。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耶稣说：“让小孩子到我这里来，不要阻止他们，因为天国属于这样的人。”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于是，祂为他们按手，然后才离开那里。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有一个人来请教耶稣：“老师，我该做什么善事才能得到永生呢？”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耶稣说：“你为什么问我何为善事？善者只有一位，你如果想进入永生，就必须遵守诫命。”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那人问：“什么诫命呢？” 耶稣答道：“不可杀人，不可通奸，不可偷盗，不可作伪证，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要孝敬父母，并且爱邻如己。”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那青年说：“这一切我早已遵守了，还缺什么呢？”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耶稣告诉他：“你如果想做到纯全，就去变卖所有的产业，送给穷人，你必有财宝存在天上，然后你来跟从我。”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那青年听后，便忧伤地走了，因为他有许多产业。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耶稣对门徒说：“我实在告诉你们，有钱人很难进天国。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我再告诉你们，骆驼穿过针眼比有钱人进上帝的国还容易呢！”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门徒听了，十分惊奇，便问：“这样，谁能得救呢？”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耶稣看着他们说：“对人而言，这不可能；但对上帝而言，凡事都可能。”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彼得问道：“你看，我们已经撇下一切来跟从你了，将来会有什么奖赏呢？”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耶稣说：“我实在告诉你们，到万物更新、人子坐在祂荣耀的宝座上时，你们这些跟从我的人也要坐在十二个宝座上，审判以色列的十二个支派。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任何人为了我的名撇下房屋、弟兄、姊妹、父母、儿女或田地，都要得到百倍的赏赐，而且承受永生。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然而，许多为首的将要殿后，殿后的将要为首。”</w:t>
      </w:r>
    </w:p>
    <w:p>
      <w:pPr>
        <w:pStyle w:val="Heading2"/>
      </w:pPr>
      <w:r>
        <w:rPr>
          <w:lang w:val="zh_CN" w:bidi="zh_CN"/>
        </w:rPr>
        <w:t>马太福音 20:1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耶稣接着说：“因为天国就像一个园主清早去外面雇工人到他的葡萄园做工。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他跟工人讲好一天的工钱是一个银币，然后派他们去葡萄园。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“大约上午九点钟，园主出去看见还有人站在街市上无所事事，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就对他们说，‘你们也到我的葡萄园来工作吧，我会给你们合理的工钱。’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“他们便去了。大约正午和下午三点钟，他又出去雇用工人。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到了下午五点钟的时候，他再次出去，看见还有人闲站在那里，就问他们，‘为什么你们一整天站在这里无所事事呢？’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他们回答说，‘因为没有人雇用我们。’园主说，‘你们也到我的葡萄园来吧！’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“到了傍晚，园主对工头说，‘叫工人来领工钱吧，最晚来的先领，最先来的后领。’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“下午五点来的工人每人得了一个银币。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最早来的工人来领的时候，以为可以多得一点工钱，谁知也各得一个银币。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“他们拿着工钱满腹牢骚地对园主说，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‘那些最晚来的人只工作了一小时，而我们在烈日下辛苦了一整天，怎么会领同样的工钱呢？’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“园主对他们当中的一个人说，‘朋友，我并没有欠你呀！我们不是讲好付你一个银币吗？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拿着你的工钱走吧。我给那后来的和你一样的工钱，是我愿意。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难道我不可随意使用自己的钱吗？因为我慷慨，你就嫉妒吗？’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因此，为首的将要殿后，殿后的将要为首。”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在去耶路撒冷的路上，耶稣把十二个门徒带到一边，对他们说：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“看啊，我们现在前往耶路撒冷，人子将被交给祭司长和律法教师。他们要判祂死刑，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把祂交给外族人嘲弄、鞭打、钉在十字架上。但第三天祂必复活。”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当时，西庇太的妻子带着两个儿子上前，跪在耶稣面前，有事要求祂。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耶稣问她：“你要什么呢？” 她说：“在你的国度，请让我这两个儿子一个坐在你右边，一个坐在你左边。”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耶稣回答说：“你们不知道自己在求什么。我要喝的那杯，你们能喝吗？” 他们说：“我们能。”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耶稣对他们说：“我要喝的那杯，你们也要喝。不过谁坐在我的左右不是我来定，而是我父为谁预备的，就让谁坐。”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其他十个门徒听见这事，都对他们兄弟二人十分恼火。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于是，耶稣把他们叫来，说：“你们知道，外族人有君王统治他们，有大臣管理他们。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但你们不可这样。你们中间，谁想当首领，谁就要做大家的仆人；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谁想居首位，谁就要做大家的奴仆。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正如人子不是来受人服侍，而是来服侍人，并且牺牲性命，作许多人的赎价。”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耶稣和祂的门徒离开耶利哥时，有一大群人跟着祂。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有两个瞎眼的正坐在路旁，听说耶稣经过，就高声喊叫：“主啊，大卫的后裔啊，可怜我们吧！”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众人责备他们，叫他们不要出声，他们却喊得更大声了：“主啊，大卫的后裔啊，可怜我们吧！”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耶稣停下脚步，叫了他们来，问他们：“你们要我为你们做什么？”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他们说：“主啊，我们想看见。”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耶稣就动了慈心，摸他们的眼睛，他们立刻得见光明，并跟从了耶稣。</w:t>
      </w:r>
    </w:p>
    <w:p>
      <w:pPr>
        <w:pStyle w:val="Heading2"/>
      </w:pPr>
      <w:r>
        <w:rPr>
          <w:lang w:val="zh_CN" w:bidi="zh_CN"/>
        </w:rPr>
        <w:t>马太福音 21:1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耶稣和门徒将近耶路撒冷，来到橄榄山的伯法其。耶稣派了两个门徒，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并嘱咐说：“你们到前面的村庄去，就会看见一头母驴拴在那里，旁边还有一头驴驹。你们把它们解开，牵到我这里。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要是有人问起，你们就说，‘主要用它们’，那人会立刻让你们牵来。”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这件事发生是要应验先知的话：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“要对少女锡安说，‘看啊，你的君王来了！祂谦卑地骑着驴，骑着一头驴驹。’”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两个门徒照着耶稣的吩咐去了，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把母驴和驴驹带了回来。他们把衣服搭在驴背上，让耶稣骑上去。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许多人把衣服铺在路上，还有些人砍下树枝铺在路上。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众人前呼后拥，高喊道： “和散那归于大卫的后裔！” “奉主名来的当受称颂！” “和散那归于至高之处的上帝！”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耶稣进耶路撒冷时，全城轰动，说：“这是谁？”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众人说：“祂是先知耶稣，来自加利利的拿撒勒。”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耶稣进入圣殿，赶走里面所有做买卖的人，推翻兑换钱币之人的桌子和卖鸽子之人的凳子。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耶稣斥责他们说：“圣经上说，‘我的殿必称为祷告的殿。’你们竟把它变成了贼窝。”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殿中瞎眼的和瘸腿的都来到耶稣面前，祂便治好了他们。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祭司长和律法教师看见祂所行的奇事，又听见小孩子在圣殿里高声喊着：“和散那归于大卫的后裔！”便十分恼怒。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他们责问耶稣说：“你听见这些人说的了吗？” 耶稣说：“我听见了。圣经上说，‘你使孩童和婴儿口中发出颂赞’，你们从未读过吗？”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然后，祂便离开他们，出城前往伯大尼，在那里住宿。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清早，耶稣在回城的路上饿了。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祂看见路旁有一棵无花果树，便走过去，却发现除了叶子外什么也没有。 祂对那棵树说：“你永远不会再结果子！”那棵树立刻枯萎了。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门徒见了就惊奇地问：“这棵树怎么一下子枯萎了？”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耶稣回答说：“我实在告诉你们，你们如果有信心、不怀疑，不但能使无花果树枯萎，就算对这座山说，‘从这里挪开，投进大海里！’也照样可以实现。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所以，只要相信，你们无论祷告求什么，都必得到。”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耶稣进了圣殿，正在教导人的时候，祭司长和百姓的长老上前质问祂：“你凭什么权柄做这些事？谁授权给你了？”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耶稣说：“我也要问你们一个问题，你们回答了，我就告诉你们我凭什么权柄做这些事。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约翰的洗礼是从哪里来的？从天上来的，还是从人间来的？” 他们便彼此议论说：“如果我们说‘是从天上来的’，祂一定会问我们，‘那你们为什么不信他？’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但如果我们说‘是从人间来的’，又怕触怒百姓，因为他们都相信约翰是先知。”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于是，他们回答耶稣说：“我们不知道。” 耶稣说：“我也不告诉你们我凭什么权柄做这些事。”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耶稣又说：“你们怎样看这件事？某人有两个儿子。他对大儿子说，‘孩子，你今天到葡萄园工作吧！’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“大儿子回答说，‘我不去！’但后来他改变了主意，就去了。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“那父亲又去对小儿子说同样的话。小儿子回答说，‘好的，父亲’，却没有去。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“这两个儿子到底哪一个服从父亲呢？” 他们回答道：“大儿子。” 耶稣说：“我实在告诉你们，税吏和娼妓要比你们先进上帝的国。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因为约翰来指示你们当行的正路，你们不信他，但税吏和娼妓信了。你们亲眼看见了这些事，竟然还是执迷不悟，不肯信他。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“你们再听一个比喻。有个园主开垦了一个葡萄园，在园子的四周围上篱笆，又在园中挖了一个榨酒池，建了一座瞭望台，然后把葡萄园租给佃户，就出远门了。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到了收获的季节，园主派奴仆去佃户那里收取他的那份果实。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佃户却抓住他的奴仆，打伤一个，杀死一个，又用石头打死了一个。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于是，园主又派去更多奴仆，结果也遭到同样的对待。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最后，园主派了自己的儿子去，心想，‘他们肯定会尊重我的儿子。’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可是那些佃户看见园主的儿子，就彼此商量说，‘这是产业继承人。来吧！我们杀掉他，占了他的产业！’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于是，他们抓住他，把他扔到葡萄园外杀了。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那么，当园主回来的时候，他会怎样处置那些佃户呢？”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他们说：“他会毫不留情地除掉那些恶人，然后把葡萄园租给其他按时交果子的佃户。”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耶稣说： “‘工匠丢弃的石头已成了房角石。 这是主的作为，在我们看来奇妙莫测。’ 你们从未读过这段经文吗？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所以，我告诉你们，上帝将把祂的国从你们那里夺去，赐给结果子的人。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凡跌在这石头上的人，都会粉身碎骨；这石头落在谁身上，会把谁砸烂。”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祭司长和法利赛人听了耶稣的比喻，明白祂是针对他们讲的。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他们试图逮捕耶稣，但又害怕百姓，因为百姓都认为耶稣是先知。</w:t>
      </w:r>
    </w:p>
    <w:p>
      <w:pPr>
        <w:pStyle w:val="Heading2"/>
      </w:pPr>
      <w:r>
        <w:rPr>
          <w:lang w:val="zh_CN" w:bidi="zh_CN"/>
        </w:rPr>
        <w:t>马太福音 22:1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耶稣又用比喻对他们说：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“天国就像一个王为儿子筹备婚宴。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他派奴仆去请受邀的客人，可是客人都不肯来。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王再派其他奴仆去，说，‘去告诉被邀请的人，我的宴席已经备好，公牛和肥畜都宰了，一切都预备妥当，来赴婚宴吧！’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那些人却毫不理会地走了，一个去种田，一个去做买卖，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其余的竟然抓住王的奴仆，把他们羞辱一番后杀了。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王大怒，派军队去剿灭凶手，烧毁他们的城。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“然后，他对奴仆说，‘婚宴已预备好了，只是被邀请的人不配。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所以你们到街头巷尾，把所有见到的人都请到宴席上来。’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奴仆到街上把遇到的人都请了来，好人坏人都有，婚宴大厅里满了客人。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“王出来会见在座的客人，发现有一个人没有穿礼服，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就问他，‘朋友，你来这里怎么不穿婚宴的礼服呢？’那人无言以对。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王便吩咐侍从，‘把他手脚绑起来丢到外面的黑暗里，让他在那里哀哭切齿。’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“因为被邀请的人多，选上的人少。”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那时，法利赛人出去策划怎样从耶稣的话里找把柄陷害祂。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他们派了自己的门徒跟希律党人一同去问耶稣：“老师，我们知道你诚实无伪，按真理传上帝的道，不徇情面，因为你不以貌取人。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那么请告诉我们，你认为向凯撒纳税对不对呢？”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耶稣看出了他们的恶意，就说：“你们这些伪君子，为什么试探我呢？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拿一个纳税用的钱币来给我看。”他们就拿给祂一个银币。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耶稣问他们：“上面刻的是谁的像和名号？”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他们说：“凯撒的。” 耶稣说：“那么，属于凯撒的东西应该给凯撒，属于上帝的东西应该给上帝。”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他们听了很惊奇，只好离开祂走了。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同一天，不相信死人会复活的撒都该人也来问耶稣，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说：“老师，摩西说，‘如果一个人死了，没有儿女，只留下妻子，他的兄弟就当娶嫂嫂，替哥哥传宗接代。’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从前，我们这里有弟兄七人，老大结了婚，没有孩子就死了，把妻子留给了弟弟。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二弟、三弟一直到七弟都相继娶了嫂嫂。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最后，那女人也死了。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那么，到复活的时候，她将是谁的妻子呢？因为他们都娶过她。”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耶稣说：“你们弄错了。你们不明白圣经，也不知道上帝的能力。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因为到复活的时候，人不娶也不嫁，就像天上的天使一样。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“关于死人复活的事，你们没有读过上帝对你们说过的话吗？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祂说，‘我是亚伯拉罕的上帝，以撒的上帝，雅各的上帝。’上帝不是死人的上帝，而是活人的上帝。”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众人听到祂的教导都很惊奇。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法利赛人听见耶稣使撒都该人无言以对，就聚集在一起。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其中有位律法专家试探耶稣说：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“老师，请问律法中哪一条诫命最重要呢？”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耶稣回答说：“‘你要全心、全情、全意爱主你的上帝’，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这是第一条也是最重要的诫命。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第二条也相似，就是‘要爱邻如己’。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律法和先知的全部教导都以这两条诫命为基础。”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耶稣趁着法利赛人聚在那里，就问他们：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“你们对基督有何看法？祂是谁的后裔？”他们答道：“大卫的后裔。”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耶稣说：“那么，为什么大卫受圣灵感动，称祂为主呢？大卫曾说，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“‘主对我主说， 你坐在我的右边， 等我把你的仇敌放在你脚下。’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既然大卫称基督为主，基督又怎么会是大卫的后裔呢？”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没人能回答耶稣的问题。此后，再没人敢用问题刁难耶稣。</w:t>
      </w:r>
    </w:p>
    <w:p>
      <w:pPr>
        <w:pStyle w:val="Heading2"/>
      </w:pPr>
      <w:r>
        <w:rPr>
          <w:lang w:val="zh_CN" w:bidi="zh_CN"/>
        </w:rPr>
        <w:t>马太福音 23:1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随后，耶稣对众人和门徒说：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“律法教师和法利赛人坐在摩西的位子上讲授律法。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你们要谨遵他们的教导，但不要效法他们的行为，因为他们言行不一。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他们把难负的重担捆好，放在别人肩上，而自己连一根指头也不肯动！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“他们的所作所为是为了给人看的，他们把额上佩戴的经文盒子加宽了，又将衣服的穗子加长了。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他们喜欢宴席中的上座和会堂里的首位。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他们喜欢别人在街市上问候他们，称呼他们为老师。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但你们不要让别人称呼你们为老师，因为你们只有一位老师，你们彼此都是弟兄。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不要称呼地上的人为父亲，因为你们只有一位父亲，祂在天上。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不要让人称你们为导师，因为你们只有一位导师基督。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你们当中谁位分最大，谁就要做你们的仆人。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自高的人必遭贬抑，谦卑的人必得尊荣。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“虚伪的律法教师和法利赛人啊，你们有祸了！因为你们当着人们的面关闭天国之门，自己不进去，也不让别人进去。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“虚伪的律法教师和法利赛人啊，你们有祸了！因为你们侵吞寡妇的家产，还假意做冗长的祷告。因此，你们会受到更严厉的刑罚。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“虚伪的律法教师和法利赛人啊，你们有祸了！因为你们走遍海洋和陆地去引人入教，等人入了教，却使他沦为地狱之子，比你们还坏一倍。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“瞎眼的向导啊，你们有祸了！你们说，‘指着圣殿发誓，不算数；但是指着圣殿里的金子发誓，就要遵守誓言。’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瞎眼的愚昧人啊！金子重要呢？还是使金子神圣的圣殿重要呢？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你们又说，‘指着祭坛发誓不算数，但是指着坛上的供物发誓，就要遵守誓言。’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瞎眼的人啊！供物重要呢？还是使供物神圣的祭坛重要呢？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其实指着祭坛发誓，就是指着祭坛和坛上的一切东西发誓。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指着圣殿发誓，就是指着圣殿和住在里面的上帝发誓。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指着天发誓，就是指着上帝的宝座和坐在宝座上的那位发誓。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“虚伪的律法教师和法利赛人啊，你们有祸了！你们把薄荷、茴香、芹菜献上十分之一，却忽略了律法中更重要的事——公正、怜悯、信实。后者是你们本该做的，前者也不可忽略。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瞎眼的向导啊！你们滤出蚊虫，却吞下骆驼。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“虚伪的律法教师和法利赛人啊，你们有祸了！你们洗净杯盘的外面，里面却盛满了贪婪和放纵。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瞎眼的法利赛人啊！要先洗净杯盘的里面，好让外面也干净。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“虚伪的律法教师和法利赛人啊，你们有祸了！你们好像粉饰的坟墓，外表好看，里面却装满了死人的骨头和各种污秽之物。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所以你们虚有公义的外表，内心却充满了虚伪和罪恶。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“虚伪的律法教师和法利赛人啊，你们有祸了！你们为先知建墓，为义人修碑，并且说，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‘我们如果活在我们祖先的时代，绝不会和他们一起去杀害先知。’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这样，你们自己证明自己是杀害先知之人的后代。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去填满你们祖先的罪恶吧！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你们这些蛇，这些毒蛇的后代啊，你们怎能逃脱地狱的刑罚呢？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“看啊，我派先知、智者和律法教师到你们当中，有的会遭到你们的杀害，被你们钉在十字架上；有的会在会堂里被你们鞭打，被你们从这城追到那城。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因此，所有义人在地上所流的血，就是从义人亚伯的血，直到你们在圣所和祭坛之间所杀的巴拉加的儿子撒迦利亚的血，都要归到你们身上。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我实在告诉你们，这一切罪责都要归到这个世代。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“耶路撒冷啊！耶路撒冷啊！你常杀害先知，又用石头打死派到你那里的使者。我多次想要招聚你的儿女，像母鸡把小鸡聚集在翅膀底下，可是你们却不肯。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看啊！你们的家园将一片荒凉。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我告诉你们，从现在起，直到你们说‘奉主名来的当受称颂’那天之前，你们再也见不到我了。”</w:t>
      </w:r>
    </w:p>
    <w:p>
      <w:pPr>
        <w:pStyle w:val="Heading2"/>
      </w:pPr>
      <w:r>
        <w:rPr>
          <w:lang w:val="zh_CN" w:bidi="zh_CN"/>
        </w:rPr>
        <w:t>马太福音 24:1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耶稣离开圣殿，正往外走的时候，门徒上前把圣殿建筑指给祂看。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耶稣对他们说：“你们看见这殿宇了吗？我实在告诉你们，将来它要被完全拆毁，找不到两块叠在一起的石头。”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耶稣正坐在橄榄山上，门徒私下来问祂：“请告诉我们，这事什么时候会发生？你再来和世界末日的时候会有什么预兆？”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耶稣回答说：“你们要小心，免得被人迷惑。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因为将来会有许多人冒我的名来，说，‘我是基督’，欺骗许多人。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你们听见战争爆发、战讯频传时，切不可惊慌，因为这些事必然发生，只是末日还没有到。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民族将攻打民族，国家将攻打国家，各处将有饥荒和地震。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这些只是灾难的开始。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“那时，你们将遭人迫害、杀害，并因我的名而被万民憎恨。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那时，许多人会放弃信仰，互相出卖，彼此憎恨。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许多假先知也会出现，迷惑许多人。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由于罪恶泛滥，许多人的爱心逐渐冷淡。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但坚忍到底的必定得救。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这天国的福音将传遍天下，让万民都听见，然后末日才会来临。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“当你们看见但以理先知所说的‘那带来毁灭的可憎者’站立在圣地的时候（读者须会意），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犹太地区的人要逃到山上去，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在屋顶上的人不要下来拿屋内的东西，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在田间的人也不要回家取外衣。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那时，孕妇和哺育婴儿的母亲们可就遭殃了！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你们要祈求上帝，不要让你们逃难的时候遇上冬天或安息日。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因为那时世上将有空前绝后的大灾难。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如果不缩短灾期，恐怕没有人能活命。但为了上帝的选民，灾期必被缩短。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“那时，如果有人对你们说，‘看啊，基督在这里！’或说，‘基督在那里！’你们不要相信。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因为假基督和假先知将出现，行很大的神迹奇事来迷惑人，如果可能，甚至要迷惑上帝的选民。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你们要记住，我已经预先告诉你们了。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“因此，如果有人对你们说，‘看啊，基督在旷野！’你们不要出去；或者说，‘看啊，基督在内室！’你们也不要相信。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因为人子降临时的情形就像闪电从东方发出一直照到西方。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尸体在哪里，秃鹰就会聚集在哪里。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“当灾难的日子一过， “‘太阳昏暗， 月亮无光， 星宿陨落， 天体震动。’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“那时，天上会出现人子降临的预兆，地上的万族都要哀哭，他们将看见人子带着能力和极大的荣耀驾着天上的云降临。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在响亮的号声中，祂将差遣天使从四面八方、天涯海角招聚祂拣选的人。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“你们可以从无花果树学个道理。当无花果树发芽长叶的时候，你们就知道夏天快来了。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同样，当你们看见这一切事发生时，就知道人子快来了，就在门口。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我实在告诉你们，这个世代还没有过去，这一切都要发生。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天地都要消逝，但我的话永不消逝。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“但没有人知道那日子和时辰何时来到，连天上的天使也不知道，人子也不知道，只有天父知道。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人子降临时的情形将像挪亚的时代。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洪水来临之前的日子里，人们吃吃喝喝，男婚女嫁，一直到挪亚进方舟那天；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他们懵然不知，直到洪水来把他们全冲走了。人子降临时的情形也是这样。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那时，两个人在田里，一个将被接去，一个将被撇下；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两个女人推磨，一个将被接去，一个将被撇下。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所以，你们要警醒，因为你们不知道你们的主会在哪一天来。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你们都知道，家主若知道贼会在夜里几点来，就必警醒，不让贼入屋偷窃。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同样，你们也要做好准备，因为在你们意想不到的时候，人子就来了。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“那么，谁是那个受主人委托管理家中大小仆役、按时分粮食给他们、又忠心又精明的奴仆呢？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主人回家时，看见他尽忠职守，他就有福了。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我实在告诉你们，主人一定会把所有产业都交给他管理。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但如果奴仆邪恶，以为主人不会那么快回来，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就动手殴打同伴，跟醉汉一起吃喝玩乐，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主人会在他想不到的日子、不知道的时辰回来，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严厉地惩罚他，判他和伪君子同样的罪。他必在那里哀哭切齿。</w:t>
      </w:r>
    </w:p>
    <w:p>
      <w:pPr>
        <w:pStyle w:val="Heading2"/>
      </w:pPr>
      <w:r>
        <w:rPr>
          <w:lang w:val="zh_CN" w:bidi="zh_CN"/>
        </w:rPr>
        <w:t>马太福音 25:1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“那时，天国就像十个伴娘提着灯去迎接新郎，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其中五个是糊涂的，五个是聪明的。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五个糊涂的只顾拿着灯，却不预备油；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那些聪明的不但拿着灯，还用器皿预备了油。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新郎迟迟未到，她们等得困倦，便打盹睡着了。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“到了半夜，忽然听见有人喊道，‘新郎来了！出来迎接吧！’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伴娘们醒来，把灯点亮。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糊涂的伴娘对聪明的伴娘说，‘请给我们一些油吧，因为我们的灯快要灭了！’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“聪明的伴娘回答说，‘不行，我们的油不够大家用的，不如你们自己去油店买吧！’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“当糊涂的伴娘去买油的时候，新郎来了。那些预备好的伴娘跟他一同进去参加婚宴，门就关了。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后来，其他伴娘回来了，喊道，‘主啊！主啊！给我们开门吧！’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“新郎却说，‘我实在告诉你们，我不认识你们。’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“所以，你们要警醒，因为你们不知道我回来的日子和时辰。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“天国就像一个人即将远行，他召来自己的奴仆，把产业托付给他们，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按各人的才干分别交给一个人五千银币，一个人两千银币，一个人一千银币，然后便离开了。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得到五千银币的立刻去做买卖，结果赚了五千。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同样，得到两千银币的也赚了两千。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可是得到一千银币的却挖了一个洞，把主人的钱藏在地里。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过了很久，这些奴仆的主人回来了，要跟他们结帐。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得到五千银币的奴仆带来了另外的五千，说，‘主人，你交给我五千银币，请看，我又赚了五千。’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“主人说，‘做得好！你真是个又良善又忠心的奴仆。既然你在一点事上忠心，我要把更多的事交给你。进来分享你主人的快乐吧！’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“得到两千银币的奴仆也上前说，‘主人，你交给我两千银币，请看，我又赚了两千。’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“主人说，‘做得好！你真是个又良善又忠心的奴仆，既然你在一点事上忠心，我要把更多的事交给你。进来分享你主人的快乐吧！’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“得到一千银币的奴仆也上前说，‘主人，我知道你为人苛刻，没有播种的地方也要收割，没有撒种的地方也要收获。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我很害怕，就去把你的钱藏在地里。请看，这是你的钱。’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“主人说，‘你这又可恶又懒惰的奴仆！你既然知道我没有播种的地方也要收割，没有撒种的地方也要收获，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就应该把钱存入钱庄，等我回来可以连本带利还给我。’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“‘所以收回他的一千银币，给那个有一万银币的奴仆。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因为凡有的，还要给他更多，让他丰富有余；凡没有的，连他仅有的，也要夺去。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把这没用的奴仆扔进外面的黑暗里，他必在那里哀哭切齿。’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“当人子在祂的荣耀中与众天使降临的时候，祂要坐在祂荣耀的宝座上，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万民要聚集在祂面前。祂要把他们分开，就像牧人把绵羊和山羊分开一样。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祂要把绵羊放在右边，山羊放在左边。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那时，王会对右边的人说，‘我父所赐福的人啊，来承受创世以来为你们预备的国度吧。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因为我饥饿时，你们给我吃的；我口渴时，你们给我喝的；我身在异乡时，你们接待我；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我赤身露体时，你们给我穿的；我生病时，你们照顾我；我坐牢时，你们来看我。’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“那些义人会回答说，‘主啊！我们什么时候见你饿了就给你吃的？见你渴了就给你喝的？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见你身在异乡就接待你？见你赤身露体就给你穿的呢？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我们又什么时候见你生病或坐牢，就去看你呢？’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“王会回答说，‘我实在告诉你们，你们这样对待我最卑微的一个弟兄，就是对待我了。’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“王又对左边的人说，‘你们这些被咒诅的人，走开！到专为魔鬼及其使者预备的永远不灭的火里去吧！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因为我饥饿时，你们不给我吃的；我口渴时，你们不给我喝的；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我身在异乡时，你们不接待我；我赤身露体时，你们不给我衣服；我生病和我坐牢时，你们不来照顾我。’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“他们会问，‘主啊，我们什么时候见你饿了，或渴了，或身在异乡，或赤身露体，或病了，或坐牢，却没有帮助你呢？’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“王会回答说，‘我实在告诉你们，你们没有帮助我最卑微的一个弟兄，就是没有帮助我。’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这些人要受永远的刑罚，但义人要得到永远的生命。”</w:t>
      </w:r>
    </w:p>
    <w:p>
      <w:pPr>
        <w:pStyle w:val="Heading2"/>
      </w:pPr>
      <w:r>
        <w:rPr>
          <w:lang w:val="zh_CN" w:bidi="zh_CN"/>
        </w:rPr>
        <w:t>马太福音 26:1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耶稣讲完了这番话后，对门徒说：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“你们知道，两天后就是逾越节，到时人子会被出卖，被钉在十字架上。”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那时，祭司长和百姓的长老正聚集在大祭司该亚法的府里，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策划暗中逮捕、杀害耶稣。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但他们认为在节日期间不宜下手，因为可能会在百姓中引起骚乱。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当耶稣在伯大尼患过麻风病的西门家里时，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有个女人趁着祂坐席的时候，把一玉瓶珍贵的香膏倒在祂头上。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门徒看见后，生气地说：“何必这样浪费？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这瓶香膏能卖很多钱来周济穷人。”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耶稣知道他们的心思，便说：“何必为难这女子？她在我身上做的是一件美事。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因为你们身边总会有穷人，可是你们身边不会总有我。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她把香膏浇在我身上是为我的安葬做准备。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我实在告诉你们，无论福音传到世界哪个角落，人们都会传扬这女人的事迹，记念她。”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后来，十二使徒中的加略人犹大去见祭司长，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说：“如果我把耶稣交给你们，你们肯出多少钱？”他们就给了他三十块银子。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从那时起，犹大就伺机出卖耶稣。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除酵节的第一天，门徒来问耶稣：“你想让我们在哪里为你预备逾越节吃的晚餐呢？”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耶稣说：“你们进城去，到某人那里对他说，‘老师说祂的时候快到了，祂要与门徒在你家中过逾越节。’”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门徒照耶稣的吩咐预备了逾越节的晚餐。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傍晚，耶稣和十二使徒吃晚餐。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席间，耶稣说：“我实在告诉你们，你们中间有一个人要出卖我。”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他们都非常忧愁，相继追问耶稣，说：“主啊，肯定不是我吧？”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祂说：“那和我一同在碗里蘸饼吃的就是要出卖我的人。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人子要离世了，正如圣经对祂的记载，但那出卖人子的人有祸了，他还不如不生在这世上！”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出卖耶稣的犹大问祂：“老师，是我吗？” 耶稣说：“你自己说了。”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他们吃的时候，耶稣拿起饼来，祝谢后，掰开分给门徒，说：“拿去吃吧，这是我的身体。”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接着祂又拿起杯来，祝谢后递给他们，说：“你们都喝吧，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这是我为万人所流的立约之血，为了使罪得到赦免。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我告诉你们，从今天起，一直到我在我父的国与你们共饮新酒的那一天之前，我不会再喝这葡萄酒。”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他们唱完圣诗，就出门去了橄榄山。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耶稣对门徒说：“今天晚上，你们都要背弃我。因为圣经上说，‘我要击打牧人，羊群将四散。’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但我复活后，要先你们一步去加利利。”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彼得说：“即使所有的人都背弃你，我也永远不会背弃你！”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耶稣说：“我实在告诉你，今夜鸡叫以前，你会三次不认我。”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彼得说：“就算我必须跟你一起死，我也不会不认你！”其他门徒也都这样说。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耶稣和门徒到了一个叫客西马尼的地方，祂对门徒说：“你们坐在这里，我到那边去祷告。”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祂带了彼得和西庇太的两个儿子一起去。祂感到忧伤和痛苦，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就对他们说：“我心里非常忧伤，几乎要死，你们留在这里跟我一起警醒。”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祂稍往前走，俯伏在地上祷告：“我父啊！如果可以，求你撤去此杯。然而，愿你的旨意成就，而非我的意愿。”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耶稣回到三个门徒那里，见他们都睡着了，就对彼得说：“难道你们不能跟我一同警醒半个时辰吗？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你们要警醒祷告，免得陷入诱惑。你们的心灵虽然愿意，肉体却很软弱。”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祂第二次去祷告说：“我父啊！如果此杯不能撤去，必须我喝，愿你的旨意成就。”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祂回来时见他们又睡着了，因为他们困得眼皮发沉。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耶稣再次离开他们，第三次去祷告，说了同样的话。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然后，祂回到门徒那里，对他们说：“你们还在睡觉，还在休息吗？看啊！时候到了，人子要被交在罪人手中了。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起来，我们走吧。看啊，出卖我的人已经来了！”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耶稣还在说话的时候，十二使徒中的犹大来了，同来的还有祭司长和百姓的长老派来的一大群拿着刀棍的人。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出卖耶稣的犹大预先和他们定了暗号，说：“我亲吻谁，谁就是耶稣，你们把祂抓起来。”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犹大随即走到耶稣跟前，说：“老师，你好！”然后亲吻耶稣。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耶稣对他说：“朋友，你要做的事，动手吧。”于是那些人上前，下手捉拿耶稣。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耶稣的跟随者中有人伸手拔出刀朝大祭司的奴仆砍去，削掉了他一只耳朵。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耶稣对他说：“收刀入鞘吧！因为动刀的必死在刀下。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难道你不知道，我可以请求我父马上派超过十二营的天使来保护我吗？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我若这样做，圣经上有关此事必这样发生的话又怎能应验呢？”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那时，耶稣对众人说：“你们像对付强盗一样拿着刀棍来抓我吗？我天天在圣殿里教导人，你们没有抓我。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不过这一切事的发生，是要应验先知书上的话。”那时，所有门徒都丢下祂逃走了。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捉拿耶稣的人把祂押到大祭司该亚法那里。律法教师和长老已聚集在那里。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彼得远远地跟着耶稣，一直进到大祭司的院子里。他坐在卫兵当中，想知道事情的结果。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祭司长和全公会的人正在寻找假证据来控告耶稣，好定祂死罪。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60</w:t>
      </w:r>
      <w:r>
        <w:rPr>
          <w:lang w:val="zh_CN" w:bidi="zh_CN"/>
        </w:rPr>
        <w:t xml:space="preserve"> 很多假证人诬告祂，但都找不到真凭实据。最后有两个人上前说：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61</w:t>
      </w:r>
      <w:r>
        <w:rPr>
          <w:lang w:val="zh_CN" w:bidi="zh_CN"/>
        </w:rPr>
        <w:t xml:space="preserve"> “这个人曾经说过，‘我能拆毁上帝的殿，三天内把它重建起来。’”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62</w:t>
      </w:r>
      <w:r>
        <w:rPr>
          <w:lang w:val="zh_CN" w:bidi="zh_CN"/>
        </w:rPr>
        <w:t xml:space="preserve"> 大祭司站起来质问耶稣：“你不回答吗？这些人作证控告你的是什么呢？”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63</w:t>
      </w:r>
      <w:r>
        <w:rPr>
          <w:lang w:val="zh_CN" w:bidi="zh_CN"/>
        </w:rPr>
        <w:t xml:space="preserve"> 耶稣还是沉默不语。 大祭司又对祂说：“我奉永活上帝的名命令你起誓告诉我们，你是不是上帝的儿子基督？”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64</w:t>
      </w:r>
      <w:r>
        <w:rPr>
          <w:lang w:val="zh_CN" w:bidi="zh_CN"/>
        </w:rPr>
        <w:t xml:space="preserve"> 耶稣说：“如你所言。但我告诉你们，将来你们要看见人子坐在大能者的右边，驾着天上的云降临。”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65</w:t>
      </w:r>
      <w:r>
        <w:rPr>
          <w:lang w:val="zh_CN" w:bidi="zh_CN"/>
        </w:rPr>
        <w:t xml:space="preserve"> 大祭司撕裂衣服，说：“祂亵渎了上帝！我们还需要什么证人呢？你们现在亲耳听见了祂说亵渎的话，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66</w:t>
      </w:r>
      <w:r>
        <w:rPr>
          <w:lang w:val="zh_CN" w:bidi="zh_CN"/>
        </w:rPr>
        <w:t xml:space="preserve"> 你们看怎么办？” 他们回应说：“祂该死！”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67</w:t>
      </w:r>
      <w:r>
        <w:rPr>
          <w:lang w:val="zh_CN" w:bidi="zh_CN"/>
        </w:rPr>
        <w:t xml:space="preserve"> 他们就吐唾沫在祂脸上，挥拳打祂。还有人一边打祂耳光，一边说：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68</w:t>
      </w:r>
      <w:r>
        <w:rPr>
          <w:lang w:val="zh_CN" w:bidi="zh_CN"/>
        </w:rPr>
        <w:t xml:space="preserve"> “基督啊！给我们说预言吧，是谁在打你？”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69</w:t>
      </w:r>
      <w:r>
        <w:rPr>
          <w:lang w:val="zh_CN" w:bidi="zh_CN"/>
        </w:rPr>
        <w:t xml:space="preserve"> 当时，彼得还坐在外面的院子里，有一个婢女走过来对他说：“你也跟那个加利利人耶稣是一伙的。”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70</w:t>
      </w:r>
      <w:r>
        <w:rPr>
          <w:lang w:val="zh_CN" w:bidi="zh_CN"/>
        </w:rPr>
        <w:t xml:space="preserve"> 彼得却当众否认：“我不知道你在说什么。”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71</w:t>
      </w:r>
      <w:r>
        <w:rPr>
          <w:lang w:val="zh_CN" w:bidi="zh_CN"/>
        </w:rPr>
        <w:t xml:space="preserve"> 正当他走到门口要离开时，另一个婢女看见他，就对旁边的人说：“这个人跟拿撒勒人耶稣是一伙的！”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72</w:t>
      </w:r>
      <w:r>
        <w:rPr>
          <w:lang w:val="zh_CN" w:bidi="zh_CN"/>
        </w:rPr>
        <w:t xml:space="preserve"> 彼得再次否认，并发誓说：“我不认识那个人。”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73</w:t>
      </w:r>
      <w:r>
        <w:rPr>
          <w:lang w:val="zh_CN" w:bidi="zh_CN"/>
        </w:rPr>
        <w:t xml:space="preserve"> 过了一会儿，旁边站着的人过来对彼得说：“你肯定也跟他们是一伙的，听你的口音就知道了。”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74</w:t>
      </w:r>
      <w:r>
        <w:rPr>
          <w:lang w:val="zh_CN" w:bidi="zh_CN"/>
        </w:rPr>
        <w:t xml:space="preserve"> 彼得又赌咒又发誓，说：“我不认识那个人！”就在这时候，鸡叫了。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75</w:t>
      </w:r>
      <w:r>
        <w:rPr>
          <w:lang w:val="zh_CN" w:bidi="zh_CN"/>
        </w:rPr>
        <w:t xml:space="preserve"> 彼得想起耶稣说的话：“在鸡叫以前，你会三次不认我。”他就出去，失声痛哭。</w:t>
      </w:r>
    </w:p>
    <w:p>
      <w:pPr>
        <w:pStyle w:val="Heading2"/>
      </w:pPr>
      <w:r>
        <w:rPr>
          <w:lang w:val="zh_CN" w:bidi="zh_CN"/>
        </w:rPr>
        <w:t>马太福音 27:1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到了清晨，众祭司长和百姓的长老商定要处死耶稣。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他们把祂绑起来，押送到总督彼拉多那里。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出卖耶稣的犹大看见耶稣被定了罪，感到很后悔，就把那三十块银子还给祭司长和长老，说：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“我出卖了清白无辜的人，我犯罪了！” 他们说：“那是你自己的事，跟我们有什么关系？”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犹大把钱扔在圣殿里，出去上吊自尽了。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祭司长们捡起银子，说：“这是血钱，不可收进圣殿的库房。”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他们商议后，决定用这些钱买下陶匠的地作为埋葬异乡人的坟场。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因此，那块地至今被称为“血田”。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这就应验了耶利米先知的话：“他们用以色列人给祂估定的三十块银子，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买了陶匠的一块田，正如主指示我的。”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耶稣站在总督面前受审。总督问：“你是犹太人的王吗？” 耶稣说：“如你所言。”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当祭司长和长老控告祂时，祂一句话也不说。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彼拉多就问：“你没听见他们对你的诸多控告吗？”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耶稣仍旧一言不发。彼拉多感到十分惊奇。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每逢逾越节，总督都会照惯例按民众的意愿释放一个囚犯。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那时，有一个恶名昭彰的囚犯名叫巴拉巴。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百姓聚在一起的时候，彼拉多就问他们：“你们要我给你们释放谁？巴拉巴还是被称为基督的耶稣？”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因为彼拉多知道他们把耶稣押来是出于嫉妒。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彼拉多正坐堂断案时，他夫人派人来对他说：“你不要插手这个义人的事！我今天在梦中因为这个人受了许多苦。”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祭司长和长老却怂恿百姓要求释放巴拉巴，处死耶稣。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总督再次问百姓：“这两个人，你们要我释放哪一个？”他们说：“巴拉巴！”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彼拉多问：“那么，我怎样处置被称为基督的耶稣呢？” 他们齐声说：“把祂钉在十字架上！”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彼拉多问：“为什么？祂犯了什么罪？” 他们却更大声地喊叫：“把祂钉在十字架上！”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彼拉多见再说也无济于事，反而会引起骚乱，于是取了一些水来，在众人面前洗手，说：“流这义人的血，罪不在我，你们自己负责。”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众人都说：“流祂血的责任由我们和我们的子孙承担！”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于是，彼拉多为他们释放了巴拉巴，下令将耶稣鞭打后交出去钉十字架。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总督的士兵把耶稣押进总督府，把全营士兵都集合在祂周围。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他们剥下耶稣的衣服，给祂披上一件朱红色长袍，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用荆棘编成冠冕，戴在祂头上，又拿一根苇秆放在祂右手里，跪在祂跟前戏弄祂，说：“犹太人的王万岁！”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然后向祂吐唾沫，拿过苇秆打祂的头。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他们戏弄完了，就脱去祂的袍子，给祂穿上原来的衣服，把祂押出去钉十字架。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他们出去的时候，遇见一个叫西门的古利奈人，就强迫他背耶稣的十字架。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来到一个地方，名叫各各他——意思是“髑髅地”，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士兵给耶稣喝掺了苦胆汁的酒，祂尝了一口，不肯喝。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他们把耶稣钉在十字架上，还抽签分了祂的衣服，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然后坐在那里看守。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他们在祂头顶上挂了一个牌子，上面写着祂的罪状：“这是犹太人的王耶稣。”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当时，有两个强盗也被钉在十字架上，一个在祂右边，一个在祂左边。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过路的人都嘲笑祂，摇着头说：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“你这要把圣殿拆毁又在三天内重建的人啊，救救自己吧！你要是上帝的儿子，就从十字架上下来吧！”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祭司长、律法教师和长老也同样嘲讽说：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“祂救了别人，却救不了自己！祂可是以色列的王啊！现在就从十字架上下来吧！我们就信祂。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祂信靠上帝，如果上帝喜悦祂，就让上帝来救祂吧！因为祂自称是上帝的儿子。”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跟祂一同被钉十字架的强盗也这样嘲笑祂。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从正午一直到下午三点，黑暗笼罩着整个大地。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大约下午三点，耶稣大声呼喊：“以利，以利，拉马撒巴各大尼？”意思是：“我的上帝，我的上帝，你为什么离弃我？”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有些站在旁边的人听见了，就说：“这人在呼叫以利亚。”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其中一人连忙跑去拿了一块海绵，蘸满酸酒，绑在苇秆上送给祂喝。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其他人却说：“等着吧，我们看看以利亚会不会来救祂。”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耶稣又大喊了一声，就断了气。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就在那时，圣殿里的幔子从上到下裂成两半，大地震动，岩石崩裂，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坟墓打开，很多死去圣徒的身体复活过来。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他们在耶稣复活后离开坟墓，进圣城向许多人显现。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看守耶稣的百夫长和士兵看见地震及所发生的一切，都惊恐万状，说：“这人真是上帝的儿子啊！”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有好些妇女在远处观看，她们从加利利就跟随了耶稣，服侍祂。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其中有抹大拉的玛丽亚、雅各和约西的母亲玛丽亚以及西庇太两个儿子的母亲。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傍晚，从亚利马太来了一位名叫约瑟的有钱人，他是耶稣的门徒。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他去求见彼拉多，要求领取耶稣的遗体，彼拉多就下令把耶稣的遗体交给他。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约瑟领了遗体，用干净的细麻布裹好，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60</w:t>
      </w:r>
      <w:r>
        <w:rPr>
          <w:lang w:val="zh_CN" w:bidi="zh_CN"/>
        </w:rPr>
        <w:t xml:space="preserve"> 安放在他为自己在岩壁上凿出的新墓穴里，又滚来一块大石头堵住墓口，然后离去。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61</w:t>
      </w:r>
      <w:r>
        <w:rPr>
          <w:lang w:val="zh_CN" w:bidi="zh_CN"/>
        </w:rPr>
        <w:t xml:space="preserve"> 那时，抹大拉的玛丽亚和另一个玛丽亚坐在坟墓的对面。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62</w:t>
      </w:r>
      <w:r>
        <w:rPr>
          <w:lang w:val="zh_CN" w:bidi="zh_CN"/>
        </w:rPr>
        <w:t xml:space="preserve"> 第二天，就是预备日之后的那天，祭司长和法利赛人一起来见彼拉多，说：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63</w:t>
      </w:r>
      <w:r>
        <w:rPr>
          <w:lang w:val="zh_CN" w:bidi="zh_CN"/>
        </w:rPr>
        <w:t xml:space="preserve"> “总督大人，我们记得那个骗子生前曾说，‘三天之后，我必复活。’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64</w:t>
      </w:r>
      <w:r>
        <w:rPr>
          <w:lang w:val="zh_CN" w:bidi="zh_CN"/>
        </w:rPr>
        <w:t xml:space="preserve"> 所以请你命人看守坟墓三天，以防祂的门徒偷走祂的尸体，然后对百姓说祂已经从死里复活。这样的迷惑会比以前的更厉害！”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65</w:t>
      </w:r>
      <w:r>
        <w:rPr>
          <w:lang w:val="zh_CN" w:bidi="zh_CN"/>
        </w:rPr>
        <w:t xml:space="preserve"> 彼拉多说：“你们带上卫兵，去那里严加看守。”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66</w:t>
      </w:r>
      <w:r>
        <w:rPr>
          <w:lang w:val="zh_CN" w:bidi="zh_CN"/>
        </w:rPr>
        <w:t xml:space="preserve"> 他们就带着卫兵去了，在墓口的石头上贴上封条，派人看守墓穴。</w:t>
      </w:r>
    </w:p>
    <w:p>
      <w:pPr>
        <w:pStyle w:val="Heading2"/>
      </w:pPr>
      <w:r>
        <w:rPr>
          <w:lang w:val="zh_CN" w:bidi="zh_CN"/>
        </w:rPr>
        <w:t>马太福音 28:1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安息日刚过，周日黎明时分，抹大拉的玛丽亚和另一位玛丽亚一同到坟墓去察看。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突然，大地剧烈地震动，主的天使从天而降，把墓口的石头滚开，坐在上面。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他的容貌如闪电，衣裳洁白如雪。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看守墓穴的卫兵吓得浑身发抖，像死人一样。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天使对那两个女人说：“不要怕，我知道你们是在找那位被钉十字架的耶稣。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祂不在这里，正如祂所说的，祂已经复活了。你们来看，这是安放祂的地方。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现在你们快去告诉祂的门徒，祂已经从死里复活，要先你们一步去加利利，你们将在那里见到祂。记住，我已经告诉你们了。”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她们听了又害怕又欣喜，连忙离开坟墓，跑去告诉门徒。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忽然，耶稣迎面而来，对她们说：“愿你们平安！”她们就上前抱住祂的脚敬拜祂。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耶稣对她们说：“不要害怕。你们去告诉我的弟兄，叫他们到加利利去，他们将在那里见到我。”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她们还在赶路的时候，有些守墓的卫兵已经进城把整件事告诉祭司长。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祭司长和长老聚集商议，决定用重金买通守墓的卫兵，又吩咐他们：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“你们就说，‘夜里我们熟睡的时候，耶稣的门徒来把祂的尸体偷走了。’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如果这件事传到总督那里，我们会跟他解释，保你们无事。”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守卫收下钱，便依照吩咐去做。于是，这说法在犹太人中一直流传到今天。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十一个门徒赶到加利利，到了耶稣和他们约定的山上，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看到耶稣就敬拜祂，但有些人仍然心存疑惑。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耶稣上前对门徒说： “天上地下所有的权柄都交给我了。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所以，你们要去使万民做我的门徒，奉父、子、圣灵的名给他们施洗，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教导他们遵守我吩咐你们的一切。记住，我必常与你们同在，一直到世界的末了。”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