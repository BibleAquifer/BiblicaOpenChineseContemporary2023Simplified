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西番雅书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亚们的儿子犹大王约西亚执政期间，耶和华的话传给了希西迦的玄孙、亚玛利亚的曾孙、基大利的孙子、古示的儿子西番雅。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耶和华说： “我必毁灭地上的一切。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我必毁灭人类、兽类、 天上的鸟和海里的鱼。 我必使恶人倒毙， 我必铲除地上的人类。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“我必伸手攻击犹大， 攻击耶路撒冷的所有居民， 清除巴力的残迹及拜偶像之祭司的名号。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我必铲除那些在屋顶祭拜天上万象的人， 铲除敬拜耶和华并凭祂起誓又凭米勒公起誓的人，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铲除离弃耶和华、不寻求祂、不求问祂的人。”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要在主耶和华面前肃静， 因为耶和华的日子近了。 耶和华已准备好祭物， 洁净了祂邀请的人。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耶和华说：“在给耶和华献祭之日， 我必惩罚首领和王子， 以及所有穿外族服装的人。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到那日，我必惩罚所有跳过门槛、 使主人的家充满暴力和欺诈的人。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到那日，鱼门必传出哭喊声， 新区必响起哀号声， 山陵必发出崩裂的巨响。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市场区的居民啊，哀哭吧！ 因为所有的商人必灭亡， 所有做买卖的必被铲除。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那时，我必提着灯巡察耶路撒冷， 惩罚那些安于罪中的人。 他们心想，‘耶和华不赐福也不降祸。’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他们的财物必遭抢掠， 家园必沦为废墟。 他们建造房屋，却不能住在里面； 栽种葡萄园，却喝不到葡萄酒。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“耶和华的大日子近了， 近了，很快就到了。 那将是痛苦的日子， 勇士也必凄声哀号。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那是降烈怒的日子， 是困苦艰难的日子， 是摧残毁坏的日子， 是黑暗幽冥的日子， 是阴霾密布的日子，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是吹号呐喊、 攻打坚城高垒的日子。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“我要使灾难临到人类， 以致他们行路像瞎眼的， 因为他们得罪了耶和华。 他们的血必如灰尘般被倒出， 他们的尸体必如粪便般被丢弃。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在耶和华发怒的日子， 他们的金银救不了他们。 祂的怒火必吞噬大地， 祂必骤然毁灭一切世人。”</w:t>
      </w:r>
    </w:p>
    <w:p>
      <w:pPr>
        <w:pStyle w:val="Heading2"/>
      </w:pPr>
      <w:r>
        <w:rPr>
          <w:lang w:val="zh_CN" w:bidi="zh_CN"/>
        </w:rPr>
        <w:t>西番雅书 2:1-2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1-2</w:t>
      </w:r>
      <w:r>
        <w:rPr>
          <w:lang w:val="zh_CN" w:bidi="zh_CN"/>
        </w:rPr>
        <w:t xml:space="preserve"> 不知羞耻的国民啊， 趁命令尚未发出、 日子尚未消逝如风中的糠秕、 耶和华的烈怒尚未临到你们、 祂向你们发怒的日子尚未来临， 要聚集，聚集起来！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世上所有遵守耶和华典章的谦卑人啊， 要寻求耶和华，追求公义，追求谦卑。 也许在耶和华发怒的日子， 你们可以得到庇护。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迦萨必被抛弃， 亚实基伦必沦为废墟， 亚实突的居民必在中午被赶走， 以革伦必被连根拔除。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住在海边的基利提人啊， 你们有祸了！ 非利士人的迦南啊， 耶和华宣告要毁灭你， 使你杳无人烟。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沿海地区必成为草场， 有牧人的居所和羊圈。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那里必归给犹大家的余民， 他们必在那里放牧， 晚上睡在亚实基伦的房屋里， 因为他们的上帝耶和华必眷顾他们， 使他们回归故土。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8-9</w:t>
      </w:r>
      <w:r>
        <w:rPr>
          <w:lang w:val="zh_CN" w:bidi="zh_CN"/>
        </w:rPr>
        <w:t xml:space="preserve"> 以色列的上帝——万军之耶和华说： “我听见了摩押人的毁谤和亚扪人的辱骂。 他们毁谤我的子民，扬言侵占他们的土地。 我凭自己的永恒起誓， 摩押和亚扪必刺草丛生、盐坑遍地、永远荒废， 如所多玛和蛾摩拉一样。 我余下的子民必掳掠他们， 我幸存的百姓必承受他们的土地。”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这是他们的报应， 因为他们狂妄自大， 羞辱万军之耶和华的子民。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耶和华必令他们恐惧， 因为祂要削弱世上的神明。 天下万民必在本地敬拜祂。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古实人啊， 你们也必死在耶和华的刀下。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祂必伸手攻击北方，毁灭亚述， 使尼尼微一片荒凉， 如干旱的旷野。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牲畜和野兽必躺卧在那里， 猫头鹰和刺猬栖身在房柱上， 窗口传出鸟鸣， 门庭都必破败， 露出香柏木梁。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这就是那欢乐安逸、 自以为天下无双的城， 现在竟然如此荒凉， 成为野兽栖息之地！ 路过的人都摇手嘲笑它。</w:t>
      </w:r>
    </w:p>
    <w:p>
      <w:pPr>
        <w:pStyle w:val="Heading2"/>
      </w:pPr>
      <w:r>
        <w:rPr>
          <w:lang w:val="zh_CN" w:bidi="zh_CN"/>
        </w:rPr>
        <w:t>西番雅书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这叛逆、污秽、充满压迫的城有祸了！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她不听命令，不受管教； 不倚靠耶和华， 不亲近她的上帝。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她的首领是咆哮的狮子， 她的审判官是夜间的豺狼， 不留一点猎物到天明。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她的先知狂妄诡诈， 她的祭司亵渎圣殿，违背律法。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但城中的耶和华是公义的， 祂绝不做不义之事。 祂每天早晨伸张正义，从不间断。 然而，不义之人却不知羞耻。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“我已消灭列国， 摧毁他们的城楼， 使他们的街道荒废，没有路人； 他们的城邑沦为废墟，杳无人迹，没有居民。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我以为这城一定会敬畏我，接受管教， 这样我就不必照所定的毁灭她的居所。 然而，他们却更加热衷于犯罪作恶。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“因此，要等候我， 等候我起来指控的日子。 我已决定召集列国，汇聚列邦， 向他们倾倒我的烈怒， 我的怒火必吞噬天下。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“那时，我必洁净万民的口， 他们好求告我的名， 同心合意地事奉我。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那些敬拜我的， 就是我那些分散的子民必从古实河对岸带着供物来献给我。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到那天，你必不再因背叛我而羞愧， 因为那时我必除掉你那里的狂傲之徒， 你在我的圣山上必不再高傲。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我必把谦卑贫苦的人留在你那里， 他们必投靠在耶和华的名下。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以色列的余民必不再作恶， 不再撒谎，口中不再出诡诈之言。 他们吃喝躺卧，无人惊扰。”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少女锡安啊，歌唱吧！ 以色列啊，欢呼吧！ 少女耶路撒冷啊，尽情地欢喜快乐吧！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耶和华已经撤销对你的刑罚， 赶走你的仇敌， 以色列的王耶和华与你同在， 你必不再惧怕灾祸。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到那天，耶路撒冷必听到这样的话： “锡安啊，不要害怕！不要双手发软！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你的上帝耶和华与你同在， 祂是大能的拯救者， 祂必因你而欢喜快乐，欢然歌唱， 用祂的爱安慰你。”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“我必招聚你那里因不能守节期而忧愁的人， 使你不再蒙受羞辱。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看啊，那时我必惩罚所有欺压你的人， 拯救瘸腿的，召回分散的， 使他们在普天之下的羞辱化为赞美和尊荣。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那时，我必招聚你们，带你们回到故土。 你们亲眼目睹我带你们回到故土后， 我必使你们在天下万民中声名远扬，得享尊荣。” 这是耶和华说的。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