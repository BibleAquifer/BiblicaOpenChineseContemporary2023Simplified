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那鸿书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以下是关于尼尼微的预言，是伊勒歌斯人那鸿的异象录。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耶和华是痛恨不贞、施行报应的上帝。 耶和华施行报应，充满烈怒。 耶和华报应祂的仇敌，向他们发烈怒。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耶和华不轻易发怒，大有能力。 耶和华断不以有罪的为无罪。 祂行走在旋风和暴风中， 云彩是祂脚下的尘土。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祂斥责大海，使大海干涸； 祂使一切河流枯竭。 巴珊和迦密的草木凋零， 黎巴嫩的鲜花衰残。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在祂面前，群山震动，丘陵消融。 在祂面前，大地隆起， 世界和世上的一切都战栗。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祂发怒，谁能站立？ 祂发烈怒，谁能承受？ 祂的愤怒如火焰喷涌而出， 磐石在祂面前崩裂。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耶和华是良善的， 是人患难时的避难所； 祂看顾那些信靠祂的人。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祂必用滔滔洪水毁灭尼尼微， 把祂的敌人驱逐到黑暗中。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尼尼微人啊， 你们为何图谋抵挡耶和华？ 祂要彻底毁灭你们， 无需击打两次。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你们像纠结的荆棘， 又像酩酊大醉的人， 要如干秸被火烧尽。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你们中间出来一人， 一个邪恶的阴谋者， 图谋抵挡耶和华。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耶和华说： “尽管尼尼微势力强大、人口众多， 但必被铲除，化为乌有。 我的子民啊，我使你们受了苦， 但必不再使你们受苦。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现在我要打碎他们套在你们颈上的轭， 松开你们身上的锁链。”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尼尼微啊， 耶和华已发出有关你的命令： “你的名不会传于后世。 我要摧毁你神庙中雕刻和铸造的偶像。 我要为你掘好坟墓， 因为你毫无用处。”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看啊， 传喜讯、报平安的人穿山越岭而来。 犹大啊， 庆祝你的节期， 还你许的愿吧！ 邪恶之人将不再侵扰你， 他们都将被彻底毁灭。</w:t>
      </w:r>
    </w:p>
    <w:p>
      <w:pPr>
        <w:pStyle w:val="Heading2"/>
      </w:pPr>
      <w:r>
        <w:rPr>
          <w:lang w:val="zh_CN" w:bidi="zh_CN"/>
        </w:rPr>
        <w:t>那鸿书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尼尼微啊， 攻击者已经向你扑来。 你要进驻堡垒， 把守道路， 集中全力， 准备上阵！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虽然掳掠者曾掳掠雅各， 掳掠以色列， 毁坏他们的葡萄树枝， 但耶和华必恢复雅各的荣耀， 恢复以色列的荣耀。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他的勇士手持红色盾牌， 他的士兵身穿朱红战衣。 他们整装待发之日， 战车铁光闪闪， 松木矛枪在空中挥舞。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战车在街道上狂奔， 在广场上横冲直撞， 亮如火炬，疾似闪电。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亚述王召集将领， 他们一路跌跌撞撞， 奔上城墙，架起防御盾牌。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河闸大开，宫殿坍塌。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王后赤身被掳； 宫女捶胸悲泣， 像鸽子一样哀鸣。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尼尼微城自古以来就像聚水的池子， 如今居民却像泄漏的池水四散奔逃。 虽有人喊：“站住！站住！” 却无人回头。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抢银子吧！抢金子吧！ 城里有无尽的财富和数不清的宝物。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尼尼微被洗劫一空！ 沦为废墟！ 一片荒凉！ 人们胆战心惊，双膝哆嗦， 浑身发抖，面色苍白。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如今那狮子的洞穴， 那喂养猛狮的地方在哪里呢？ 从前，雄狮、母狮和幼狮曾在那里出入， 无人惊扰。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雄狮为幼狮撕碎充足的食物， 为母狮绞杀猎物， 洞穴里堆满猎物， 堆满撕碎的肉。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万军之耶和华说： “我与你为敌， 我要烧毁你的战车， 使刀剑吞噬你的猛狮； 我要使你无法再掳掠他国， 你使者的声音将从此消逝。”</w:t>
      </w:r>
    </w:p>
    <w:p>
      <w:pPr>
        <w:pStyle w:val="Heading2"/>
      </w:pPr>
      <w:r>
        <w:rPr>
          <w:lang w:val="zh_CN" w:bidi="zh_CN"/>
        </w:rPr>
        <w:t>那鸿书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充满血腥的尼尼微有祸了！ 城中充满诡诈和掠夺， 害人的事从未止息。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鞭声啪啪，车轮隆隆， 战马奔腾，战车疾驰，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骑士冲锋，刀光闪闪，矛枪生辉； 被杀者众多，尸骨成堆， 人们被遍地的尸体绊倒。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这全是因为尼尼微像妖媚的妓女大肆淫乱， 惯行邪术， 以淫行诱惑列国， 靠邪术欺骗各族。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万军之耶和华说： “我与你为敌。 我要把你的衣裙掀到你脸上， 使列国看见你的裸体， 使列邦看见你的羞耻。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我要把可憎之物抛在你身上， 羞辱你， 让众人观看。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凡看见你的都要逃避，说， ‘尼尼微毁灭了！ 谁会为她悲伤呢？’ 我到哪里去寻找安慰你的人呢？”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你能强过底比斯吗？ 底比斯位于尼罗河上， 四面环水， 水是她的屏障， 又是她的城墙。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古实和埃及是她无穷的力量， 弗人和利比亚人是她的帮手。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可是，她却被掳去，流落他乡， 她的婴孩被摔死在各个街头。 她的官长被抽签瓜分， 她所有的首领都被锁链锁着。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尼尼微啊， 你也必像醉汉一样， 你必寻找藏身之处躲避敌人。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你所有的堡垒都像无花果树上的初熟果子， 一摇树，果子就掉进吃者口中。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看啊， 你的军队就像柔弱的女人， 你境内的关口向敌人敞开， 你的门闩被火烧毁。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你要蓄水以防围困， 要加强防御！ 要走进土坑踩泥， 拿起砖模造砖！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但在那里，火要吞噬你， 刀剑要杀戮你， 要像蝗虫吞没你。 你只管像蝗虫一样繁殖， 如蚱蜢一般增多吧！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你的商贾多过天上的繁星， 但他们像吃光田地后飞去的蝗虫。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你的臣仆像蝗虫， 你的将领像成群的蚱蜢。 它们寒日聚集在墙上， 太阳一出来就飞走了， 无人知道它们的行踪。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亚述王啊！ 你的牧人沉睡，贵族酣眠， 你的百姓分散在群山上， 无人招聚他们。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你的创伤无法救治， 你的伤势极其严重。 听见这消息的人必鼓掌欢呼， 因为谁没受过你无休止的暴虐呢？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