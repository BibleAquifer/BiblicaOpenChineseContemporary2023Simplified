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但以理书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犹大王约雅敬执政第三年，巴比伦王尼布甲尼撒前来围攻耶路撒冷。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主将犹大王约雅敬及上帝殿中的部分器具交在他手中。他把器具掳到巴比伦的神庙，放在他神明的库房里。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王吩咐太监长亚施毗拿从以色列的王室和贵族中选一些人，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即毫无残疾、相貌英俊、学问渊博、聪慧善学、能在王宫服侍的青年，教他们迦勒底的语言和文字。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王安排他们每日享用御用的膳食和酒。他们要受教养三年，期满后好在王身边供职。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被选的人中有犹大人但以理、哈拿尼雅、米沙利和亚撒利雅。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太监长给他们起了新名字：称但以理为伯提沙撒，哈拿尼雅为沙得拉，米沙利为米煞，亚撒利雅为亚伯尼歌。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然而，但以理决心不用王的膳食和酒，以免玷污自己。他请求太监长准许他不玷污自己。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上帝使但以理得到太监长的恩待和同情。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不过，太监长对但以理说：“我惧怕我主我王，因为这是他指派给你们的饮食。如果他看见你们面容比同龄的青年憔悴，如何是好？你们会使我在王面前人头难保。”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但以理便对太监长派来监管他、哈拿尼雅、米沙利和亚撒利雅的人说：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“求你试试在十天内只让仆人们吃素菜、喝清水，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然后比较一下我们的面容和那些用御膳的青年的面容，看了之后再作决定。”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监管同意试他们十天。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十天后，但以理和他三个朋友看起来比那些用御膳的青年更俊美健康。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于是，监管撤去了指派给他们的膳食和酒，只给他们素菜。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上帝使这四个青年精通各种学问和知识。但以理能明白各种异象和梦兆。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到了尼布甲尼撒王规定青年们进宫的日子，太监长便带他们去见王。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王与他们谈话，发现无人比得上但以理、哈拿尼雅、米沙利和亚撒利雅，便把他们留在身边供职。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王询问他们各种各样的事，发现他们的智慧和聪明比全国的术士和巫师高十倍。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直到塞鲁士王元年，但以理仍在宫中供职。</w:t>
      </w:r>
    </w:p>
    <w:p>
      <w:pPr>
        <w:pStyle w:val="Heading2"/>
      </w:pPr>
      <w:r>
        <w:rPr>
          <w:lang w:val="zh_CN" w:bidi="zh_CN"/>
        </w:rPr>
        <w:t>但以理书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尼布甲尼撒在执政第二年做了梦，心里烦乱，无法入睡，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便派人召来术士、巫师、行法术的和占星家，为他解梦。他们都来到王面前。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王对他们说：“我做了一个梦，心里烦乱，想知道梦的意思。”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占星家用亚兰话对王说：“愿王万岁！请将梦告诉仆人，仆人好解释梦的意思。”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王对占星家说：“我的旨意已定，你们若不能将梦和梦的意思告诉我，必被碎尸万段，你们的家必沦为废墟。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你们若能将梦和梦的意思告诉我，我必给你们礼物、赏赐和极大的尊荣。所以你们要将梦和梦的意思告诉我。”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他们再次对王说：“请王将梦告诉仆人，仆人好解释梦的意思。”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王说：“我敢肯定，你们是在拖延时间，因为你们知道我的旨意已定，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你们若不将梦告诉我，我必惩治你们。你们串通起来在我面前胡言乱语，以拖待变。现在将梦告诉我，我就相信你们能解梦。”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占星家说：“王所要求的，世上无人能做到，因为再伟大、再有权势的君王，也没问过术士、巫师或占星家这样的事。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王问的事太难，除了不在人间居住的神明外，无人能为王解答。”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王大怒，下令处死巴比伦所有的智者。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于是，处死智者的谕旨发出，有人便搜寻但以理和他的同伴，要处死他们。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王的护卫长亚略奉命去处死巴比伦的智者，但以理机智、谨慎地应对。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他问王的护卫长亚略：“王的命令为何这样紧急？”亚略就把情况告诉他。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但以理便进宫求王宽限，以便为王解梦。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然后，他回到居所将这事告诉同伴哈拿尼雅、米沙利和亚撒利雅，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要同伴祈求天上的上帝施怜悯，显明这奥秘，以免他们和其他巴比伦的智者一起被杀。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这奥秘在夜间的异象中向但以理显明，他便颂赞天上的上帝，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说： “上帝的名永永远远当受称颂， 因为智慧和能力都属于祂。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祂改变时令和季节，废王立王， 赐智慧给智者，赐知识给哲士。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祂显明深奥隐秘之事， 洞悉暗中的隐情， 有光与祂同住。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我祖先的上帝啊，我感谢你，赞美你， 因你赐我智慧和能力， 应允我们的祈求， 使我们明白王的梦。”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于是，但以理去见王指派处死巴比伦智者的亚略，对他说：“不要处死巴比伦的智者，请带我去见王，我要为王解梦。”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亚略急忙带但以理去见王，对王说：“我在被掳的犹大人中找到一个能为王解梦的。”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王就问又名伯提沙撒的但以理：“你能将我做的梦和梦的意思告诉我吗？”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但以理回答说：“没有智者、术士、巫师或占星家可以解答王所问的奥秘，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28-30</w:t>
      </w:r>
      <w:r>
        <w:rPr>
          <w:lang w:val="zh_CN" w:bidi="zh_CN"/>
        </w:rPr>
        <w:t xml:space="preserve"> 但天上的上帝能揭开奥秘，祂已把将来要发生的事告诉了王。王啊，你躺在床上时想到了将来的事，揭开奥秘的上帝已把将来的事指示给你。上帝将王做的梦启示给我，并非因为我智慧超群，而是要让王知道梦的意思和王的心思。以下是王在床上做的梦和脑中出现的异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“王啊，你梦见一个高大宏伟、极其明亮的塑像站在你面前，相貌可怕，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有纯金的头、银的胸和臂、铜的肚腹和大腿、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铁的小腿和半铁半泥的脚。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在你观看的时候，有一块非人手凿出的石头砸在塑像半铁半泥的脚上，砸碎了脚。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铁、泥、铜、银、金随即粉碎，犹如夏天麦场上的糠秕，被风吹得无影无踪。但打碎这像的石头变成一座大山，充满整个大地。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“这就是梦的内容。现在我们要为王解梦。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王啊，你是王中之王，天上的上帝已将国度、权柄、能力和尊荣赐给你，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也将居住在各地的世人、走兽和飞禽都交在你手中，让你管理。你就是那金头。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在你之后，必有另一国兴起，不及你的国强大。之后是将要统治天下的第三个国，是铜的。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接着是坚如铁的第四国，能击垮、打碎列国，正如铁能击垮、打碎一切。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你看见半铁半陶泥的脚和脚趾，表示那将是一个分裂的国。正如你看见铁和泥混杂在一起，它必有铁一般的力量。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半铁半泥的脚趾表示那国必半强半弱。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你看见铁和泥混杂在一起，这表示那国的民族彼此混杂通婚，却不能团结，正如铁和泥无法混合。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在以上列王统治的时候，天上的上帝必设立一个永不被毁的国，这国必不会落入其他民族手中。它将击垮、消灭列国，并且永远长存。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你看见那块非人手从山中凿出的石头打碎铁、铜、泥、银和金。伟大的上帝已把将来的事告诉了王。这梦是真实的，解释是可靠的。”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尼布甲尼撒王俯伏在地，向但以理下拜，并下令给他献供物和香。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王对但以理说：“你们的上帝真是万神之神、万王之主、奥秘的启示者，因为你能揭开这个奥秘。”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王赐但以理高官及许多贵重的礼物，派他治理巴比伦全省，管理巴比伦所有的智者。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王又应允但以理的请求，派沙得拉、米煞和亚伯尼歌负责巴比伦省的事务。但以理仍在朝中供职。</w:t>
      </w:r>
    </w:p>
    <w:p>
      <w:pPr>
        <w:pStyle w:val="Heading2"/>
      </w:pPr>
      <w:r>
        <w:rPr>
          <w:lang w:val="zh_CN" w:bidi="zh_CN"/>
        </w:rPr>
        <w:t>但以理书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尼布甲尼撒王造了一尊高二十七米、宽两米七的金像，立在巴比伦省的杜拉平原。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他派人召集总督、行政官、省长、谋士、库房官、审判官、司法官及各省的所有官员，前来参加他所立之像的敬奉礼。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于是总督、行政官、省长、谋士、库房官、审判官、司法官及各省的官员，齐来参加尼布甲尼撒王所立之像的敬奉礼，站在那像面前。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传令官大声宣布说：“各族、各邦、各语种的人啊，王有令，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‘你们一听见角、笛、弦琴、竖琴、瑟、笙等各种乐器奏响，就要叩拜尼布甲尼撒王所立的金像。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不叩拜的人必立刻被抛进烈焰熊熊的火窑。’”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于是，各族、各邦、各语种的人一听见角、笛、弦琴、竖琴、瑟等各种乐器的声音，就都叩拜尼布甲尼撒王所立的金像。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那时，有几个占星家前来控告犹大人。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他们对尼布甲尼撒王说：“愿王万岁！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王啊，你已下令，角、笛、弦琴、竖琴、瑟、笙等各种乐器一奏响，每个人都要叩拜金像。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不叩拜的人必被扔进烈焰熊熊的火窑。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然而，王啊，有几个犹大人，就是王委派负责巴比伦省事务的沙得拉、米煞和亚伯尼歌，却不理会你的命令，不事奉你的神明，也不祭拜你立的金像。”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尼布甲尼撒王勃然大怒，下令将沙得拉、米煞、亚伯尼歌带来。于是他们被带到王面前。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尼布甲尼撒问他们：“沙得拉、米煞和亚伯尼歌啊，你们真的不事奉我的神明，不祭拜我立的金像吗？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现在你们准备好，一听见角、笛、弦琴、竖琴、瑟、笙等各种乐器的声音，就要叩拜我造的像。不然，必立刻将你们扔进烈焰熊熊的火窑。那时什么神明能从我手中救你们呢？”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沙得拉、米煞和亚伯尼歌答道：“尼布甲尼撒啊，我们无需为此事回答你。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王啊，我们若真被扔进烈焰熊熊的火窑，我们所事奉的上帝必能救我们脱离火窑，祂必从你手中救我们。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即或不然，王啊，你要明白，我们也不会事奉你的神明或祭拜你立的金像。”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尼布甲尼撒怒气填胸，向沙得拉、米煞和亚伯尼歌大发雷霆，下令将火窑烧得比平时热七倍，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又命令军中的勇士将沙得拉、米煞和亚伯尼歌绑起来，扔进烈焰熊熊的火窑。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这三人穿着外袍、裤子等衣物，戴着头巾，被绑着扔进烈焰熊熊的火窑。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因为王的命令紧急，窑烧得非常热，火焰烧死了那些抬沙得拉、米煞和亚伯尼歌的人。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沙得拉、米煞和亚伯尼歌三人被绑着落入烈焰熊熊的火窑。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这时，尼布甲尼撒王惊奇地跳起来，问谋士：“我们绑起来扔进火里的不是三个人吗？”他们答道：“王啊，是的。”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王说：“看啊，我见有四个人在火中走来走去，没有被绑着，也没有被烧伤，第四个人的面貌好像神明的儿子。”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于是，尼布甲尼撒走近火窑的门，喊道：“至高上帝的仆人沙得拉、米煞和亚伯尼歌啊，出来吧，到这里来吧。”沙得拉、米煞和亚伯尼歌便从火中出来。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那些总督、行政官、省长和王的谋士上前围观，见火焰没有烧伤他们的身体，他们的头发没有烧焦，衣服没有烧坏，身上甚至没有火燎的气味。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尼布甲尼撒说：“沙得拉、米煞和亚伯尼歌的上帝当受称颂！祂差遣天使拯救祂的仆人。他们信靠祂，无视王命，宁肯舍命也不供奉、祭拜其他神明。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现在我下令，不论何民、何邦、何族，若毁谤沙得拉、米煞和亚伯尼歌的上帝，必被碎尸万段，他们的家必沦为废墟，因为没有别的神明能这样施行拯救。”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于是，王让沙得拉、米煞、亚伯尼歌在巴比伦省身居高位。</w:t>
      </w:r>
    </w:p>
    <w:p>
      <w:pPr>
        <w:pStyle w:val="Heading2"/>
      </w:pPr>
      <w:r>
        <w:rPr>
          <w:lang w:val="zh_CN" w:bidi="zh_CN"/>
        </w:rPr>
        <w:t>但以理书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尼布甲尼撒王传谕天下各族、各邦、各语种的人：“愿你们大享平安！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我乐意向你们述说至高的上帝对我所行的神迹奇事。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“祂的神迹何其伟大！ 祂的奇事何其可畏！ 祂的国度永远长存， 祂的统治直到万代。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“我尼布甲尼撒安居在家，在宫中享受荣华。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但我做了一个梦，让我害怕。我躺在床上的时候，脑中出现的情景和异象使我恐惧。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我便召巴比伦所有的智者来为我解梦。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术士、巫师、占星家和占卜者都来了，我将梦告诉他们，他们却不能给我解梦。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最后但以理来到我面前，他又名伯提沙撒，取自我神明的名，他有圣洁神明的灵。我将梦告诉他，说，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‘术士的首领伯提沙撒啊，我知道你有圣洁神明的灵，任何奥秘都难不倒你。请你为我解释我梦中所见的异象。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“‘以下是我躺在床上时脑中出现的异象：我看见大地中央有棵非常高大的树。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这树长得苍劲有力，高可参天，从地极都能看见。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它的叶子美丽，果实累累，可作众生的食物。野兽在它的荫下躺卧，飞鸟在它的枝头栖息，一切生命都从它那里得到食物。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“‘我躺在床上时脑中出现了异象，我看见一位圣洁的守望者从天而降。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他大声说，砍倒那棵树，削掉它的枝子，剥光它的叶子，抛散它的果子，使野兽逃离树下，飞鸟离开枝头。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但把树桩留在地里，用铁环和铜环箍住留在野地的青草中，让他被天上的露水浸湿，与野兽一起住在草中。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要改变他的人心，给他一个兽心，达七年之久。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这是守望者的命令，是圣者的决定，要让众生知道至高者主宰世上万国，祂要把国赐给谁就赐给谁，即使是最卑微的人。’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“这就是我尼布甲尼撒王所做的梦。伯提沙撒啊，你要为我解梦，因为我国中所有的智者都不能为我解梦。但是你能，因为你里面有圣洁神明的灵。”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但以理，又名伯提沙撒，一时非常惊讶，惶恐不安。王说：“伯提沙撒啊，不要因为这梦和梦的意思而惶恐不安。”伯提沙撒回答说：“我主啊，愿这梦发生在恨你的人身上，梦的意思应验在你的仇敌身上。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你梦见的树苍劲高大，高可参天，从地极都能看见。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它的叶子美丽，果实累累，可作众生的食物。野兽住在它的荫下，飞鸟宿在它的枝头。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王啊，这苍劲高大的树就是你，你的威名高达穹苍，你的权柄延至地极。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王看见圣洁的守望者从天而降，说，‘将这树砍倒、毁灭，但把树桩用铁环和铜环箍住留在野地的青草中，让他被天上的露水浸湿，与野兽一起吃草七年。’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“王啊，以下是梦的意思，是至高者裁定要临到我主我王的事：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你必从人群中被赶走，与野兽同住，像牛一样吃草，被天上的露水浸湿，达七年之久，直到你知道至高者主宰世上万国，祂要把国赐给谁就赐给谁。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守望者命令留下树桩，表示等到你承认上天掌权后，你将重掌国权。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王啊，请接受我的劝谏，你要秉公行义，以断绝罪恶；怜悯穷人，以除掉罪过。这样，你的国运也许可以延续。”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这一切事果然发生在尼布甲尼撒王身上。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十二个月后，他在巴比伦王宫的屋顶散步时，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说：“这宏伟的巴比伦岂不是我用大能建立为京都，以显我的威严和荣耀吗？”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话未说完，天上就有声音传来，说：“尼布甲尼撒王啊，你听着，你已失去王权。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你必从人群中被赶走，与野兽同住，像牛一样吃草，达七年之久，直到你知道至高者主宰世上万国，祂要把国赐给谁就赐给谁。”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这话立刻应验在尼布甲尼撒身上。他从人群中被赶走，像牛一样吃草，身体被天上的露水浸湿，直到他的头发长如鹰毛，指甲长如鸟爪。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“七年后，我尼布甲尼撒举目望天，恢复了神智，便称颂至高者，赞美、尊崇永活者。 “祂的统治永无穷尽， 祂的国度直到万代。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世人都微不足道， 祂在天军和世人中独行其旨， 无人能拦阻祂的手， 或质问祂的作为。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“那时，我恢复了神智，也恢复了我的威严和荣耀，重现我国度的辉煌。我的谋士和大臣都来朝见我，我重掌国权，权势比以前更大。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现在我尼布甲尼撒颂赞、尊崇、敬奉天上的王，因为祂的作为公正，祂行事公平，能够贬抑行为骄傲的人。”</w:t>
      </w:r>
    </w:p>
    <w:p>
      <w:pPr>
        <w:pStyle w:val="Heading2"/>
      </w:pPr>
      <w:r>
        <w:rPr>
          <w:lang w:val="zh_CN" w:bidi="zh_CN"/>
        </w:rPr>
        <w:t>但以理书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伯沙撒王盛宴款待一千大臣，与他们一同饮酒。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王畅饮的时候，命人将先王尼布甲尼撒从耶路撒冷圣殿中掳来的金银器皿拿来，供他与大臣、王后和妃嫔用来饮酒。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于是，他们把从耶路撒冷上帝殿中掳来的金器拿来，王与大臣、王后和妃嫔便用这些器皿饮酒。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他们一边饮酒，一边颂赞金、银、铜、铁、木、石所造的神明。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突然，有人的手指出现，在灯台对面王宫的粉墙上写字。王看见那只手在写字，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脸色骤变，惊恐万分，两腿发软，双膝颤抖。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他大声传令，召来巫师、占星家和占卜者，对这些巴比伦的智者说：“谁能读墙上的字，把意思告诉我，他必身穿紫袍，颈戴金链，在国中位居第三。”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王所有的智者进来后，竟无人能读懂或把意思告诉王。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伯沙撒王愈发恐惧，脸色苍白，他的大臣都不知所措。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太后听到王和大臣的喊声，便来到宴会厅，对王说：“愿王万岁！不要惊慌失色。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你国中有一个人，他里面有圣洁神明的灵。先王在世时，曾发现他有神明一样的灼见、悟性和智慧。先王尼布甲尼撒立他为术士、巫师、占星家和占卜者的首领。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他有非凡的心智、知识和悟性，能解梦、释谜、解惑。他叫但以理，先王给他取名叫伯提沙撒。现在可以把他召来，他必能解释这些字的意思。”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于是，但以理被带到王面前。王问他：“你就是先王从犹大掳来的但以理吗？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我听说你有神明的灵，有灼见、悟性和非凡的智慧。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我召智者和巫师来读这些字，为我解释字的意思，但他们都不能解释。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我听说你能释梦、解惑。你若能读出墙上的字，把意思告诉我，你必身穿紫袍、颈戴金链，在我的国中位居第三。”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但以理回答说：“你的礼物自己留着，你的赏赐可以给别人，不过我会为你读这些字，解释意思。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王啊，至高的上帝曾将国位、权力、尊荣、威严赐给你的先王尼布甲尼撒，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因为他有上帝所赐的大权，各族、各邦、各语种的人都在他面前恐惧颤抖。他操生杀大权，可随意提升、罢黜。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但他变得心高气傲、刚愎自用、狂妄自大，因而被革除王位、剥去尊荣。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他从人群中被赶走，他的心变成兽心，他与野驴同住，像牛一样吃草，被天上的露水浸湿，直到他知道至高的上帝主宰世上万国，祂要把国赐给谁就赐给谁。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“伯沙撒啊，你是他的后裔，你虽然知道这一切事，仍不谦卑，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竟在天上的主面前自大，命人拿来祂殿里的器皿，供你和大臣、王后、妃嫔用来饮酒，并颂赞不能看、不能听、一无所知、用金、银、铜、铁、木、石所造的神明，却不尊崇赐你生命气息、掌管你一举一动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“因此，上帝使指头出现，写下这些字，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就是‘弥尼，弥尼，提客勒，乌法珥新’。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这些字的意思是这样，弥尼指上帝已经数算你国度的年日，使之到此为止；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提客勒指你已经被放在秤上称了，发现分量不够；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乌法珥新指你的国要分裂，归给玛代人和波斯人。”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于是，伯沙撒下令给但以理穿上紫袍，戴上金项链，又宣告他在国中位居第三。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当夜，迦勒底王伯沙撒被杀。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玛代人大流士夺取了王权，时年六十二岁。</w:t>
      </w:r>
    </w:p>
    <w:p>
      <w:pPr>
        <w:pStyle w:val="Heading2"/>
      </w:pPr>
      <w:r>
        <w:rPr>
          <w:lang w:val="zh_CN" w:bidi="zh_CN"/>
        </w:rPr>
        <w:t>但以理书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大流士决定设立一百二十个总督治理全国。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总督之上设三个总长，负责管理总督，以维护王的统治，但以理是其中之一。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因为但以理有非凡的心智，远超过其他总长和总督，王便考虑让他治理全国。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于是，其他总长和总督想在但以理的政务中找把柄控告他，却找不到任何把柄或过失，因为他诚实可靠，毫无过失。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最后他们说：“除非我们从但以理上帝的律法下手，否则找不到指控他的把柄。”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于是，这些总长和总督齐来见王，说：“愿大流士王万岁！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所有总长、行政官、总督、谋士和省长都认为王应该颁布诏书并实施一道禁令，三十天内，任何人不得向王以外的神明或人祷告，违者必被扔进狮子坑。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王啊，求你颁布并签署这道禁令，使之不可更改，正如玛代人和波斯人的律令是不可更改的。”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于是大流士王签署了这道禁令。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但以理知道王签署禁令后，就回到家里，他楼上房间的窗户朝向耶路撒冷。他像往常一样每日三次跪下向上帝祷告、感恩。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那些官员一同来了，发现但以理向他的上帝祷告、祈求，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便去见王，提及王的禁令，说：“王啊，你不是签署禁令，三十天内，任何人不得向王以外的神明或人祷告，违者必被扔进狮子坑吗？”王说：“确有此事，按照玛代人和波斯人的律令，这禁令不可更改。”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他们对王说：“王啊，被掳来的犹大人但以理不理会你和你的禁令，仍一日三次向他的上帝祈祷。”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王听了这些话，十分愁烦，一心想救但以理，直到日落都在筹划解救之道。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那些人齐来见王，说：“王啊，要知道按照玛代人和波斯人的律令，王颁布的禁令和律例是不可更改的。”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王便下令把但以理带来扔进狮子坑。他对但以理说：“愿你一直事奉的上帝拯救你！”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有人搬来一块石头封住坑口，王用他和大臣的印加封，使惩办但以理的事不可更改。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王回宫后，整夜禁食，拒绝娱乐，无法入睡。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次日黎明，王起来匆忙赶往狮子坑，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到了坑边，凄声呼喊但以理：“永活上帝的仆人但以理啊，你一直事奉的上帝有没有救你脱离狮子的口？”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但以理对王说：“愿王万岁！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我的上帝差遣天使封住了狮子的口，不让它们伤害我，因为我在上帝面前是清白的。王啊，我在你面前也没有过错。”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王非常高兴，便命人把但以理从坑中拉上来。于是，但以理从坑中被拉了上来，他因为信靠他的上帝，身上毫无损伤。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王下令把那些恶意控告但以理的人及其儿女妻子都带来，扔进狮子坑。他们还没到坑底，狮子便扑上去，咬碎了他们的骨头。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后来，大流士王传谕境内的各族、各邦、各语种的人，说：“愿你们大享平安！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我下令，我统治的国民都要敬畏但以理的上帝， “因为祂是永活长存的上帝， 祂的国度永不灭亡， 祂的统治直到永远。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祂庇护、拯救， 在天上地下行神迹奇事， 救但以理脱离狮子的口。”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因此，在大流士和波斯人塞鲁士执政期间，但以理凡事亨通。</w:t>
      </w:r>
    </w:p>
    <w:p>
      <w:pPr>
        <w:pStyle w:val="Heading2"/>
      </w:pPr>
      <w:r>
        <w:rPr>
          <w:lang w:val="zh_CN" w:bidi="zh_CN"/>
        </w:rPr>
        <w:t>但以理书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巴比伦王伯沙撒元年，但以理在床上做了一个梦，脑中出现了异象，便把梦记录下来，讲述其中的大意。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但以理说：“我在夜间的异象中看见天上有四股风吹来，搅动大海。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接着，四只巨兽从海中上来，各有不同的形状。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第一只兽像狮子，但有鹰的翅膀。我观看时，见它的翅膀被拔掉。它被扶起来，像人一样双脚站在地上，并被赋予人的头脑。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第二只兽像熊，用两只后腿站立，牙齿间叼着三根肋骨，有声音对它说，‘起来，多吞吃肉吧！’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“此后，我继续观看，见还有一只兽像豹，背上有四个如鸟翼般的翅膀。这兽有四个头，并被赋予权柄。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此后，我在夜间的异象中看见第四只兽，恐怖可怕，极其强壮，长着大铁牙吞吃、咬碎猎物，用脚践踏所剩的。这兽与前三只兽不同，它有十个角。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我观看这些角时，见其中又长出一个小角，先前的角中有三个被连根拔出，由它取而代之。这小角有人的眼睛和说狂言的口。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“我看见宝座已设立， 上面坐着亘古长存者， 祂的衣服洁白如雪， 头发如纯净的羊毛。 祂的宝座是火焰， 宝座的轮子是烈火。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从祂面前流出火河， 事奉祂的有千千， 侍立在祂面前的有万万。 祂坐下要审判， 案卷已经展开。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“因为小角口出狂言，我便继续观看，一直到那兽被杀，身体被毁并被扔进火中。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至于其余的兽，它们的权柄都被夺去，但获准再存活一段时间。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“我在夜间的异象中看见一位像人子的驾着天上的云而来，到亘古长存者那里，被引到祂面前。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祂得到权柄、荣耀和国度，各国、各邦、各语种的人都要事奉祂。祂的统治直到永远、没有穷尽，祂的国度永不灭亡。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“我但以理心灵不安，脑中出现的异象让我恐惧，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便走近一位侍立一旁的，问他这些事的意思。他就向我解释说，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‘这四只巨兽是指四个将要在世上兴起的王。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但至高者的圣民必承受这国度，并永永远远拥有这国度。’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“那时，我想知道关于第四兽的事，它与其余三兽不同，极其可怕，有铁牙铜爪，吞吃、咬碎猎物，用脚践踏所剩的。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我也想知道有关它头上的十角及后来长出的小角的事。有三个角在这小角面前断落，这角有眼和说狂言的口，看起来比其他角更强大。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我看见这小角与圣民争战，并占了上风。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后来亘古长存的至高者来为祂的圣民申冤。圣民拥有国度的时候到了。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“那位侍立一旁的说，‘第四只兽是指世上将兴起的第四个国，与其他各国不同，它将吞吃、践踏、咬碎天下。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十角是指这国中将兴起十个王，后来又兴起一王，与先前的王不同，他将制服三个王。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他必亵渎至高者，迫害至高者的圣民，试图改变节期和律法。圣民将被交在他手中三年半。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然而，审判者将坐下来审判，夺去并永远废除他的权柄。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那时，国度、权柄和天下万国的尊荣必赐给至高者的圣民。祂的国度直到永远，一切掌权者都要事奉祂，顺服祂。’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“这就是我的梦。我但以理心中十分害怕，脸色苍白，但我没有把这事告诉别人。”</w:t>
      </w:r>
    </w:p>
    <w:p>
      <w:pPr>
        <w:pStyle w:val="Heading2"/>
      </w:pPr>
      <w:r>
        <w:rPr>
          <w:lang w:val="zh_CN" w:bidi="zh_CN"/>
        </w:rPr>
        <w:t>但以理书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在看见先前的异象之后，我但以理在伯沙撒王执政第三年又看见一个异象。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我在异象中看见自己在以拦省的书珊城，又看见自己站在乌莱河畔。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我举目观看，见河边站着一只公绵羊，长着两个长角，一角比另一角长，较长的角是后长出来的。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我看见这公绵羊向西方、北方和南方顶撞，没有兽能抵挡它，或逃脱它的威力。它随心所欲，狂妄自大。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我正沉思的时候，忽然从西面出现一只公山羊，穿越大地，脚不沾地奔来。它双眼之间有一个醒目的角。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这公山羊来到我之前看见站在河边的双角公绵羊那里，愤怒地向它顶去。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我看见公山羊愤怒地顶向公绵羊，攻击它，折断了它的双角。公绵羊无力抵挡公山羊，被撞倒在地，践踏在脚下，无人能救它脱离公山羊的威力。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公山羊极其狂妄自大。但正值鼎盛之时，它的大角突然折断，在原处又长出四个醒目的角，朝着天的四方。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其中一个角又长出一个小角，向南方、东方和佳美之地扩张势力。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它长得高及天军，将一些天军和星宿抛到地上，用脚践踏。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它狂妄自大，与天军的统帅比高，它废除日常献给祂的祭，毁坏祂的圣所。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因为反叛的缘故，天军和日常所献的祭都交给了它。它将真理抛在地上，它所行的无不顺利。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接着，我听见一位圣者在说话，另一位圣者问他：“异象中出现的有关日常所献的祭，毁灭性的反叛和践踏圣所及天军的事要持续多久呢？”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他对我说：“两千三百个昼夜。之后，圣所才会洁净。”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我但以理看见这异象，正想明白它的意思，忽然有一个外貌像人的站在我面前。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我听见有人声从乌莱河两岸之间呼喊：“加百列啊，要让此人明白这异象。”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于是，他朝我站的地方走来，当他走来的时候，我吓得俯伏在地。他对我说：“人子啊，你要明白，这异象是关于末后的时期。”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他和我说话的时候，我伏在地上昏睡过去，他便轻拍我，扶我起来，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对我说：“我要告诉你将来上帝发烈怒的末了所发生的事，因为这异象是关于那定好的末后时期。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你看见的那只有两角的公绵羊指玛代和波斯的诸王。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公山羊指希腊王，在它双眼之间的大角指第一个王。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大角折断后，从原处长出四个角表示四个国必从这国兴起，但都不及这国强大。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在四国的末期，人们恶贯满盈的时候，必有一个面貌凶恶、诡计多端的王兴起。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他势力强大，却不是靠自己的力量。他必带来可怕的毁灭，而且凡事亨通，他必毁灭强者和圣民。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他靠阴谋诡计得逞，心高气傲，乘人不备突然毁灭许多人，甚至要攻击万君之君，然而他终必被击垮，但并非被人的手击垮。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有关两千三百个昼夜的异象是真的。但你要保密，因为这指的是遥远的将来。”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我但以理精疲力尽，病了几天。后来我起来照常办理王的事务，但我对这异象感到惊奇不已，不明白它的意思。</w:t>
      </w:r>
    </w:p>
    <w:p>
      <w:pPr>
        <w:pStyle w:val="Heading2"/>
      </w:pPr>
      <w:r>
        <w:rPr>
          <w:lang w:val="zh_CN" w:bidi="zh_CN"/>
        </w:rPr>
        <w:t>但以理书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玛代人亚哈随鲁的儿子大流士被立为迦勒底国王元年，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就是他统治的第一年，我但以理从经书上得知，按照耶和华给耶利米先知的话，耶路撒冷必荒凉七十年。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我便禁食，身披麻衣，头蒙灰尘，向主上帝祷告祈求。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我向我的上帝耶和华祷告、认罪，说：“主啊，你是伟大而可畏的上帝，你向那些爱你、遵守你诫命的人守约，施慈爱。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我们犯罪作恶，行为邪恶叛逆，偏离你的诫命和典章，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没有听从你的仆人——众先知奉你的名向我们的君王、首领、先祖及国中百姓所说的话。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主啊，你是公义的，我们犹大人和耶路撒冷的居民，以及因对你不忠而被驱散到远近各地的以色列人都受尽羞辱，正如今日一样。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耶和华啊，我们和我们的君王、首领、先祖因得罪了你而满脸羞愧。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虽然我们背叛了主——我们的上帝，祂却有怜悯和饶恕之心。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我们没有听从我们的上帝耶和华的话，没有遵行祂借着祂的仆人——众先知给我们颁布的律法。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以色列人都违背你的律法，偏离正道，不听从你的话。你仆人摩西的律法书上所记载的咒诅和审判都落在了我们身上，因为我们得罪了你。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你把大灾难降在我们身上，应验了你警告我们和我们官长的话。耶路撒冷遭遇的灾祸普天之下从未有过。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这一切灾祸降在了我们身上，正如摩西律法书的记载。然而，我们的上帝耶和华啊，我们却没有离开罪恶，也没有认识你的真理并恳求你施恩。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所以耶和华决意使灾祸降在我们身上，因为我们的上帝耶和华的一切作为都是公义的，我们却没有听从祂的话。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“主——我们的上帝啊，你曾用大能的手把你的子民领出埃及，使自己威名远扬，如同今日。我们却犯罪作恶。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主啊，你一向公义，求你息怒，别再向你的圣山耶路撒冷城发烈怒。由于我们的罪恶和我们祖先的过犯，耶路撒冷和你的子民成了四围邻人嘲讽的对象。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我们的上帝啊，求你垂听仆人的祷告祈求，为你自己的缘故，以容光照耀你荒凉的圣所。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我的上帝啊，求你侧耳垂听，睁眼眷顾我们荒凉的土地和属于你名下的城。我们向你祈求，并非因为我们有什么义行，而是因为你充满怜悯。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主啊，求你垂听！主啊，求你赦免！主啊，求你垂听并行动！我的上帝啊，为你自己的缘故，求你不要耽延，因为这城和这民都属于你的名下。”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我继续祷告，承认我和同胞以色列人的罪，为我上帝耶和华的圣山在祂面前祈求。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我正祷告的时候，约在献晚祭时，先前在异象中看见的那位加百列奉命疾飞而来。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他指教我说：“但以理啊，我现在来是要使你有智慧和悟性。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你刚开始祈求，就已赐下答复，我是来告诉你的，因为你倍受眷爱。所以你要留意以下的信息，明白异象的意思。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“已经为你的同胞和圣城定了七十个七，以终结叛逆，除掉罪恶，赎尽过犯，带来永远的公义，封住异象和预言，膏抹至圣所。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你要知道，也要明白，从重建耶路撒冷的命令发出，到受膏的君王来临，其间有七个七加六十二个七。耶路撒冷城及其广场和壕沟必得重建，且是在艰难时期。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六十二个七之后，受膏者必被杀害，一无所有。另有一王要兴起，他的臣民要毁灭这城和圣所。结局必如洪水冲来，战争将持续到末了，到处一片荒凉。这已经命定。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那王必与许多人缔结一七之久的盟约。一七之半，他必终止祭牲和供物，并且在圣殿里设立带来毁灭的可憎之物，直到所定的结局临到这可憎者。”</w:t>
      </w:r>
    </w:p>
    <w:p>
      <w:pPr>
        <w:pStyle w:val="Heading2"/>
      </w:pPr>
      <w:r>
        <w:rPr>
          <w:lang w:val="zh_CN" w:bidi="zh_CN"/>
        </w:rPr>
        <w:t>但以理书 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波斯王塞鲁士执政第三年，但以理，又名伯提沙撒，得到启示。这启示是真实的，是关于一场大争战的事。但以理通过异象明白了启示的意思。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那时，我但以理悲伤了三个星期，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期间没有吃过美味，没有尝过酒肉，没有抹过膏油。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一月二十四日，我站在底格里斯大河边，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举目观看，看见有一个人身穿细麻衣，腰束乌法纯金带，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身体如碧玉，面貌如闪电，眼睛如火炬，四肢如明亮的铜，声音如众人的呼喊。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只有我但以理看见了这异象，跟我在一起的人都没有看见，但他们极其恐惧，纷纷逃匿，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只剩下我一人观看这奇异的景象。我浑身无力，脸色苍白，精疲力尽。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接着，我听见他说话的声音，一听见他的声音，我便俯伏在地上昏睡过去。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忽然有一只手轻拍我，扶我用膝和手掌支撑起身体。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他对我说：“倍受眷爱的但以理啊，要留心听我说，站起来吧，因为我是奉命到你这里来的。”他说完这话，我便战战兢兢地站起来。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他说：“但以理啊，不要害怕，从你在上帝面前谦卑地立志要明白这异象的第一天，你的祷告已蒙垂听。我是来答复你的。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波斯国的守护者拦阻我二十一日。由于我滞留在波斯诸王那里，天使长米迦勒便来帮助我。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我来是要使你明白将来你同胞的遭遇，因为这异象是关于将来的事。”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他对我说话时，我脸伏于地，说不出话。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后来，有一位样子像人的用手摸我的嘴唇，我便开口对站在我面前的说：“我主啊，因为这异象，我痛苦不堪，毫无气力。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仆人我怎能跟我主说话？我现在浑身无力，没有气息。”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于是，那位样子像人的再次摸我，使我有力量。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他对我说：“倍受眷爱的人啊，不要害怕，愿你平安！要刚强勇敢。”他和我说话时，我便有了力量，就说：“我主啊，请说，因为你使我有了力量。”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他说：“你知道我为什么要到你这里来吗？现在我要回去与波斯的守护者争战。我离开后，希腊的守护者就会来。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除了你们的守护天使米迦勒以外，谁也没有帮助我抵挡他们。我来是要把记录在真理书上的事告诉你。</w:t>
      </w:r>
    </w:p>
    <w:p>
      <w:pPr>
        <w:pStyle w:val="Heading2"/>
      </w:pPr>
      <w:r>
        <w:rPr>
          <w:lang w:val="zh_CN" w:bidi="zh_CN"/>
        </w:rPr>
        <w:t>但以理书 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“玛代人大流士元年，我去帮助、护卫米迦勒。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现在我要把真相告诉你。波斯将再有三位王兴起，随后的第四位王远比其他王富有。他靠财富强盛后，便会煽动众民去攻打希腊国。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那时必有一位英勇的王兴起，执掌大权，随心所欲。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但他兴起后不久，他的国必土崩瓦解，在天下一分为四，既不归他的后代统治，也不如他掌权时强盛。因为他的国必被连根拔除，归给外人。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“南方王必强盛，他的将领中将有一位比他更强盛，这人执掌王权，势力强大。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若干年后，南方王将与北方王联盟。南方王的女儿将到北方王那里缔结盟约。但她必保不住自己的势力，王权也无法长久。她和她的随从、父亲及辅佐者必遭杀害。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“她家族中必有一人继承王位，率军攻打北方王的军队，侵入他的堡垒，击败他们，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将他们的神像、铸造的偶像及金银宝器掳到埃及。此后数年，他不再去攻击北方王。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后来，北方王必侵入南方王的国土，但终必撤回本国。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“北方王的儿子们必发动战争，召集大军，如洪水席卷而来，直打到南方王的堡垒。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南方王必大怒，出来迎战北方王的大军，并击败他们。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南方王获胜后必心高气傲，杀戮成千上万的人，但他的胜利不能持久。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因为北方王必召集更庞大的军队，并于数年后带着大量装备卷土重来。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“那时，许多人必起来反抗南方王。你同胞中的残暴之徒也必反叛，从而使异象应验，但他们必失败。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北方王必修筑高台攻取南方王的坚城，南方的军兵必无力抵挡，就是精兵也抵挡不住。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北方王必为所欲为，所向无敌。他必侵占佳美之地，手握毁灭之权。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他决意倾全国之力而来，与南方王建立联盟，并将自己的女儿嫁给南方王，旨在推翻他的国。但北方王的计划必然失败，毫无收益。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“后来，他将转而攻打沿海地区，征服许多地方。但一位将领必终结他的嚣张气焰，使他自取其辱。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他将返回本国的堡垒，从此一蹶不振，销声匿迹。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继承他王位的人将派税吏横征暴敛，以维持王国的荣耀。但不久他必灭亡，并非死于民怨，也非死于战争。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“接着继位的是一个卑鄙的人。他无权继位，却乘人不备用奸计篡位。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他横扫千军，击溃他们，包括盟国的王。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他与人结盟后，必行欺诈，借不多的人掌握大权。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他必乘人不备入侵最富庶的地区，行他祖先从未行过的事，将掳掠的财物分给部下，并策划攻打堡垒，但这都是短暂的。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他集中力量，鼓起勇气，率领大军进攻南方王。南方王也率领强大的军队迎战，却敌不过他，因为有人暗算南方王。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南方王必遭亲信暗算，全军溃败，许多人被杀。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两个王心怀叵测，同席而坐，尔虞我诈，但都不成功，因为结局必在所定的时间到来。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北方王必带着大量财物回国，但他决意反对圣约。他必任意妄为，然后返回本国。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“到了所定的时间，他必再次攻打南方，但结果与上次不同，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因为基提的战船必来攻击他，使他丧胆而回。他必恼恨圣约，任意妄为，回来支持背弃圣约的人。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他的军队必亵渎作圣所的堡垒，废除日常献的祭，设立带来毁灭的可憎之物。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他必花言巧语笼络违背圣约的人，但认识上帝的人必奋起反抗。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那些智者必教导许多民众，但他们将在一段时间内被刀剑杀戮，或被烧死，或被掳去，或被抢掠。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他们倒下时会得到一点援助，许多人并非真心实意地加入他们的行列。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有些智者将被害，但这是为了熬炼、净化他们，使他们洁白无瑕，一直到末了。因为结局必在所定的时间到来。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“北方王必任意妄为，自高自大，自以为超越一切神明，肆意诋毁万神之神。他必亨通，一直到上帝发烈怒的日子结束。因为所定的必定成就。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他不尊崇他祖先的神明，也不尊崇妇女们爱慕的神明或其他任何神明，因为他自认为超越一切。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他反倒敬奉他祖先不认识的堡垒之神，向它献上金银宝石及贵重的礼物。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他必靠外族神明的帮助攻打坚固的堡垒，将极大的尊荣赐给顺从他的人，派他们治理民众，分给他们土地作奖赏。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“到了末后，南方王必与北方王交战。北方王必率领战车、骑兵和大批战船攻击他，又如洪水般横扫列国。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他必侵入佳美之地，杀死成千上万的人，只有以东、摩押及亚扪人的首领得以逃脱。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他必攻击列国，埃及也无法逃脱。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他必掌管埃及的金银财宝，利比亚人和古实人必归顺他。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但从东方和北方传来的消息必令他震惊，他必大怒，出兵杀戮、毁灭许多人。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他必在海和荣美的圣山之间搭起他宫殿般的帐幕。但他必灭亡，无人相助。</w:t>
      </w:r>
    </w:p>
    <w:p>
      <w:pPr>
        <w:pStyle w:val="Heading2"/>
      </w:pPr>
      <w:r>
        <w:rPr>
          <w:lang w:val="zh_CN" w:bidi="zh_CN"/>
        </w:rPr>
        <w:t>但以理书 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“那时，守护你同胞的天使长米迦勒必挺身而出。将有一段灾难时期，是开国以来从未有过的。那时，你同胞中凡名字记在册子上的，必得拯救。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许多长眠地下的人必醒过来，有些得到永生，有些蒙受羞辱，永远被憎恶。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智者必发出光辉，如耀眼的穹苍；引导多人归向公义的人必如闪亮的星辰，直到永永远远。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但以理啊，这些话要保密，要把这书封起来，直到末了。许多人必四处探究，因而知识必增多。”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我但以理观看，看见另有两个人分别站在河的两岸。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其中一人问身穿细麻衣、站在河水之上的人：“这奇异的事何时才应验呢？”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我听见身穿细麻衣、站在河水之上的人向天举起双手，凭永活者起誓说：“再过三年半，等摧毁圣民的权势结束时，这一切事都要成就。”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我听见这话，却不明白，就问他：“我主啊，这些事的结局会怎样呢？”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他说：“但以理啊，你走吧，因为这些事要保密，要被封起来，一直到末了。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许多人必被净化、洗涤、炼净。但恶人必依旧作恶，他们无人明白，只有智者能明白。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从废除日常献的祭、设立带来毁灭的可憎之物算起，必经过一千二百九十天。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能等候一千三百三十五天的人有福了！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你要坚持到底。你必得到安息，到了末后的日子，你必起来承受你的产业。”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