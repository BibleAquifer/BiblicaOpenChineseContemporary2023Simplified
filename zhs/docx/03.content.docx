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利未记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耶和华在会幕里呼唤摩西，对他说：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“你把以下条例告诉以色列人。 “如果你们有人献祭给耶和华，要用牛羊作祭物。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如果用牛作燔祭，必须用毫无残疾的公牛，在会幕门口献上，便可蒙耶和华悦纳。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献祭者要把手放在燔祭牲的头上，所献的燔祭便蒙悦纳，为他赎罪。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他要在耶和华面前宰牛，然后做祭司的亚伦子孙要把牛血洒在会幕门口的祭坛四周。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献祭者要剥掉燔祭牲的皮，把它切成块。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做祭司的亚伦子孙要在祭坛上生火，把木柴摆在火上，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然后将肉块、头和脂肪都摆在祭坛燃烧的木柴上。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献祭者要用水洗净牛的内脏和腿。祭司要把这一切都放在坛上焚烧。这是燔祭，是蒙耶和华悦纳的馨香火祭。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“如果用绵羊或山羊作燔祭，必须用毫无残疾的公羊。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献祭者要在祭坛北面，在耶和华面前宰羊。做祭司的亚伦子孙要把羊血洒在祭坛四周。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献祭者将羊切成块后，祭司要把肉块、头和脂肪摆在祭坛燃烧的木柴上。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献祭者要用水洗净羊的内脏和腿。祭司要把这一切都放在坛上焚烧。这是燔祭，是蒙耶和华悦纳的馨香火祭。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“如果有人用鸟作燔祭献给耶和华，要用斑鸠或雏鸽。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祭司要把鸟带到祭坛前，拧下鸟头，放在祭坛上焚烧；要在祭坛旁放尽鸟血；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要除掉鸟的嗉子和羽毛，扔在祭坛东边倒灰的地方。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祭司要抓着两个翅膀把鸟撕开，但不可撕断，然后把鸟放在祭坛燃烧的木柴上焚烧。这是燔祭，是蒙耶和华悦纳的馨香火祭。</w:t>
      </w:r>
    </w:p>
    <w:p>
      <w:pPr>
        <w:pStyle w:val="Heading2"/>
      </w:pPr>
      <w:r>
        <w:rPr>
          <w:lang w:val="zh_CN" w:bidi="zh_CN"/>
        </w:rPr>
        <w:t>利未记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“如果有人献素祭给耶和华，要用细面粉作祭物。要在细面粉上浇油、加乳香，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带到做祭司的亚伦子孙那里。祭司要抓一把浇了油的细面粉，连同所有乳香放在坛上焚烧，作为象征。这是蒙耶和华悦纳的馨香火祭。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剩下的素祭要归亚伦及其子孙，这在献给耶和华的火祭中是至圣之物。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“如果献用炉子烤的素祭，要献调油的无酵细面饼，或涂油的无酵薄饼。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“如果献用平底锅烤的素祭，要献调油的无酵细面饼。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要把饼掰成碎块，浇上油。这是素祭。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“如果献用煎锅煎的素祭，要献用细面粉和油做的祭物。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“要把这样做好的素祭带到耶和华面前，交给祭司献在祭坛上。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祭司要从中取出一部分，作为象征放在祭坛上焚烧。这是蒙耶和华悦纳的馨香火祭。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剩下的素祭要归亚伦及其子孙。这在献给耶和华的火祭中是至圣之物。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“献给耶和华的任何素祭都不可含酵，因为你们不可把酵或蜜当作火祭献给耶和华。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你们可以把酵和蜜作为初熟之祭献给耶和华，但不可作为馨香之祭献在祭坛上。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所有素祭都要用盐调味，不可少了你们与上帝立约的盐。所有祭物中都要放盐。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“如果将初熟的谷物献给耶和华作素祭，要用烘好后压碎的新麦穗，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加上油和乳香。这是素祭。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祭司要将一些压碎的麦穗、油及所有乳香作为象征焚烧。这是献给耶和华的火祭。</w:t>
      </w:r>
    </w:p>
    <w:p>
      <w:pPr>
        <w:pStyle w:val="Heading2"/>
      </w:pPr>
      <w:r>
        <w:rPr>
          <w:lang w:val="zh_CN" w:bidi="zh_CN"/>
        </w:rPr>
        <w:t>利未记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“如果有人用牛献作平安祭，必须在耶和华面前献上毫无残疾的公牛或母牛。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献祭者要把手放在祭牲的头上，在会幕门口宰杀。做祭司的亚伦子孙要把牛血洒在祭坛四周。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献祭者要从平安祭中献上火祭给耶和华。他要取出包裹内脏的脂肪和内脏上的脂肪、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两个肾脏和肾脏上靠近腰部的脂肪以及肝叶。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亚伦的子孙要把这一切放在祭坛燃烧的木柴上和燔祭一起焚烧，作为蒙耶和华悦纳的馨香火祭。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“如果用羊作祭物向耶和华献平安祭，必须献毫无残疾的公羊或母羊。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如果献的是绵羊羔，献祭者要把羊羔带到耶和华面前，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将手放在祭牲的头上，在会幕前宰杀。亚伦的子孙要把羊羔的血洒在祭坛四周。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献祭者要从平安祭中取出脂肪作为火祭献给耶和华。他要从靠近脊椎骨处取下整条肥尾巴、包裹内脏的脂肪、内脏上的脂肪、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两个肾脏和肾脏上靠近腰部的脂肪以及肝叶。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祭司要把这一切放在祭坛上焚烧，作为献给耶和华的火祭。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“如果献的是山羊，献祭者要把山羊带到耶和华面前，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将手放在羊头上，在会幕门口宰杀。亚伦的子孙要把羊血洒在祭坛四周。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14-15</w:t>
      </w:r>
      <w:r>
        <w:rPr>
          <w:lang w:val="zh_CN" w:bidi="zh_CN"/>
        </w:rPr>
        <w:t xml:space="preserve"> 献祭者要取出包裹内脏的脂肪和内脏上的脂肪、两个肾脏和肾脏上靠近腰部的脂肪以及肝叶，作为火祭献给耶和华。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祭司要把这一切放在祭坛上焚烧，作为蒙耶和华悦纳的馨香火祭。所有的脂肪都属于耶和华。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你们无论住在哪里，都不可吃脂肪和血，这是你们世代当守的永久律例。”</w:t>
      </w:r>
    </w:p>
    <w:p>
      <w:pPr>
        <w:pStyle w:val="Heading2"/>
      </w:pPr>
      <w:r>
        <w:rPr>
          <w:lang w:val="zh_CN" w:bidi="zh_CN"/>
        </w:rPr>
        <w:t>利未记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“你把以下条例告诉以色列人。 “如果有人无意中犯罪，触犯耶和华的任何诫命，要按以下方式献赎罪祭。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“若大祭司犯罪，祸及众民，他必须献给耶和华一头毫无残疾的公牛犊作赎罪祭。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他要把公牛犊牵到会幕门口，将手放在牛头上，在耶和华面前宰牛。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他要取一些公牛的血带进会幕里，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在耶和华面前用手指蘸血向圣所的幔子弹洒七次，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也要把一些公牛的血抹在耶和华面前的香坛凸起的四角上，再把剩下的血倒在会幕门口的燔祭坛脚。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他要取出作赎罪祭的公牛犊的所有脂肪，即包裹内脏的脂肪和内脏上的脂肪、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两个肾脏和肾脏上靠近腰部的脂肪以及肝叶，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正如取出平安祭牲的脂肪一样。他要将这一切放在燔祭坛上焚烧。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11-12</w:t>
      </w:r>
      <w:r>
        <w:rPr>
          <w:lang w:val="zh_CN" w:bidi="zh_CN"/>
        </w:rPr>
        <w:t xml:space="preserve"> 至于公牛剩下的部分，即皮、所有的肉、头、腿、内脏和粪便，他要带到营外洁净之处，就是倒坛灰的地方，放在柴上焚烧。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“以色列全体会众若无意中触犯耶和华的任何诫命，即使没有意识到，也是犯罪。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他们察觉自己犯罪后，必须献上一头公牛犊作赎罪祭。要将公牛犊带到会幕前，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会众的长老要把手放在公牛的头上，在耶和华面前宰牛。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大祭司要带一些牛血进入会幕，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在耶和华面前用手指蘸血向幔子弹洒七次，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也要把一些血抹在耶和华面前的香坛凸起的四角上，再把剩下的血倒在会幕门前的燔祭坛脚。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他要取出公牛犊的所有脂肪，放在祭坛上焚烧，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正如取出赎罪祭牲的脂肪一样。这样，祭司为全体会众赎了罪，他们就会得到赦免。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他要把这公牛犊剩下的部分拿到营外焚烧，像焚烧前一头公牛犊一样。这是为全体会众所献的赎罪祭。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“首领若无意中触犯他上帝耶和华的任何诫命，也是犯罪。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他察觉自己犯罪后，必须献上一只毫无残疾的公山羊作祭物。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他要把手放在羊头上，在杀燔祭牲的地方，在耶和华面前宰羊。这是他的赎罪祭。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祭司要用手指蘸一些赎罪祭牲的血抹在燔祭坛凸起的四角上，再把剩下的血倒在燔祭坛脚。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要像焚烧平安祭牲的脂肪一样，把羊的所有脂肪都放在坛上焚烧。这样，祭司为他赎了罪，他就会得到赦免。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“平民若无意中触犯耶和华的任何诫命，也是犯罪。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他察觉自己犯罪后，必须献上一只毫无残疾的母山羊作赎罪祭。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他要把手放在赎罪祭牲的头上，在杀燔祭牲的地方宰羊。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祭司要用手指蘸一些羊血抹在燔祭坛凸起的四角上，再把剩下的血倒在燔祭坛脚。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献祭者要像取出平安祭牲的脂肪一样，取出母山羊的所有脂肪。祭司要把这一切放在坛上焚烧，作为蒙耶和华悦纳的馨香之祭。这样，祭司为他赎了罪，他就会得到赦免。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“他若献绵羊作赎罪祭，必须献一只毫无残疾的母绵羊。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他要把手放在羊头上，在杀燔祭牲的地方宰羊。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祭司要用手指蘸一些羊血抹在燔祭坛凸起的四角上，再把剩下的血倒在燔祭坛脚。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献祭者要像取出平安祭牲的脂肪一样，取出母绵羊的所有脂肪。祭司要把这一切放在坛上，与献给耶和华的祭物一起焚烧。这样，祭司为他赎了罪，他就会得到赦免。</w:t>
      </w:r>
    </w:p>
    <w:p>
      <w:pPr>
        <w:pStyle w:val="Heading2"/>
      </w:pPr>
      <w:r>
        <w:rPr>
          <w:lang w:val="zh_CN" w:bidi="zh_CN"/>
        </w:rPr>
        <w:t>利未记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“如果有人当庭作证，却不肯把自己所知所见的说出来，就是犯罪，要担负罪责。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如果有人接触了不洁净之物，如不洁净的野兽的尸体、家畜的尸体或爬虫的尸体，即使没有察觉也已不洁净，是有罪的。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如果有人无意中接触了别人的不洁之物，当他意识到后，就有罪了。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如果有人草率起誓，不论出于善意还是恶意，即使当初没有察觉，后来才意识到，也是有罪的。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如果有人意识到自己犯了以上任何一种罪，就必须认罪。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为了赎过，他必须献给耶和华一只母绵羊或母山羊作赎罪祭。祭司要为他赎罪。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“他若献不起羊，就要献给耶和华两只斑鸠或两只雏鸽，一只作赎罪祭，一只作燔祭。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他要把它们带到祭司那里，祭司要先用一只鸟献赎罪祭，要扭断鸟脖子，但不可扯掉头。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要把一些鸟血洒在祭坛边，再把剩下的血倒在坛脚。这是赎罪祭。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祭司要依照献燔祭的条例献上另一只鸟。这样，祭司为他赎了罪，他就会得到赦免。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“他若献不起两只斑鸠或雏鸽，就要献一公斤细面粉作赎罪祭。细面粉中不可浇油或加乳香，因为这是赎罪祭。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他要把细面粉带到祭司那里，祭司要从中取出一把作为象征放在坛上，与献给耶和华的火祭一起焚烧。这是赎罪祭。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这样，祭司为他赎了罪，他就会得到赦免。剩下的细面粉要归祭司，像献素祭一样。”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“如果有人无意中干犯了耶和华圣物的条例，为了赎过，他要从羊群中选一只毫无残疾的公绵羊献给耶和华，或按圣所的秤献上同等价值的银子。这是赎过祭。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他要赔偿所造成的损失，并加赔五分之一，要把这些都交给祭司。祭司要为他献上公绵羊作赎过祭，为他赎罪，他就会得到赦免。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“如果有人触犯耶和华的任何诫命，即使他不知道，也是犯罪，必须担当罪责。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他要从羊群中选一只毫无残疾的公绵羊，或把同等价值的银子带到祭司那里作赎过祭。祭司要为他的无心之过赎罪，他就会得到赦免。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这是赎过祭，因为他在耶和华面前确实有罪。”</w:t>
      </w:r>
    </w:p>
    <w:p>
      <w:pPr>
        <w:pStyle w:val="Heading2"/>
      </w:pPr>
      <w:r>
        <w:rPr>
          <w:lang w:val="zh_CN" w:bidi="zh_CN"/>
        </w:rPr>
        <w:t>利未记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2-3</w:t>
      </w:r>
      <w:r>
        <w:rPr>
          <w:lang w:val="zh_CN" w:bidi="zh_CN"/>
        </w:rPr>
        <w:t xml:space="preserve"> “如果有人拒绝归还同胞委托他保管的物品或抵押品，或抢掠同胞，或欺骗同胞，或捡到失物却矢口否认，或起假誓，或犯其他类似的罪，因而失信于耶和华，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一旦他意识到自己犯了罪，必须归还一切靠偷盗、欺诈、侵占、拾遗、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或起假誓得来的东西，他必须在献赎过祭那天如数归还物主，并加赔五分之一。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他要从羊群中选一只毫无残疾的公绵羊，或把同等价值的银子带到祭司那里，献给耶和华作赎过祭。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祭司要在耶和华面前为他赎罪，他的过犯就会得到赦免。”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“你要吩咐亚伦及其子孙遵行以下献燔祭的条例。 “燔祭要整夜留在祭坛上，坛上的火要不停地燃烧。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早晨，祭司要穿上细麻衣袍和内衣，将燔祭坛上的灰烬清理好，放在祭坛旁边。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然后，他要更换衣服，把灰烬拿到营外洁净的地方。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祭坛上的火要不断燃烧，不能熄灭。祭司每天早上要在坛上加柴，摆上燔祭，在上面烧平安祭牲的脂肪。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坛上的火必须不断燃烧，不可熄灭。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“以下是献素祭的条例。 “亚伦的子孙要在祭坛前向耶和华献素祭。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祭司要从素祭中拿一把调油的细面粉和所有的乳香，作为象征放在坛上焚烧，作蒙耶和华悦纳的馨香之祭。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亚伦及其子孙要吃剩下的祭物，要在会幕院子里的圣洁之处做无酵饼吃。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做饼时不可加酵。这些祭物是我从献给我的火祭中赐给他们的，像赎罪祭和赎过祭一样是至圣之物。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亚伦的子孙中，男子都可以吃耶和华的火祭。这是他们世世代代应得之份。凡接触到这些祭物的都会变得圣洁。”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“亚伦及其子孙受膏那天，要献给耶和华一公斤细面粉作为日常献的素祭，早晚各献一半。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要把这些细面粉调上油，用煎锅做饼，切成块献上，作为蒙耶和华悦纳的馨香素祭。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亚伦子孙中继任大祭司的，受膏时要献上素祭。这种祭物必须全部烧掉献给耶和华，这是永远的律例。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祭司献的这种素祭不可吃，要全部烧掉。”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“你把以下赎罪祭的条例告诉亚伦及其子孙。 “赎罪祭是至圣的，要在杀燔祭牲的地方，在耶和华面前宰祭牲。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献赎罪祭的祭司要在会幕院子里的圣洁之处吃这祭牲。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凡接触到这些祭肉的，都会变得圣洁。如果衣服被溅上血，则要在圣洁之处把衣服洗净。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用来煮祭肉的瓦锅，用后都要打碎。如果用的是铜锅，要擦干净并用水冲洗。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这些祭肉是至圣之物，祭司家族中的男子都可以吃。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如果赎罪祭牲的血被带进会幕，在圣所内进行赎罪，就不可吃祭肉，必须全部烧掉。</w:t>
      </w:r>
    </w:p>
    <w:p>
      <w:pPr>
        <w:pStyle w:val="Heading2"/>
      </w:pPr>
      <w:r>
        <w:rPr>
          <w:lang w:val="zh_CN" w:bidi="zh_CN"/>
        </w:rPr>
        <w:t>利未记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“以下是献赎过祭的条例。 “赎过祭是至圣的。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要在杀燔祭牲的地方宰赎过祭祭牲，祭牲的血要洒在祭坛周围。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要献上祭牲的所有脂肪，包括肥尾巴、包裹内脏的脂肪、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两个肾脏和肾脏上靠近腰部的脂肪以及肝叶。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祭司要在坛上焚烧这一切，作为献给耶和华的火祭。这是赎过祭。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祭司家的任何男子都可以吃剩下的祭肉，但要在圣洁之处吃，因为这是至圣之物。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祭物要归主持祭礼的祭司，这一条例也适用于赎罪祭。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燔祭牲的皮要归主持祭礼的祭司。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至于素祭，不论是用炉烤的，还是用平底锅或煎锅做的，都要归主持祭礼的祭司。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但调油的或干的素祭要归亚伦的子孙，由他们均分。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“以下是向耶和华献平安祭的条例。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“有人若为感谢耶和华而献平安祭，除了献祭牲以外，要一同献上调油的无酵饼、涂油的无酵薄饼及调油的细面饼，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也要一同献上有酵饼。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他要从每种饼中各取一个，作为举祭献给耶和华。举祭归洒平安祭祭牲血的祭司。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至于为感恩而献的平安祭祭肉，要在献祭的当天吃完，不可留到次日早晨。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如果是自愿献的或为了还愿而献的祭物，要在献祭当天吃祭肉，剩下的可以留到第二天吃。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但到第三天，必须烧掉剩下的祭肉。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如果第三天仍然吃祭肉，所献的祭便不蒙悦纳，毫无价值，是不洁净的。吃的人要自担罪责。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“祭肉如果接触到任何不洁之物，都不可吃，要烧掉。洁净的人都可以吃祭肉。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如果有人不洁净，却吃献给耶和华的平安祭祭肉，要将他从民中铲除。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如果有人接触到人或兽的不洁之物，或任何不洁的可憎之物，又吃献给耶和华的平安祭祭肉，要将他从民中铲除。”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“你把以下条例告诉以色列人。 “你们不可吃牛、绵羊或山羊的脂肪。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自然死亡或被野兽咬死的动物的脂肪也不可吃，但可以作其他用途。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无论谁吃了献给耶和华的火祭祭牲的脂肪，都要将他从民中铲除。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你们无论住在哪里，都不可吃鸟和兽的血。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凡吃血的，要将他从民中铲除。”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“你把以下条例告诉以色列人。 “凡向耶和华献平安祭的，都要从平安祭中取出一份献给耶和华作礼物。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他要亲手将这献给耶和华的火祭带来，将祭牲的脂肪和胸肉带来，在耶和华面前将胸肉摇一摇，当作摇祭献上。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祭司要把脂肪放在坛上焚烧，胸肉归亚伦及其子孙。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你们要把平安祭牲的右腿献为举祭，归给祭司。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要把右腿归给亚伦子孙中献平安祭的血和脂肪的那位祭司。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因为耶和华已经从以色列人献的平安祭中，把作摇祭的胸肉和作举祭的腿肉赐给祭司亚伦及其子孙，这是他们在以色列人中永远当得的份。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从亚伦及其子孙受膏为祭司事奉耶和华开始，在献给耶和华的火祭中，这是他们应得之份。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祭司受膏之日，耶和华就命令以色列人把这部分祭肉分给他们，这是他们世世代代应得之份。”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以上是献燔祭、素祭、赎罪祭、赎过祭、平安祭和授圣职时所献之祭的条例。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这些条例是耶和华在西奈山上吩咐摩西的。当天，摩西命令以色列人在西奈旷野向耶和华献祭。</w:t>
      </w:r>
    </w:p>
    <w:p>
      <w:pPr>
        <w:pStyle w:val="Heading2"/>
      </w:pPr>
      <w:r>
        <w:rPr>
          <w:lang w:val="zh_CN" w:bidi="zh_CN"/>
        </w:rPr>
        <w:t>利未记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“你把亚伦父子们带来，也要带圣衣、膏油、一头作赎罪祭的公牛、两只公绵羊和一篮无酵饼，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然后把全体会众招聚到会幕门前。”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摩西按照耶和华的指示行事，会众都聚集在会幕门前。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摩西告诉会众：“这是耶和华吩咐我做的事。”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他把亚伦父子们带来，用水洗他们。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摩西给亚伦穿上内袍，束上腰带，穿上外袍，套上以弗得，用精巧的带子把以弗得系在亚伦身上，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然后给他戴上胸牌，把乌陵和土明放在胸牌内，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再把礼冠戴在他头上，在礼冠前系上金牌，即圣冠，都遵照耶和华的吩咐。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摩西拿膏油抹圣幕和圣幕里的一切物件，使它们圣洁；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再用膏油在祭坛上洒七次，又抹祭坛和祭坛上的器具、洗濯盆和盆座，使它们圣洁。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然后，摩西把膏油倒在亚伦头上膏立他，使他圣洁。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摩西又把亚伦的儿子们带来，给他们穿上内袍，束上腰带，戴上头巾，都遵照耶和华的吩咐。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摩西牵来那头作赎罪祭的公牛，亚伦父子们把手按在牛头上。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摩西宰了牛，用手指蘸一些牛血抹在祭坛凸起的四角上，以洁净祭坛，再把剩下的血倒在坛脚，使祭坛圣洁，为祭坛赎罪。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他取出内脏上的脂肪、肝叶、两个肾脏和肾脏上的脂肪，放在祭坛上烧掉，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又照耶和华的吩咐，把公牛的皮、肉和粪便带到营外烧掉。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然后，摩西献上作燔祭的公绵羊，亚伦父子们把手按在羊头上。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摩西宰了那只羊，把血洒在祭坛四周；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把羊切成块，焚烧羊头、肉块和脂肪；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用水洗净羊的内脏和腿，把整只羊放在祭坛上焚烧，这是燔祭，作蒙耶和华悦纳的馨香火祭，都遵照耶和华的吩咐。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摩西献上另一只为授圣职而献的公绵羊。亚伦父子们把手按在羊头上。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摩西宰了羊，将一些羊血抹在亚伦的右耳垂、右手大拇指和右脚大脚趾上。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他又把亚伦的儿子们带来，将一些血抹在他们的右耳垂、右手大拇指和右脚大脚趾上，然后把剩下的血都洒在祭坛四周。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他取下羊的脂肪、肥尾巴、内脏上的脂肪、肝叶、两个肾脏、肾脏上的脂肪和右腿，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又从放在耶和华面前盛无酵饼的篮子里取一个无酵饼、一个油饼和一个薄饼，放在羊的右腿和脂肪上。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他把这些都放在亚伦父子们手中，作为摇祭在耶和华面前摇一摇。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随后，他从他们手上拿过这些祭物，放在祭坛的燔祭上焚烧，作为授圣职时献的祭。这是蒙耶和华悦纳的馨香火祭。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摩西又把公绵羊的胸肉作为摇祭在耶和华面前摇一摇，这是他授圣职时所应得之份，都遵照耶和华的吩咐。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摩西拿了一些膏油和坛上的血，洒在亚伦和他的衣服上，也洒在他儿子们和他们的衣服上，使亚伦父子们和他们的衣服圣洁。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摩西对亚伦父子们说：“你们要照我的吩咐在会幕门口煮祭肉吃，也要吃篮子里为授圣职而献的饼。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吃剩的肉和饼，你们要烧掉。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你们的授圣职礼历时七天，这七天之内，你们不可离开会幕门口。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今天所做的这一切都是耶和华吩咐的，是为你们赎罪。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七天之内，你们必须日夜待在会幕门口，要遵守耶和华的吩咐，免得你们死亡。这是耶和华对我的吩咐。”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于是，亚伦父子们遵行了耶和华借摩西吩咐的一切。</w:t>
      </w:r>
    </w:p>
    <w:p>
      <w:pPr>
        <w:pStyle w:val="Heading2"/>
      </w:pPr>
      <w:r>
        <w:rPr>
          <w:lang w:val="zh_CN" w:bidi="zh_CN"/>
        </w:rPr>
        <w:t>利未记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到了第八天，摩西召来亚伦父子们和以色列的众长老。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他对亚伦说：“你要在耶和华面前献上一头公牛犊作赎罪祭、一只公绵羊作燔祭，这些祭牲都要毫无残疾。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然后，你要告诉以色列人，‘你们要取一只公山羊作赎罪祭、毫无残疾的一头一岁牛犊和一只一岁羊羔作燔祭、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一头公牛和一只公绵羊作平安祭，连同调油的素祭一起献给耶和华，因为今天耶和华要向你们显现。’”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于是，以色列人遵照摩西的吩咐，把祭物带到会幕前。全体会众都聚集到那里，站在耶和华面前。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摩西对他们说：“耶和华吩咐你们这样做，是为了向你们显出祂的荣耀。”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随后，摩西对亚伦说：“你要到坛前来，献上你的赎罪祭和燔祭，为自己和民众赎罪。也要按照耶和华的吩咐，为百姓献上他们的祭物，为他们赎罪。”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于是，亚伦走到坛前，宰杀为他作赎罪祭的牛犊。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他儿子们把牛犊的血递给他，他用手指蘸血抹在祭坛凸起的四角上，再把剩下的血倒在坛脚。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他照耶和华对摩西的吩咐，在坛上焚烧赎罪祭牲的脂肪、肾脏和肝叶，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把皮和肉带到营外焚烧。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亚伦宰了燔祭祭牲，他儿子们把祭牲的血递给他，他把血洒在祭坛四周。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他们将祭牲一块一块地连头一起交给亚伦献在坛上焚烧。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亚伦洗净祭牲的内脏和腿，放在祭坛的燔祭上焚烧。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随后，亚伦为民众献祭。他牵来那只为民众作赎罪祭的公山羊，宰杀后，像刚才为自己献赎罪祭一样为他们献上赎罪祭。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他又牵来燔祭祭牲，依照条例献上燔祭。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除了早晨的燔祭，亚伦又取来素祭，从中拿了一把献在坛上焚烧。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然后，他宰了公牛和公绵羊，为民众献平安祭。他儿子们把祭牲的血递给他，他把血洒在祭坛四周。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他们把公牛和公绵羊的脂肪、肥尾巴、包裹内脏的脂肪、肾脏和肝叶，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放在祭牲的胸脯上，然后亚伦把那些脂肪放在坛上焚烧，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将胸肉和右腿肉作为摇祭在耶和华面前摇一摇，都遵照摩西的吩咐。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亚伦举手为民众祝福，他献完赎罪祭、燔祭和平安祭后走下祭坛。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之后，摩西和亚伦走进会幕，又出来为民众祝福。这时，耶和华的荣耀向所有民众显现。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有火从耶和华那里降下来，烧尽祭坛上的燔祭和脂肪。民众看见这景象，都欢呼起来，俯伏在地。</w:t>
      </w:r>
    </w:p>
    <w:p>
      <w:pPr>
        <w:pStyle w:val="Heading2"/>
      </w:pPr>
      <w:r>
        <w:rPr>
          <w:lang w:val="zh_CN" w:bidi="zh_CN"/>
        </w:rPr>
        <w:t>利未记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亚伦的儿子拿答和亚比户各拿自己的香炉，点火加香，在耶和华面前献上凡火。他们这样做不合耶和华的吩咐。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于是，有火从耶和华面前出来吞噬了他们，他们就死在耶和华面前。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摩西告诉亚伦：“耶和华曾说过，‘我要在事奉我的人中显明我的圣洁，在所有子民面前彰显我的荣耀。’”亚伦默默无言。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摩西叫来亚伦的叔父乌薛的儿子米沙利和以利撒反，对他们说：“过来，把你们弟兄的尸体从圣所前抬到营外去。”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他们就遵照摩西的吩咐，把仍穿着内袍的尸体抬到营外。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摩西对亚伦和他剩下的两个儿子以利亚撒和以他玛说：“你们不要蓬头散发，也不要撕裂衣服，免得你们死亡，也免得耶和华向全体会众发怒。不过，你们的所有以色列同胞都可以为耶和华用火烧死的人哀伤。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你们不可走出会幕门口，免得你们死亡，因为耶和华的膏油在你们身上。”他们就遵照摩西的话去做。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耶和华对亚伦说：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“你和你儿子们进会幕前，淡酒烈酒都不可喝，免得你们死亡。这是你们世代当守的永久律例。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你们必须区分什么是圣洁的、什么是世俗的，什么是洁净的、什么是不洁净的。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你们必须将我借摩西赐给以色列人的一切律例教导他们。”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摩西对亚伦及其两个儿子以利亚撒和以他玛说：“你们要把献给耶和华的火祭中剩下的素祭做成无酵饼，在坛边吃，因为这是至圣之物。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你们要在圣洁之处吃，因为在献给耶和华的火祭中，这是你们和你们的子孙应得之份。这是耶和华对我的吩咐。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至于作摇祭的胸肉和作举祭的腿肉，你们和你们的子孙可以在洁净的地方吃。因为在以色列人所献的平安祭中，这是你们应得之份。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在献火祭的脂肪时，要把作举祭的腿肉和作摇祭的胸肉，一起带到耶和华面前作为摇祭摇一摇，这些永远是你们和你们的子孙应得之份，正如耶和华的吩咐。”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摩西到处寻找那只作赎罪祭的公山羊，却发现那只羊已经被焚烧了。他愤怒地对亚伦剩下的两个儿子以利亚撒和以他玛说：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“你们为什么不在圣洁之处吃这赎罪祭？这是至圣之物，耶和华赐给你们是要叫你们为会众担罪，在耶和华面前为他们赎罪。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既然这祭牲的血没有被带进圣所，你们本应按照我的吩咐在圣洁之处吃这祭肉。”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亚伦对摩西说：“看啊，他们今天向耶和华献赎罪祭和燔祭，却有这样的灾祸发生在我身上。今天我如果吃了这赎罪祭的祭肉，耶和华会悦纳吗？”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摩西听了亚伦的回答，感到满意。</w:t>
      </w:r>
    </w:p>
    <w:p>
      <w:pPr>
        <w:pStyle w:val="Heading2"/>
      </w:pPr>
      <w:r>
        <w:rPr>
          <w:lang w:val="zh_CN" w:bidi="zh_CN"/>
        </w:rPr>
        <w:t>利未记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耶和华对摩西和亚伦说：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“你们把以下条例告诉以色列人。 “地上的动物，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凡蹄子分瓣且反刍的动物，你们都可以吃。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但你们不可吃只是蹄子分瓣或只反刍的动物。骆驼不洁净，因为它虽反刍但蹄子不分瓣；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石獾不洁净，因为它虽反刍但蹄子不分瓣；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野兔不洁净，因为它虽反刍但蹄子不分瓣；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猪不洁净，因为它虽蹄子分瓣但不反刍。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你们不可吃它们的肉，也不可摸它们的尸体，因为它们对你们来说不洁净。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“海洋与河流里的动物，凡有鳍有鳞的，你们都可以吃。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但海洋与河流里无鳍无鳞的动物，你们要憎恶。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它们都是可憎之物，你们不可吃它们的肉，也不可摸它们的尸体。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水中任何无鳍无鳞的动物，你们都要视为可憎之物。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“你们不可吃以下鸟类，要视为可憎之物。它们是雕、胡兀鹫、黑秃鹫、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鸢、隼类、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乌鸦类、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鸵鸟、夜鹰、海鸥、鹰类、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小鸮、鸬鹚、大鸮、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仓鸮、鹈鹕、鱼鹰、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鹳、鹭鸟类、戴胜和蝙蝠。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“你们要憎恶会飞的四足爬行昆虫，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但可以吃其中会飞会跳的昆虫，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包括蝗虫类、蟋蟀类和蚱蜢类。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你们要憎恶所有会飞的四足爬行昆虫。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“以下的动物会使你们不洁净。任何人接触到它们的尸体，都不洁净，要等到傍晚才能洁净。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任何人拿它们的尸体，都必须洗净所穿的衣服，要等到傍晚才能洁净。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蹄子不分瓣或不反刍的动物，你们要视为不洁净，碰到它们的人都不洁净。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所有以脚掌走路的四足动物，你们要视为不洁净，碰到它们尸体的人都不洁净，要等到傍晚才能洁净。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凡拿它们尸体的人都必须洗净所穿的衣服，要等到傍晚才能洁净。你们要视它们为不洁净的动物。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“地上不洁净的动物有鼬鼠、老鼠、大蜥蜴类、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壁虎、巨蜥、小蜥蜴和变色龙。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这些爬虫都是不洁净的。任何人碰到它们的尸体，都不洁净，要等到傍晚才能洁净。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如果它们的尸体掉在什么东西上，不管是木器、衣物、皮件还是袋子，不管作何用途，都会变得不洁净。要把那东西放在水中，一直到傍晚才能洁净。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如果它们的尸体掉在陶器里，陶器里盛的东西都不洁净。你们必须打碎那陶器。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陶器里的水如果滴到食物上，食物就不洁净；如果滴到盛饮品的器皿里，饮品也不洁净。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它们的尸体无论掉在什么东西上，那东西都不洁净，无论是炉是锅都要打碎。它们不洁净，也理当被你们视为不洁净。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如果它们的尸体掉进水泉或储水池里，水泉和储水池仍然是洁净的，但碰到尸体的人是不洁净的。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如果它们的尸体接触到将要播撒的种子，种子仍是洁净的。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但如果它们的尸体碰到泡过水的种子，种子就不洁净。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“一只可以食用的动物死后，任何人如果碰到它的尸体，都不洁净，要等到傍晚才能洁净。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任何人如果吃它的肉，或拿它的尸体，都必须洗净衣服，等到傍晚才能洁净。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“地上所有的爬虫都是可憎的，你们不可吃。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你们不可吃用肚子、四脚或多脚爬行的动物，这些都是可憎的。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不可让这些动物使你们成为可憎的，不可因它们而玷污自己，使自己不洁净。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我是你们的上帝耶和华。你们要分别出来做圣洁的人，因为我是圣洁的。不可让地上的爬虫玷污你们。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我是耶和华，我带你们出埃及，为要做你们的上帝。你们要圣洁，因为我是圣洁的。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“以上是有关飞禽走兽、水族和地上一切爬虫的条例，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使你们可以区分什么是洁净的、什么是不洁净的、什么是可吃的、什么是不可吃的。”</w:t>
      </w:r>
    </w:p>
    <w:p>
      <w:pPr>
        <w:pStyle w:val="Heading2"/>
      </w:pPr>
      <w:r>
        <w:rPr>
          <w:lang w:val="zh_CN" w:bidi="zh_CN"/>
        </w:rPr>
        <w:t>利未记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“你把以下条例告诉以色列人。 “如果有妇人生了男婴，她就要不洁净七天，像在经期内不洁净一样。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第八天，婴儿要接受割礼。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妇人因产后流血，要等三十三天才能洁净。其间，不可接触任何圣物，也不可进入圣所。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如果妇人生的是女婴，她就要不洁净十四天，像在经期内不洁净一样。她因产后流血，要等六十六天才能洁净。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她不论生男生女，洁净期满后，都要预备一只一岁的羊羔作燔祭、一只雏鸽或斑鸠作赎罪祭，带到会幕门口交给祭司。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祭司要在耶和华面前献祭，为她赎罪，她的流血状况才算洁净。这是有关产妇生男生女的条例。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她若负担不起一只羊羔，可以带两只斑鸠或雏鸽来，一只作燔祭，一只作赎罪祭。祭司为她赎罪后，她就洁净了。”</w:t>
      </w:r>
    </w:p>
    <w:p>
      <w:pPr>
        <w:pStyle w:val="Heading2"/>
      </w:pPr>
      <w:r>
        <w:rPr>
          <w:lang w:val="zh_CN" w:bidi="zh_CN"/>
        </w:rPr>
        <w:t>利未记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耶和华对摩西和亚伦说：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“如果有人皮肤上长肿包、皮疹或白斑，出现麻风病症状，要将他带到祭司亚伦或亚伦做祭司的子孙那里。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祭司要检查患处，如果病灶深入皮下，患处的毛发变白，就是麻风病。祭司检查后，要宣布他是不洁净的。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如果那人的患处有白斑，但病灶没有深入皮下，患处的毛发也没有变白，祭司要把他隔离七天。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第七天，祭司要再次检查患处，如果病灶没有恶化，没有在皮肤上扩散，祭司要把他再隔离七天。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第七天，祭司要再次检查，如果患处颜色变淡，也没有扩散，祭司要宣布他是洁净的。他患的不过是皮疹，他要洗净衣物，便会洁净。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如果祭司已查看并宣布他是洁净的，但皮疹又扩散，他必须再去见祭司。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祭司检查时，如果发现皮疹已扩散，就要宣布他是不洁净的，患了麻风病。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“如果有人患麻风病，必须将他带到祭司面前。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祭司检查时，如果发现他皮肤上有白色肿包，毛发变白，患处长出新肉，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他就是患了慢性麻风病，祭司要宣布他是不洁净的。他无须被隔离，因他已经不洁净。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如果他的麻风病已扩散，头上脚上到处可见，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祭司就要检查。如果发现麻风病已扩散到他全身，全身的皮肤变白，祭司就要宣布他是洁净的。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一旦他身上出现新长的肉，他便不洁净。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祭司看到他身上新长的肉，就要宣布他是不洁净的，因为新长的肉是不洁净的，表明他患了麻风病。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如果新长的肉变白了，他就要去见祭司。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祭司检查时，若发现患处确已变白，就要宣布他是洁净的，他便洁净了。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“如果有人皮肤上长疮，又痊愈了，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但原患处出现白色肿包或白里带红的斑，他就要去让祭司检查。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祭司检查时，若发现病灶深入皮下，患处的毛发变白，就要宣布他是不洁净的。这是疮变成了麻风病。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但祭司检查时，若发现患处没有白毛，病灶也没有深入皮下，且颜色变淡，就要把他隔离七天。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隔离期间，若病灶在皮肤上扩散，祭司要宣布他是不洁净的，是患了麻风病。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如果患处的斑保持原样，没有扩散，便是疮疤，祭司要宣布他是洁净的。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“如果有人被火烧伤，伤处变白或白中带红，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祭司要检查他的伤处。如果伤处毛发变白，且深入皮下，就是烧伤已变成麻风病，祭司要宣布他是不洁净的，因为他患了麻风病。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祭司检查时，若发现伤处没有白毛，也没有深入皮下，且颜色变淡，就要把他隔离七天。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第七天，祭司要再次检查，若发现伤处扩散，就要宣布他是不洁净的，因为他患了麻风病。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如果伤处保持原样，没有扩散，且颜色变淡，就是烧伤引起的肿包，祭司要宣布他是洁净的，因为那不过是烧伤的疤痕。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“如果有男女头上或下巴长疮，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祭司要检查患处，若发现患处病灶深入皮下，上面有黄色细毛，就要宣布那人是不洁净的，因为那是疥癣，是麻风病。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祭司检查时，若发现病灶没有深入皮下，也没有黑毛，就要将那人隔离七天。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第七天，祭司要检查患处，若发现疥癣没有扩散，上面没有黄毛，也没有深入皮下，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那人要剃去头发和胡须，但不可剃患处的毛发。祭司要将他再隔离七天。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第七天，祭司要再次检查，若发现疥癣没有在皮肤上扩散，也没有深入皮下，就要宣布那人是洁净的。那人要洗净衣服，便洁净了。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那人洁净以后，疥癣若再次扩散，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祭司就要再次检查。如果疥癣确已扩散，祭司不必再找黄毛，那人是不洁净的。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如果祭司看到疥癣原样未变，患处长出黑毛，那人就已经痊愈，是洁净的。祭司要宣布那人是洁净的。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“如果有男女身上长白斑，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祭司要检查患处，若发现斑呈灰白色，就是皮疹，那人是洁净的。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“如果有人脱发，成了秃头，他是洁净的。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如果有人前额脱发，他只是前额光秃，仍是洁净的。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如果在光秃的头上或前额上长出白里带红的疮，那就是麻风病。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祭司要检查患处，若发现疮周围肿胀、白中带红，看起来像麻风病，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就是得了麻风病，那人是不洁净的。祭司要因那人头上的疮而宣布他是不洁净的。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“患麻风病的人必须撕裂衣服，披头散发，遮住脸的下半部，高喊‘不洁净！不洁净！’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只要病不痊愈，他就不洁净，要独自住在营外。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“如果衣物出现霉斑，不论是羊毛衣、细麻衣、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羊毛织品、细麻织品，还是皮革或皮革制品，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只要发现霉斑是绿色或红色的，那就是霉变，要拿给祭司检查。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祭司检查后，要把那衣物隔离七天。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第七天，祭司要再次检查，若发现衣物、编织品或皮革上的霉斑蔓延，就是恶性霉变，那衣物就不洁净。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不论那是衣服、羊毛或细麻织品，还是皮革制品，祭司都必须把它烧掉，因为那是恶性霉变，必须烧掉霉变的衣物。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如果祭司发现衣服、编织品或皮革上的霉斑没有蔓延，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就要吩咐人洗净衣物，再隔离七天。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之后，祭司要再次检查洗过的衣物，若发现霉斑原样未变，即使没有蔓延，那衣物也是不洁净的。无论衣物里面还是外面霉变，都必须把它烧掉。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如果祭司发现洗过后霉斑退色，就要把霉变的部分从衣服、皮革、编织品上撕下来。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以后衣物、编织品或皮革上若再次出现霉斑，便是旧患复发，要把它烧掉。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如果洗过衣服、编织品或皮革后，霉斑消失了，要再洗一次就洁净了。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“羊毛衣、细麻衣、编织品或皮革制品出现霉变时，以上条例可用来鉴定这些衣物是否洁净。”</w:t>
      </w:r>
    </w:p>
    <w:p>
      <w:pPr>
        <w:pStyle w:val="Heading2"/>
      </w:pPr>
      <w:r>
        <w:rPr>
          <w:lang w:val="zh_CN" w:bidi="zh_CN"/>
        </w:rPr>
        <w:t>利未记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“以下是有关麻风病患者的洁净条例。 “麻风病患者痊愈后，要被带到祭司那里。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祭司要到营外去检查，如果发现他的病已痊愈，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要吩咐人为他拿来两只洁净的活鸟、香柏木、朱红色线和牛膝草。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祭司要吩咐人在一个盛清水的陶器上宰杀一只鸟，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然后祭司要把另一只鸟，连同香柏木、朱红色线和牛膝草一起蘸在掺了清水的鸟血里。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祭司要用鸟血在他身上洒七次，宣布他是洁净的，然后放走那只活鸟，让它飞向田野。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他要洗净衣服，剃去所有毛发，沐浴之后便洁净了，可以回到营内，但要住在自己的帐篷外七天。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第七天，他要再次剃掉头发、胡须和眉毛等各处毛发，并洗衣、沐浴，之后便洁净了。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“第八天，他要带来两只毫无残疾的公羊羔、一只毫无残疾的一岁母羊羔、三公斤作素祭的调油的细面粉和一杯油。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主持洁净礼的祭司要把他及其祭物带到会幕门口、耶和华面前，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并献上一只公羊羔和一杯油作赎过祭，作为摇祭在耶和华面前摇一摇。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他要在杀赎罪祭牲和燔祭牲的圣洁之处宰公羊羔。赎过祭的祭物要归祭司，像赎罪祭一样，这是至圣之物。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祭司要拿一些赎过祭祭牲的血抹在求洁净者的右耳垂、右手大拇指和右脚大脚趾上。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祭司要拿那杯油，倒一些在自己左手掌中，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用右手手指蘸左手掌里的油，在耶和华面前弹洒七次，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然后用手掌中剩下的油抹求洁净者的右耳垂、右手大拇指和右脚大脚趾，就是抹了赎过祭祭牲血的地方。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祭司要把手掌里剩下的油抹在求洁净者的头上。这样，祭司在耶和华面前为他赎了罪。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祭司要献上赎罪祭，为求洁净者赎罪。然后，祭司要宰杀燔祭牲，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在祭坛上献燔祭和素祭，为他赎罪，他就洁净了。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“他如果贫穷，献不起那么多祭物，可以献一只公羊羔作赎过祭，用摇祭的方式赎罪；也要献一公斤作素祭的调油的细面粉和一杯油；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还要按自己的能力献两只斑鸠或雏鸽，一只作赎罪祭，一只作燔祭。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第八天，他必须把这些祭物带到会幕门口，在耶和华面前交给祭司，好使自己洁净。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祭司要用作赎过祭的羊羔和一杯油作摇祭，在耶和华面前摇一摇。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接着，祭司要宰杀作赎过祭的羊羔，拿一些羊血抹在求洁净者的右耳垂、右手大拇指和右脚大脚趾上。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祭司也要把一些油倒在自己左手掌中，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用一根右手指蘸左手掌中的油，在耶和华面前弹洒七次，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然后把手掌中的一些油抹在求洁净者的右耳垂、右手大拇指和右脚大脚趾上，就是抹了赎过祭祭牲血的地方。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祭司要把手掌里剩下的油抹在求洁净者的头上，在耶和华面前为他赎罪。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然后献上那人按自己能力带来的两只斑鸠或雏鸽，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一只作赎罪祭，一只作燔祭，和素祭一起献上。这样，祭司在耶和华面前为求洁净者赎了罪。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这是献不起洁净礼所需祭物的麻风病患者应当遵守的条例。”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耶和华对摩西和亚伦说：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“你们到了我赐给你们作产业的迦南以后，如果我使那里的房屋中有发霉现象，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屋主必须去告诉祭司，‘我的房子里好像有发霉现象。’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祭司进去检查前，要吩咐人把房子腾空，免得房子里的一切都变得不洁净。之后，祭司要进去检查，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如发现墙壁上出现红色或绿色霉斑，并且侵入墙中，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祭司就要从房门出来，把房子封闭七天。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第七天，祭司要回去检查。若发现墙壁上的霉斑蔓延，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就要下令拆掉有霉斑的石块，丢到城外不洁净的地方，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然后命人刮掉屋内墙壁上的灰泥，倒在城外不洁净的地方。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要另找石块补被拆掉的地方，并用灰泥重新粉刷房子。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“如果拆掉石块、刮掉灰泥、重新粉刷以后，房子再度出现霉斑，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祭司要去检查，若发现霉斑已蔓延，就是恶性霉变，那房子就不洁净。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房主要拆掉房子，把石块、木料和所有灰泥都丢到城外不洁净的地方。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房子封闭期间，任何人进去，都不洁净，要等到傍晚才能洁净。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凡在房内睡觉或吃饭的人，都必须洗净衣服。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“祭司检查粉刷后的房子，若发现房内没有再度出现霉斑，就要宣布房子是洁净的，因为霉斑已消失。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为洁净房子，祭司要取两只鸟、香柏木、朱红色线和牛膝草，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在一个盛清水的陶器上宰杀一只鸟，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然后用香柏木、牛膝草、朱红色线和另一只活鸟，蘸掺了清水的鸟血，向房子洒七次。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祭司用鸟血、清水、活鸟、香柏木、牛膝草和朱红色线洁净那房子后，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要放走那只活鸟，让它飞到城外的田野。这样，祭司为那房子赎了罪，房子就洁净了。”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以上条例是有关麻风病、疥癣、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衣物或房子发霉、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肿包、皮疹或白斑的条例。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根据这些条例，可以分辨有关的人或物何时洁净、何时不洁净。</w:t>
      </w:r>
    </w:p>
    <w:p>
      <w:pPr>
        <w:pStyle w:val="Heading2"/>
      </w:pPr>
      <w:r>
        <w:rPr>
          <w:lang w:val="zh_CN" w:bidi="zh_CN"/>
        </w:rPr>
        <w:t>利未记 15:1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耶和华对摩西和亚伦说：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“你们把以下条例告诉以色列人。 “如果有男人患了漏症，他下体的排泄物是不洁净的。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不论他下体的排泄物止住与否，他都是不洁净的。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他睡过的床或坐过的东西都不洁净。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凡碰到他睡过的床的人都不洁净，必须洗衣、沐浴，等到傍晚才能洁净。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凡坐他坐过之物的人都不洁净，必须洗衣、沐浴，等到傍晚才能洁净。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凡碰到他的人都不洁净，必须洗衣、沐浴，等到傍晚才能洁净。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如果他吐唾沫在一个洁净的人身上，那人便不洁净，必须洗衣、沐浴，等到傍晚才能洁净。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他骑过的鞍子是不洁净的。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凡碰到他坐过之物的人都不洁净，要等到傍晚才能洁净。碰到这些东西的人都不洁净，必须洗衣、沐浴，等到傍晚才能洁净。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如果他没有洗手就碰到别人，那人便不洁净，必须洗衣、沐浴，等到傍晚才能洁净。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必须打碎他摸过的陶器，用水清洗他摸过的木器。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他病愈后，必须经过七天的洁净期，要洗净衣服，用清水沐浴，这样就洁净了。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第八天，他要把两只斑鸠或雏鸽带到会幕门前，在耶和华面前交给祭司献祭，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一只作赎罪祭，一只作燔祭。这样，祭司便在耶和华面前为他的漏症赎了罪。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“男人若遗精，便不洁净，必须沐浴全身，等到傍晚才能洁净。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沾了精液的衣物或皮革都不洁净，必须用水清洗，等到傍晚才能洁净。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如果男女同房，二人都不洁净，必须沐浴，等到傍晚才能洁净。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“女人在月经期间，要不洁净七天。凡碰到她的人都不洁净，要等到傍晚才能洁净。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月经期间，她躺过或坐过的东西都不洁净。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凡碰过她床的人都不洁净，必须洗衣、沐浴，等到傍晚才能洁净。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人若碰到她坐过的地方，也不洁净，必须洗衣、沐浴，等到傍晚才能洁净。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不论是她的床，还是她坐的东西，碰到的人都不洁净，要等到傍晚才能洁净。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男人若与她同房，沾染了她的经血，就要不洁净七天，他躺过的床也不洁净。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“女人若在经期以外多日血漏或经期过长，在此期间便不洁净，像在经期内一样。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在血漏期间，她躺的床或坐的东西都不洁净，像在经期内一样。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凡碰到这些东西的人都不洁净，必须洗衣、沐浴，等到傍晚才能洁净。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血漏停止后，她要等七天才洁净。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第八天，她要把两只斑鸠或雏鸽带到会幕门口，交给祭司献祭，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一只作赎罪祭，一只作燔祭。这样，祭司便在耶和华面前为她赎了血漏的不洁之罪。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你们要使以色列人远离不洁之物，免得他们因不洁而玷污我设在他们中间的圣幕，以致死亡。”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以上条例是为患漏症的人，包括遗精、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行经的女人、患漏症的男女、与不洁净女人同房的男人所设立的条例。</w:t>
      </w:r>
    </w:p>
    <w:p>
      <w:pPr>
        <w:pStyle w:val="Heading2"/>
      </w:pPr>
      <w:r>
        <w:rPr>
          <w:lang w:val="zh_CN" w:bidi="zh_CN"/>
        </w:rPr>
        <w:t>利未记 16:1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亚伦的两个儿子死在耶和华面前以后，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耶和华对摩西说：“告诉你哥哥亚伦，他不可随意进入幔子里面的至圣所，到约柜上的施恩座前，免得死亡，因为我要在施恩座之上的云彩中显现。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亚伦进入圣所时，要带一头作赎罪祭的公牛犊和一只作燔祭的公绵羊。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他要穿上圣洁的细麻内袍和细麻裤子，束上细麻腰带，戴上细麻礼冠。这些是圣洁的衣物，他必须沐浴后才可穿戴。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他要从以色列会众那里取两只公山羊作赎罪祭，一只公绵羊作燔祭。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亚伦要先献上那头公牛犊作赎罪祭，为自己和全家赎罪。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然后，他要把两只公山羊带到会幕门口，放在耶和华面前。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他要为这两只羊抽签，决定哪只归耶和华，哪只归阿撒泻勒。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亚伦要献上那只归耶和华的公山羊作赎罪祭，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要将那只归阿撒泻勒的公山羊活着献给耶和华，用来赎罪，然后把它放到旷野归阿撒泻勒。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“亚伦要把那头为他作赎罪祭的公牛犊牵来宰杀，为自己和全家赎罪，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然后拿一个香炉，盛满从耶和华面前的祭坛上取的火炭，再拿两把磨细的香带进幔子里。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他要在耶和华面前烧香，使香的烟笼罩约柜上的施恩座，免得他死亡。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他要取一些公牛的血，用手指弹洒在施恩座的东面，并在施恩座前用手指弹洒七次。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然后，亚伦要出去宰杀那只为民众作赎罪祭的公山羊，把羊血带进幔子里，像洒公牛的血一样洒在施恩座的上面和前面。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因以色列人的污秽、叛逆和罪恶，他要这样为至圣所赎罪。他也要同样为会幕赎罪，因为会幕坐落在以色列人中间，处在他们的污秽中。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从他进入圣所为自己、家人和以色列全体会众赎罪开始，直到他赎完罪出来为止，任何人都不可待在会幕里。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之后，他要来到耶和华面前的祭坛那里，为祭坛赎罪。他要取一些牛血和羊血，抹在祭坛凸起的四角上，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然后用手指向祭坛洒血七次，除掉以色列人的污秽，使祭坛圣洁。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“他为至圣所、会幕和祭坛赎罪后，要牵来那只活山羊，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把双手放在羊头上，承认以色列人的所有过犯、叛逆和罪恶，将这一切罪归到公山羊的头上，然后派人把它送到旷野。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这只羊要把他们一切的罪过带到偏远的地方，那人要把羊留在旷野。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“亚伦要走进会幕，脱下他进至圣所时穿的细麻衣服，放在会幕里。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他要在圣洁之处沐浴，穿上平时的衣服出去为自己和民众献燔祭，为自己和民众赎罪。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他要将赎罪祭牲的脂肪焚烧在祭坛上。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把羊送交阿撒泻勒的人要洗衣、沐浴，然后才可回到营里。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作赎罪祭的公牛和公山羊的血被带进圣所用来赎罪后，要把公牛和公山羊带到营外，用火焚烧它们的皮、肉和粪。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负责焚烧的人要洗衣、沐浴，然后才可回到营里。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“每年七月十日，不论是你们，还是寄居在你们中间的外族人，都要禁食，停止所有工作。这是你们永远当守的律例。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因为在这一天要为你们赎罪，使你们在耶和华面前洁净，脱离一切的罪。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这天是你们完全休息的安息日，你们要禁食。这是一条永远不变的律例。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那受膏、接替父亲担任圣职的大祭司要行赎罪礼。他要穿上圣洁的细麻衣，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为至圣所、会幕和祭坛赎罪，也要为祭司和全体会众赎罪。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这是你们当守的永久律例：每年一次为以色列人赎罪。” 于是，摩西遵行了耶和华的吩咐。</w:t>
      </w:r>
    </w:p>
    <w:p>
      <w:pPr>
        <w:pStyle w:val="Heading2"/>
      </w:pPr>
      <w:r>
        <w:rPr>
          <w:lang w:val="zh_CN" w:bidi="zh_CN"/>
        </w:rPr>
        <w:t>利未记 17:1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“你要告诉亚伦父子们及全体以色列人，以下是耶和华的吩咐：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任何在营内或营外宰杀公牛、绵羊或山羊的以色列人，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若没有把牲畜带到会幕门口，在耶和华的圣幕前献给耶和华，便是犯了流血之罪，要将他从民中铲除。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这是为了让以色列人把祭牲带到会幕门口交给祭司，献给耶和华作平安祭，而非在野外杀祭牲献祭。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祭司要将祭牲的血洒在会幕门口耶和华的祭坛上，把脂肪焚烧献给耶和华作馨香之祭。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他们不可再献祭物给山羊神，与其苟合。这是他们世代当守的永久律例。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“你要告诉他们：不论是以色列人，还是寄居在以色列人中间的外族人，献燔祭或其他祭物时，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如果没把祭物带到会幕门口献给耶和华，要将他从民中铲除。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“任何以色列人或寄居在以色列人中间的外族人若吃血，耶和华必严惩，把他从民中铲除。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因为肉体的生命在血中，耶和华把血赐给你们，使你们可以用血在祭坛上为自己赎罪。血可以为人的生命赎罪。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所以耶和华吩咐以色列人和寄居在以色列人中间的外族人不可吃血。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以色列人或寄居在以色列人中间的外族人如果捕到可吃的鸟或兽，必须放尽它的血，用土掩埋，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因为所有动物的生命都在血中。因此，耶和华吩咐以色列人不可吃任何动物的血，因为血就是生命。凡吃血的都要被铲除。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不论以色列人还是外族人，若吃了自然死亡或被野兽撕裂的动物，就不洁净。他必须洗衣、沐浴，等到傍晚才能洁净，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否则他要承担罪责。”</w:t>
      </w:r>
    </w:p>
    <w:p>
      <w:pPr>
        <w:pStyle w:val="Heading2"/>
      </w:pPr>
      <w:r>
        <w:rPr>
          <w:lang w:val="zh_CN" w:bidi="zh_CN"/>
        </w:rPr>
        <w:t>利未记 18:1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“你要告诉以色列人：我是你们的上帝耶和华。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你们曾经住在埃及，但不可效法埃及人的行为。我要把你们带到迦南，但你们不可效法迦南人的行为，不可随从他们的风俗。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你们必须遵行我的典章，持守我的律例。我是你们的上帝耶和华。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你们要遵守我的典章和律例，遵行的人必因此而活。我是耶和华。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“你们任何人不可与近亲乱伦。我是耶和华。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不可与你母亲乱伦而羞辱你父亲。她是你的母亲，不可与她乱伦。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不可与你父亲的妻妾乱伦，那会羞辱你的父亲。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不可与你的姊妹乱伦。不论是同父异母的，还是同母异父的，生长在同一家庭的，还是不同家庭的，都不可与她乱伦。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不可与孙女或外孙女乱伦，那会自取羞辱。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不可与你父亲妻妾的女儿乱伦。她是你的姊妹，不可与她乱伦。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不可与姑母乱伦，她是你父亲的至亲。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不可与姨母乱伦，她是你母亲的至亲。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不可与伯母或婶母乱伦而羞辱你伯父或叔父，她是你的伯母或婶母。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不可与儿媳乱伦。她是你儿子的妻子，不可与她乱伦。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不可与兄嫂或弟媳乱伦，她是你兄弟的妻子，那会羞辱你的兄弟。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“不可与一个女人性交，又与她女儿性交，也不可与她孙女或外孙女性交。她们是她的近亲。这都是邪恶行为。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妻子还在世时，不可娶她姊妹并与她性交，使她们彼此作对。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女人在月经期间不洁净，不可与她性交。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不可与邻居的妻子性交，那会玷污自己。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不可把儿女当作祭物献给假神摩洛，不可亵渎你上帝的名。我是耶和华。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男人不可与男人同寝，像和女人同寝一样，这是可憎的。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不可与兽类交合，玷污自己。女人也不可与兽类交合。这是变态行为。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“你们不可做这些事玷污自己，因为我要在你们面前赶走的各国，正是因为这些行为而玷污了自己。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他们居住的土地也都被玷污了，所以我因他们的罪恶而惩罚那片土地，我要使那片土地吐出其中的居民。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你们必须遵守我的律例和典章。不论你们还是寄居在你们中间的外族人，都不可做这些可憎之事。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因为在你们之前居住在那里的人做了这些可憎之事，玷污了那片土地。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如果你们玷污了那片土地，它也会像吐出从前的居民一样把你们吐出去。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凡做这些可憎之事的，要将他从民中铲除。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你们要遵守我的命令，不要效法那片土地上居民的恶俗，以致玷污自己。我是你们的上帝耶和华。”</w:t>
      </w:r>
    </w:p>
    <w:p>
      <w:pPr>
        <w:pStyle w:val="Heading2"/>
      </w:pPr>
      <w:r>
        <w:rPr>
          <w:lang w:val="zh_CN" w:bidi="zh_CN"/>
        </w:rPr>
        <w:t>利未记 19:1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“你要告诉以色列全体会众，‘你们要圣洁，因为我——你们的上帝耶和华是圣洁的。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你们每个人都必须孝敬父母，遵守我的安息日。我是你们的上帝耶和华。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不要祭拜虚无的神明，也不要为自己铸造神像。我是你们的上帝耶和华。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你们献平安祭给我时，要使你们所献的蒙悦纳。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要在献祭当天或第二天吃完祭物。如果第三天还有剩余，都要烧掉。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如果有人第三天还吃那些祭物，祭物就不洁净，我不会悦纳。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那人要自担罪责，因为他亵渎了我的圣物。要将他从民中铲除。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“‘你们收割的时候，不要割净田角地边的庄稼，也不要捡那些掉在田里的穗子。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不要摘净葡萄园里的葡萄，也不要捡掉在地上的葡萄。要把这些留给穷人和寄居在你们中间的外族人。我是你们的上帝耶和华。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不可偷盗，不可撒谎，不可互相欺骗。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不可奉我的名起假誓，从而亵渎你们上帝的名。我是耶和华。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不可欺压邻居，也不可抢夺他的东西。要当天支付雇工的工钱，不可拖到第二天。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不可咒骂耳聋的，也不可把绊脚石放在盲人面前，应当敬畏你们的上帝。我是耶和华。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不可徇私枉法，不可偏袒穷人，不可谄媚权贵之人，要秉公审判。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不可到处搬弄是非，不可危害邻居的生命安全。我是耶和华。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对同胞不可心中怀恨。同胞有错，要当面指正，免得自己因他而担罪。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不可报复，不可埋怨同胞，要爱邻如己。我是耶和华。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“‘你们要遵守我的律例。不可让牲畜杂交；不可在同一块田播撒两种不同的种子；不可穿两种材料织成的衣服。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“‘一个已经许配人的婢女尚未被赎或未获自由时，如果有人与她同寝，就要受到处罚，但不可处死他们，因为那婢女还未获自由。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和她同寝的人要把一只公绵羊牵到会幕门口，作为赎过祭献给耶和华。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祭司要用作赎过祭的公绵羊在耶和华面前为那人赎罪，他犯的罪便得到赦免。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“‘你们到了迦南，在那里栽种各样果树后，前三年不可吃树上的果子，要视它们是不洁净的。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第四年，树上的所有果子都是圣洁的，要献给耶和华作颂赞之祭。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第五年，你们可以吃树上的果子。你们这样做，果树会为你们结出更多果子。我是你们的上帝耶和华。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“‘不可吃带血的肉，不可占卜或行巫术。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不可修剪鬓角或胡须。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不可因哀悼死人而割伤身体，也不可纹身。我是耶和华。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不可辱没自己的女儿，使她沦为娼妓，免得你们居住的地方充满淫乱和邪恶。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要遵守我的安息日，敬畏我的圣所。我是耶和华。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不可求问灵媒或巫师，玷污自己。我是你们的上帝耶和华。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“‘在年长者面前，要恭敬站立，要敬重年长者。要敬畏你们的上帝。我是耶和华。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不可欺负住在你们境内的外族人，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要视他们如同胞，爱他们如爱自己，因为你们也曾经寄居埃及。我是你们的上帝耶和华。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在称重和度量时，不可欺诈。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要使用准确的秤、尺子和升斗。我是你们的上帝耶和华，曾带领你们离开埃及。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你们要遵行我的一切律例和典章。我是耶和华。’”</w:t>
      </w:r>
    </w:p>
    <w:p>
      <w:pPr>
        <w:pStyle w:val="Heading2"/>
      </w:pPr>
      <w:r>
        <w:rPr>
          <w:lang w:val="zh_CN" w:bidi="zh_CN"/>
        </w:rPr>
        <w:t>利未记 20:1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“你要告诉以色列人：在你们或寄居在你们中间的外族人中，如果有人把子女献给假神摩洛，必须处死他，当地的人要用石头打死他。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我也必严惩那人，将他从民中铲除。因为他把子女献给摩洛，玷污我的圣所，亵渎我的圣名。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如果那地方的人对此置之不理，没有处死那人，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我必严惩那人及其家人，从民中铲除他和那些追随他与摩洛苟合的人。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如果有人求问灵媒或巫师，与他们苟合，我必严惩，将他从民中铲除。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你们要分别出来，做圣洁的人，因为我是你们的上帝耶和华。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你们要遵行我的律例。我是使你们圣洁的耶和华。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“咒骂父母的，必被处死。他咒骂父母，罪有应得。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如果有人与别人的妻子通奸，奸夫淫妇必须被处死。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如果有人与父亲的妻妾同寝，就是羞辱他的父亲。要把二人处死，他们罪有应得。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如果有人与儿媳同寝，二人都必须被处死。他们乱伦，罪有应得。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如果男人与男人同寝，好像男人与女人同寝一样，他们的行为可憎，必须被处死。他们罪有应得。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如果有人娶妻，又娶岳母，便是大恶。要把他们三人烧死，使你们杜绝这种败坏之事。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如果有男人与兽类交合，他和兽都要被处死。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如果有女人与兽类交合，女人和兽都要被处死。他们必须被处死，他们罪有应得。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“如果有人娶了同父异母或同母异父的姊妹，这是可耻之事，必须公开铲除他们。他与自己的姊妹乱伦，羞辱了她，要承担自己的罪。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如果有人与经期的女人同寝，他就暴露了女人的血泉，女人也自露血泉。要将他们二人从民中铲除。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不可与姨母或姑母乱伦，因为这是羞辱自己的亲人。二人要承担自己的罪。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如果有人与伯母或婶母同寝，就是羞辱他的伯父或叔父。二人要承担自己的罪，必无子女而死。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如果有人娶兄嫂或弟媳，这是污秽行为，羞辱了自己的兄弟。二人必无儿无女。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“你们要遵行我的一切律例和典章，免得我要带你们去居住的那片土地把你们吐出去。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我要在你们面前赶走那片土地上的各族，你们不要随从他们的习俗。他们做了以上那些事，所以我厌恶他们。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我曾说你们必占据他们的土地，我要把那片奶蜜之乡赐给你们作产业。我是你们的上帝耶和华，我已经把你们从万族中分别出来。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所以，你们要区分洁净和不洁净的兽类与鸟类。不可吃那些我视为不洁净的飞禽、走兽和爬虫，以免玷污自己。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你们要圣洁，因为我耶和华是圣洁的。我把你们从万族中分别出来，使你们做我的子民。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如果有人做灵媒或巫师，不论男女，都必须被处死。你们要用石头打死他们，他们罪有应得。”</w:t>
      </w:r>
    </w:p>
    <w:p>
      <w:pPr>
        <w:pStyle w:val="Heading2"/>
      </w:pPr>
      <w:r>
        <w:rPr>
          <w:lang w:val="zh_CN" w:bidi="zh_CN"/>
        </w:rPr>
        <w:t>利未记 21:1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耶和华对摩西说：“你要告诉做祭司的亚伦子孙：祭司不可因接触死去的族人而使自己不洁净，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但骨肉至亲，如父母、儿女、兄弟，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以及未出嫁仍是处女的姊妹例外。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祭司不可因姻亲的关系而玷污自己。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祭司不可剃光头、修剪胡须或割伤身体。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他们要做上帝的圣洁之民，不可亵渎我的名。因为他们负责献我的火祭，即我的食物，所以要保持圣洁。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他们不可娶妓女或被休的女人为妻，因为祭司要向上帝保持圣洁。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要视祭司为圣洁的，因为他们负责献你们上帝的食物。要视他们为圣洁的，因为使你们圣洁的我耶和华是圣洁的。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如果有祭司的女儿做妓女，辱没自己，她就是辱没自己的父亲，必须烧死她。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“大祭司在众祭司中职分最高，头上浇过膏油，已经承受圣职、穿上圣衣，他不可披头散发、撕裂衣服。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他不可接近死者，即使是父母也不可，以免玷污自己。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他不可走出他上帝的圣所，以免亵渎圣所，因为我的膏油已经使他圣洁。我是耶和华。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他必须娶处女为妻，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不可娶寡妇、被休的女人或被玷污的妓女，只可娶本族中的处女为妻，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以免在民中玷污自己的子孙，因为我是使他们圣洁的耶和华。”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“你告诉亚伦：你世世代代的子孙中，任何有残疾的人都不可前来向他的上帝献食物。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任何残疾的人，如瞎眼的、瘸腿的、五官不正的、畸形的、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四肢伤残的、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驼背的、侏儒、患眼疾的、长疥癣的或睪丸受损的，都不可近前来献祭。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亚伦祭司的子孙中有残疾的都不可向耶和华献火祭。他们既然有残疾，就不可近前来献耶和华的食物。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他们可以吃上帝的食物，圣的和至圣的都可以吃。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但他们不可走近幔子或祭坛，因为他们有残疾。这样做是为了避免他们亵渎我的圣所。我是使圣所圣洁的耶和华。”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摩西把这些条例告诉了亚伦父子们和所有的以色列人。</w:t>
      </w:r>
    </w:p>
    <w:p>
      <w:pPr>
        <w:pStyle w:val="Heading2"/>
      </w:pPr>
      <w:r>
        <w:rPr>
          <w:lang w:val="zh_CN" w:bidi="zh_CN"/>
        </w:rPr>
        <w:t>利未记 22:1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“你告诉亚伦父子们要谨慎处理以色列人献给我的圣物，免得亵渎我的圣名。我是耶和华。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“你告诉他们：你们世世代代的子孙中，如果有人不洁净，却接近以色列人分别出来献给我的圣物，必须把他从我面前铲除。我是耶和华。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亚伦的子孙中若有人患了麻风病或漏症，在他洁净之前，不可吃圣物。如果有人遗精，或碰到因接触尸体而不洁净之物，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或碰到不洁净的爬虫，或碰到任何使他不洁净的爬虫或人，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这人就不洁净，要到傍晚之后才能洁净。他要沐浴后才可吃圣物。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日落之后，他就洁净了，可以吃圣物，因为那是他应得的食物。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他不可吃自然死亡或被野兽撕裂的动物，免得因此而不洁净。我是耶和华。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他们要遵守我的命令，免得他们犯罪，因亵渎我的命令而死亡。我是使他们圣洁的耶和华。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“祭司家以外的人不可吃圣物，在祭司家中寄居的或做雇工的都不可吃，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但出生在祭司家里或祭司用钱买来的奴隶都可以吃。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如果祭司的女儿嫁给本族以外的人，她便不可再吃圣洁的举祭。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如果祭司的女儿守寡或被休，无儿无女，又像年轻时回到父亲家居住，便可以吃父亲的食物。除此以外，不属于祭司家的人都不可吃。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任何人如果误吃圣物，就要如数偿还给祭司，并加赔五分之一。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祭司不可亵渎以色列民众献给耶和华的圣物，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以免因擅自吃圣物而担罪、受罚。我是使他们圣洁的耶和华。”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“你要告诉亚伦父子们及所有以色列人：任何以色列人或寄居在以色列的外族人，若向耶和华献燔祭，无论是为了还愿还是出于自愿，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都必须献毫无残疾的公牛、公绵羊或公山羊才能蒙悦纳。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不可献有残疾的，因为不蒙悦纳。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如果有人为了还愿或自愿献牛羊作平安祭给耶和华，必须献毫无残疾的牛羊才能蒙悦纳。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不可献给耶和华瞎眼的、伤残的、断肢的、长疥癣的牲畜，也不可把这些牲畜献给耶和华作火祭。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至于畸形或发育不全的公牛或绵羊羔，可以用作自愿献的祭，但用作还愿祭将不蒙悦纳。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不可献给耶和华睪丸受损、被压碎、破裂或被阉割的牲畜。在你们境内不可做这样的事，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也不可从外族人手中接受这类牲畜，来献给你们的上帝作食物。因为这些牲畜是畸形的、残疾的，不蒙悦纳。”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“刚出生的牛、绵羊或山羊，前七天要与母亲在一起。从第八天起，把它们献给我作火祭必蒙悦纳。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不可在同一天内宰杀母牛和小牛或母羊和小羊。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你们献感恩祭给耶和华时，要使你们所献的蒙悦纳。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要当天吃完祭物，不可留到早晨。我是耶和华。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你们要遵行我的一切诫命。我是耶和华。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不可亵渎我的圣名，我要在以色列人中被尊为圣，我是使你们圣洁的耶和华。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我领你们离开埃及，是要做你们的上帝。我是耶和华。”</w:t>
      </w:r>
    </w:p>
    <w:p>
      <w:pPr>
        <w:pStyle w:val="Heading2"/>
      </w:pPr>
      <w:r>
        <w:rPr>
          <w:lang w:val="zh_CN" w:bidi="zh_CN"/>
        </w:rPr>
        <w:t>利未记 23:1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“你要告诉以色列人，以下是耶和华所定的节期，你们要宣布这些节期为举行圣会的日子。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“你们一周可以工作六天，但第七天是完全休息的安息日，你们要举行圣会。不可做任何工，无论你们住在哪里，都要守耶和华的安息日。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“以下是耶和华所定的节期，你们要在这些日子召开圣会。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“从一月十四日傍晚开始是耶和华的逾越节。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从一月十五日开始是耶和华的除酵节，你们要连续七天吃无酵饼。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在除酵节的第一天，你们要举行圣会，不可做日常工作。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一连七天你们要献火祭给耶和华。第七天，你们要举行圣会，不可做日常工作。”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“你把以下条例告诉以色列人。 “你们进入耶和华将要赐给你们的那片土地以后，每逢收割庄稼之时，你们要带一捆初熟的谷物交给祭司。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祭司要在安息日后第一天把那捆谷物在耶和华面前摇一摇，你们所献的就会得到悦纳。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在献谷物那天，你们要献给耶和华一只毫无残疾、一岁的公羊羔作燔祭，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同时要把两公斤调油的细面粉作素祭，一起献给耶和华作馨香的火祭，也要献一升酒作奠祭。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你们必须先将这些供物献给你们的上帝后，才可以吃饼、烘烤的谷物和新鲜穗子。不论住在哪里，这是你们世代当守的永久律例。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“从安息日后第一天，即你们献上摇祭的那天算起，你们要数整整七周，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一直数到第七个安息日后的第一天，共五十天。到那天，你们要把新收的谷物作为素祭献给耶和华。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你们要用两公斤细面粉加上酵，烤成两个饼作摇祭，从你们居住的地方带来献给耶和华作初熟之祭。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你们要把七只毫无残疾的一岁公羊羔、一头公牛犊、两只公绵羊和那两个饼，一起献给耶和华作燔祭。这些一起献上的燔祭、素祭和奠祭，是蒙耶和华悦纳的馨香火祭。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你们也要献一只公山羊作赎罪祭，两只一岁的公绵羊作平安祭。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祭司要把这两只公绵羊和初熟之物做的饼作为摇祭，在耶和华面前摇一摇。这些是献给耶和华的圣物，归祭司所有。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你们要在那天召开圣会，不可做日常工作。不论住在哪里，这是你们世代当守的永久律例。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你们收割时，不可割尽田角地边的庄稼，也不可捡落在地里的，要把这些留给穷人和外族人。我是你们的上帝耶和华。”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“你告诉以色列人：你们要在七月一日完全休息，要吹号作纪念，召开圣会。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你们不可做日常工作，要献火祭给耶和华。”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“七月十日是赎罪日，你们要举行圣会，禁食，献火祭给耶和华。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那是在你们的上帝耶和华面前为自己赎罪的日子，你们不可工作。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那天，凡不禁食的，要将他从民中铲除；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凡在那天工作的，耶和华要毁灭他。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你们不可做任何工作。不论住在哪里，这是你们世代当守的永久律例。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那是你们完全休息的安息日。从七月九日傍晚至次日傍晚，你们必须禁食。”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“你把以下条例告诉以色列人。 “从七月十五日开始，你们要一连七天向耶和华守住棚节。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第一天，你们要举行圣会，不可做日常工作。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一连七天你们要献火祭给耶和华。第八天要举行圣会，献火祭给耶和华。这是庄严的聚会，你们不可做日常工作。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“以上是耶和华所定的节期。在这些节期里，你们要召开圣会，按规定的日子献给耶和华燔祭、素祭、奠祭和其他祭物。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除了守安息日并向耶和华献供物、还愿祭和自愿献的祭以外，你们还要守这些节期。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“你们收割完后，从七月十五日起，要一连七天庆祝耶和华的节期，第一天和第八天是完全休息的安息日。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第一天，你们要摘下树上结的上好果子，折下棕树枝、叶子浓密的树枝与河边的柳枝，在你们的上帝耶和华面前欢庆七天。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在每年七月的这七天，你们要向耶和华守这节期。这是你们世代当守的永久律例。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你们要搭棚居住七天，所有以色列人都要住在棚里。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这样，你们的后代就会知道，我带领以色列人离开埃及后，曾让他们住在棚里。我是你们的上帝耶和华。”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于是，摩西向以色列人宣布了耶和华所定的这些节期。</w:t>
      </w:r>
    </w:p>
    <w:p>
      <w:pPr>
        <w:pStyle w:val="Heading2"/>
      </w:pPr>
      <w:r>
        <w:rPr>
          <w:lang w:val="zh_CN" w:bidi="zh_CN"/>
        </w:rPr>
        <w:t>利未记 24:1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“你要吩咐以色列人把榨的纯橄榄油给你拿来点灯，使灯常明。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亚伦要负责照看会幕内遮掩约柜的幔子外的灯，使灯从晚上到早晨一直在耶和华面前亮着。这是你们世代当守的永久律例。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亚伦要在耶和华面前常常照看这些放在纯金灯台上的灯。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“你要用细面粉烤十二个饼，每个饼用两公斤细面粉。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你要把饼摆成两行，放在耶和华面前的纯金桌子上，每行六个，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每行饼上放一些纯乳香，象征这些饼是献给耶和华的火祭。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每逢安息日，要定期把饼摆在耶和华面前。这是以色列人要永远遵守的约。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这些饼要归亚伦及其子孙。他们要在圣洁之处吃，因为在献给耶和华的火祭中，这是至圣之物，要永远归祭司所有。”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有一个人，母亲是以色列人，父亲是埃及人，他在营中与一个以色列人打起架来。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他说咒诅的话，亵渎了上帝的名，他们把他带到摩西那里。他母亲叫示罗密，是但支派底伯利的女儿。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他们把他关押起来，等候耶和华的指示。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“把那亵渎圣名的人带到营外，所有听见的人都把手放在他头上，然后全体会众要用石头打死他。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你要告诉以色列人，谁咒诅上帝，谁就要承担自己的罪。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凡亵渎耶和华圣名的，必须被处死，全体会众要用石头打死他。不论是外族人还是以色列人，凡亵渎圣名的，都必须被处死。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凡杀人的，必须被处死。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打死别人牲畜的，必须赔偿牲畜，以命还命。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伤害邻舍的，必须受同样的伤害，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要以伤还伤，以眼还眼，以牙还牙。他怎样伤害别人，也要怎样伤害他。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打死别人牲畜的，必须赔偿牲畜；杀人的，必须偿命。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不论是以色列人还是外族人，都要遵守这些律法。我是你们的上帝耶和华。”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于是，摩西把这些话告诉以色列人，他们就按照耶和华对摩西的吩咐，把那亵渎圣名的人带到营外，用石头打死了。</w:t>
      </w:r>
    </w:p>
    <w:p>
      <w:pPr>
        <w:pStyle w:val="Heading2"/>
      </w:pPr>
      <w:r>
        <w:rPr>
          <w:lang w:val="zh_CN" w:bidi="zh_CN"/>
        </w:rPr>
        <w:t>利未记 25:1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耶和华在西奈山上对摩西说：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“你要告诉以色列人：你们到了我将要赐给你们的土地后，要让土地在耶和华面前守安息。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六年之内，你们可以耕种田地，修整葡萄园，收获出产。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但第七年是要向耶和华守的安息年，土地要完全休息。你们不可耕种，不可修整葡萄园。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不可收割自生自长的庄稼，也不可摘未经修剪而结的葡萄。这一年土地要完全休耕。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但安息年间土地里自生自长的，你们和你们的仆婢、雇工与住在你们中间的外族人都可以吃，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你们的牲畜和境内的野兽也可以吃。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“你们要计算七个安息年，即七个七年，共四十九年。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第五十年的七月十日赎罪日那天，你们要在境内各地吹号。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你们要以这一年为圣年，向境内所有居民宣告自由。这一年将成为你们的禧年。你们要各归祖业，各回本家。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第五十年是你们的禧年。这一年你们不可耕种，不可收割自生自长的庄稼，也不可摘未经修剪而结的葡萄。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这是禧年，是你们的圣年，你们可以吃土地里自生自长的。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在禧年，各人要回到祖业。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因此，你们和同胞买卖田地时，不可彼此亏负。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买卖双方要按照距下个禧年的年数和收成的年数定价。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距下个禧年的年数多，价钱就高；年数少，价钱就低。因为卖的是田地收成的次数。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要敬畏你们的上帝，不可彼此亏负。我是你们的上帝耶和华。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你们要遵行我的律例，持守我的典章，就可以在那片土地上安居。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土地会出产丰富，使你们丰衣足食、安然居住。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你们可能会问，‘第七年不种不收，我们吃什么？’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我要在第六年赐福给你们，使田地的出产够你们吃三年。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第八年开始耕种时，你们仍会吃陈粮，一直吃到第九年的收割季节。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“你们不可永远卖掉土地，因为土地是我的，你们只不过是寄居在那片土地上的过客。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你们购买每一块土地时，都必须让原主保留赎回的权利。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如果有人因贫穷而卖掉土地，他的近亲要把卖掉的土地赎回来。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如果无人为他赎回，而他自己渐渐富裕起来，有能力赎回，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他要计算卖掉土地的年数，退还距下个禧年所剩年数的地价，便可以赎回自己的土地。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如果他没有能力赎回，所卖的土地在禧年之前要属于买主。到了禧年，买主必须把土地归还原主。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“如果有人卖掉自己城里的房子，要保留一年赎回权。卖掉房子的一年之内，他可以赎回。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如果一年之内他没有赎回，房子便永远归买主所有，就是到了禧年也不用归还。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如果房子在四围无墙的乡村，要视房子为乡下的土地，原主可以赎回；到了禧年，买主必须将房子归还。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在利未人的城邑里，利未人永远有权赎回所卖的房子。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如果他们没有赎回，到了禧年要把房子归还他们，因为在利未人的城里，利未人的房屋是他们在以色列人中所拥有的产业。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但不可出卖利未人城郊的草场，那是他们永远拥有的产业。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“如果你们的同胞生活日益贫穷，难以维生，你们要像照顾外族人和寄居者一样照顾他的生活，让他住在你们当中。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不可向他放债取利，要敬畏你们的上帝，让他住在你们当中。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你们借钱给他，不可收取利息；借粮给他，不可谋利。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我是你们的上帝耶和华。我曾经带领你们离开埃及，为要把迦南赐给你们，并做你们的上帝。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“如果你们的同胞穷得把自己卖给你们，不可把他当作奴隶，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要待他像雇工和寄居者一样。他要为你工作到禧年。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到了禧年，他和孩子们便可以离开你们，回到自己的宗族和祖业。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因为以色列人是我的仆人，是我从埃及带出来的，所以他们不可卖身为奴。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你们也不可苛待他们，要敬畏你们的上帝。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你们可以从邻国购买奴隶，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也可以买居住或出生在你们境内的外族人。这些人可以作你们的产业。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你们可以将他们作为产业传给你们的子孙，使他们终身做奴隶。但你们不可苛待自己的同胞。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“如果你们中间的外族人渐渐富裕，你们同胞中却有人日益贫穷，把自己卖给外族人或他们的族人，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他可以保留赎身的权利。他的兄弟、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叔伯、堂兄弟或其他近亲都可以赎回他。如果他富裕起来，也可以赎回自己。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他要和买主计算从自己卖身为奴到下个禧年之间的年数，然后按雇工的工价，照年数计算赎价。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如果离禧年还有很多年，他就要按年数和当初卖价的比例偿还赎价。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如果离禧年只有不多的几年，他就要按年数偿还赎身费。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买主要待他如按年雇用的工人。你们要确保买主不会苛待他。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如果禧年来临前他没有被赎回，到了禧年他和孩子们都要获得自由。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因为以色列人是我的仆人，是我从埃及领出来的仆人。我是你们的上帝耶和华。</w:t>
      </w:r>
    </w:p>
    <w:p>
      <w:pPr>
        <w:pStyle w:val="Heading2"/>
      </w:pPr>
      <w:r>
        <w:rPr>
          <w:lang w:val="zh_CN" w:bidi="zh_CN"/>
        </w:rPr>
        <w:t>利未记 26:1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“你们不可为自己制造偶像，不可竖立神像和神柱，也不可在你们境内安放祭拜用的石像。我是你们的上帝耶和华。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你们要守我的安息日，敬畏我的圣所。我是耶和华。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如果你们遵行我的律例，谨守我的诫命，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我就按时降雨给你们，使土地长出庄稼、田间果树结出果实。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你们要打粮食打到摘葡萄的时候，摘葡萄摘到播种的时候。你们必丰衣足食，安然居住。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“我要使你们境内太平，安枕无忧。我要除掉你们境内的猛兽，也要使你们免遭刀剑之灾。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你们将追赶仇敌，使他们倒在你们刀下。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你们五人要追赶一百人，一百人要追赶一万人，他们必死在你们刀下。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我要眷顾你们，使你们生养众多，人丁兴旺，也要坚守与你们所立的约。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你们存粮充足，甚至要搬出陈粮来储存新粮。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我要住在你们中间，我必不厌弃你们。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我要走在你们中间。我要做你们的上帝，你们要做我的子民。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我是你们的上帝耶和华。我曾带领你们离开埃及，使你们不再做埃及人的奴隶。我打碎了你们身上的重轭，使你们昂首前行。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“如果你们不听从我，不遵行我的这一切诫命；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如果你们弃绝我的律例，厌弃我的典章，不听从我的命令，破坏我与你们所立的约，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我要惩罚你们，使你们陷入恐慌、患痨病和热症，使你们眼睛昏花、心力衰竭。你们撒种却一无所获，因为敌人要吃尽你们所种的。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我要严惩你们，使你们败在敌人手下；你们要被那些恨你们的人统治，即使没有人追赶，你们也要逃命。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“如果你们经历这些后，仍然不听从我，我要使你为罪多受七倍的惩罚。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我要重挫你们的傲气，使你们头上的天如铁，脚下的地如铜。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你们劳作也是徒然，因为你们的土地必不长庄稼，果树也不结果实。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“如果你们仍然与我作对，不肯听从我，我要用七倍的灾难惩治你们的罪。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我要让野兽攻击你们，残害你们的子女，吞噬你们的牲畜，使你们人口锐减，道路荒凉。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“如果你们还是不服管教，继续与我作对，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我也要与你们作对，用七倍的灾难惩治你们的罪。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因为你们毁约，我要用战祸报应你们。你们躲进各城的时候，我要在你们中间降下瘟疫，使你们落在敌人手里。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我要断绝你们的粮源。那时候，十个妇女将用一个烤炉烤饼，按定量分饼给你们，你们吃却吃不饱。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“如果你们仍然不肯听从我，继续与我作对，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我也要与你们作对，向你们发烈怒，把比先前严厉七倍的惩罚加在你们身上。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你们要吃自己儿女的肉。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我要毁灭你们的丘坛，拆掉你们的香坛，把你们的尸体堆在你们的死偶像上。我必厌恶你们。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我要使你们的城邑沦为废墟，使你们的敬拜场所荒凉，也不再悦纳你们的馨香之祭。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我要使你们的土地荒废，连占据那里的敌人也为此而震惊。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我要把你们驱散到各国，还要拔刀追杀你们。你们的土地将荒废，城邑将沦为废墟。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你们被掳到敌国的时候，你们的土地将荒废，享受安息。那时土地必休息，享受安息。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你们住在那里的时候，没有在安息年让土地安息，因此土地在荒废的日子里将享受安息。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“我要使你们当中的那些幸存者在敌国心惊胆战，过着风声鹤唳、惶恐不安的生活。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即使无人追赶，他们也将仓皇逃命，互相绊倒，如同躲避刀剑一样。你们必无力抵挡敌人。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你们将葬身列国，死在敌人的土地上。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你们当中的幸存者将因自己的罪和祖先的罪而消亡在敌人的土地上。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“如果他们承认自己和祖先的罪，就是背叛我、与我作对的恶行，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以致我与他们作对，把他们流放到敌国；如果他们顽固的心谦卑下来，甘愿为罪受罚，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我便顾念我与亚伯拉罕、以撒和雅各所立的约，眷顾那片土地。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土地被他们离弃，荒无人烟，得享安息。他们却要因拒绝遵守我的典章、厌弃我的律例而饱受惩罚。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然而，他们流落敌国的时候，我不会弃绝他们，不会因厌恶而毁灭他们，也不会违背我与他们所立的约。我是他们的上帝耶和华。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为了他们的缘故，我必顾念我与他们祖先所立的约。我曾在列国面前带领他们的祖先离开埃及，为要做他们的上帝。我是耶和华。”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以上是耶和华借摩西在西奈山上颁布给以色列人的律例、典章和法度。</w:t>
      </w:r>
    </w:p>
    <w:p>
      <w:pPr>
        <w:pStyle w:val="Heading2"/>
      </w:pPr>
      <w:r>
        <w:rPr>
          <w:lang w:val="zh_CN" w:bidi="zh_CN"/>
        </w:rPr>
        <w:t>利未记 27:1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耶和华对摩西说：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“你要告诉以色列人：如果有人许下特别的愿，以付身价的方式奉献一个人给耶和华，就要为被奉献者估定身价。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以圣所的秤为准，要为二十至六十岁的男子估价十两银子，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女子则估价七两银子；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五至二十岁的男子估价四两银子，女子则估价二两银子；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满月至五岁的男子估价一两银子，女子则估价半两多银子；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六十岁以上的男子估价三两银子，女子则估价二两银子。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如果许愿的人因贫穷而负担不起，就要把他带到祭司面前，祭司要按他的能力另行估价。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“如果有人许愿献牲畜给耶和华作供物，所献的牲畜就会成为圣物。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不可更换所献的牲畜，不可以坏换好，也不可以好换坏。如果更换，两头牲畜都会成为圣物。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如果许愿献的是不洁净的牲畜，即不能献给耶和华作供物的牲畜，那人就要把牲畜带到祭司面前，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由祭司评定它的好坏，祭司估价多少就是多少。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那人如果有意赎回，必须支付祭司估定的价值，再加付五分之一。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“如果有人把房子分别出来献给耶和华，祭司就要评定房子的好坏，祭司估价多少就是多少。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那人如果想赎回房子，必须支付祭司估定的价值，再加付五分之一，房子便仍归他所有。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“如果有人把自己继承的部分土地分别出来献给耶和华，祭司就要按照土地的播种量来估价，撒二百升大麦种子的土地值十两银子。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如果有人在禧年奉献土地，所估的价便是定价。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如果是在禧年以后献的，祭司要按照距下个禧年的年数来估价，估价要逐年减低。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如果那人想赎回所献的土地，要在估价的基础上加付五分之一，土地便仍归他所有。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他如果没有赎回土地，而是卖给别人，便再也不能赎回。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到了禧年，那土地要像永远献给耶和华的土地一样归耶和华，成为祭司的产业。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“如果献给耶和华的土地不是自己的产业，而是买来的，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祭司就要按照距下个禧年的年数来估价。那人要当天付清地价，地价归耶和华。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到了禧年，他要把所献的土地归还给卖主，就是土地的原主。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所有价银的称量要以圣所的秤为准，即二十季拉为一舍客勒。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“洁净牲畜的头胎，无论是牛是羊，已经属于耶和华，任何人不可再把它献给耶和华。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如果是不洁净牲畜的头胎，他可以在祭司的估价基础上，加付五分之一把它赎回；如果不赎回，就要按估价把它卖掉。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凡永远献上的，不论是人、牲畜或是田产，都不可卖掉，也不可赎回，因为这一切都是耶和华的至圣之物。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凡永远献上的人不可被赎回，必须被处死。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“土地的所有出产中，不论是谷物还是树上的果实，十分之一属于耶和华，是耶和华的圣物。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如果有人想从那十分之一中赎回一部分，他要加付估价的五分之一。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至于牛羊，要让它们从牧人的杖下经过，每十只的第十只要归耶和华作圣物。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不论是好是坏，不可挑拣，不可更换。如果更换，两只都要作圣物，不可赎回。”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以上是耶和华在西奈山上借摩西向以色列人颁布的诫命。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