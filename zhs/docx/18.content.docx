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Biblica® 圣经当代译本开放资源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Biblica® 圣经当代译本开放资源</w:t>
      </w:r>
      <w:r>
        <w:rPr>
          <w:lang w:val="zh_CN" w:bidi="zh_CN"/>
        </w:rPr>
        <w:t xml:space="preserve"> © 2023 </w:t>
      </w:r>
      <w:hyperlink r:id="rId13">
        <w:r>
          <w:rPr>
            <w:lang w:val="zh_CN" w:bidi="zh_CN"/>
          </w:rPr>
          <w:rPr>
            <w:color w:val="0000EE"/>
            <w:u w:val="single"/>
          </w:rPr>
          <w:t>Biblica, Inc</w:t>
        </w:r>
      </w:hyperlink>
      <w:r>
        <w:rPr>
          <w:lang w:val="zh_CN" w:bidi="zh_CN"/>
        </w:rPr>
        <w:t xml:space="preserve">, licensed under a </w:t>
      </w:r>
      <w:hyperlink r:id="rId14">
        <w:r>
          <w:rPr>
            <w:lang w:val="zh_CN" w:bidi="zh_CN"/>
          </w:rPr>
          <w:rPr>
            <w:color w:val="0000EE"/>
            <w:u w:val="single"/>
          </w:rPr>
          <w:t>CC BY-SA 4.0</w:t>
        </w:r>
      </w:hyperlink>
      <w:r>
        <w:rPr>
          <w:lang w:val="zh_CN" w:bidi="zh_CN"/>
        </w:rPr>
        <w:t>.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Biblica® 圣经当代译本开放资源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pStyle w:val="Heading2"/>
      </w:pPr>
      <w:r>
        <w:rPr>
          <w:lang w:val="zh_CN" w:bidi="zh_CN"/>
        </w:rPr>
        <w:t>约伯记 1:1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乌斯有一个人名叫约伯，他纯全正直，敬畏上帝，远离罪恶。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他有七子三女、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七千只羊、三千只骆驼、五百对牛、五百头母驴及许多仆婢。他在东方人中最尊贵。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约伯的儿子们经常轮流在自己家里设宴，派人邀请他们的三个姊妹来一起吃喝。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宴会的日子结束后，约伯便派人召来他的儿女，为他们行洁净礼。他清早起来，为他们每个人献上燔祭，因为他想：“也许我的孩子们犯了罪，心中亵渎了上帝。”约伯一贯这样做。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有一天，众天使来朝见耶和华，撒旦也在他们当中。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耶和华问撒旦：“你从哪里来？”撒旦答道：“我在地上到处游走。”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耶和华问撒旦：“你注意到我的仆人约伯了吗？世上没有人像他那样纯全正直，敬畏我，远离罪恶。”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撒旦答道：“约伯敬畏你难道无缘无故吗？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你岂没有用篱笆四面保护他和他全家及一切产业吗？你使他事事蒙福，牛羊遍地。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倘若你伸手毁坏他拥有的一切，他必当面亵渎你。”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耶和华对撒旦说：“好吧，他的一切都在你手中，但不可伤害他。”撒旦便从耶和华面前退去。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有一天，约伯的儿女正在长兄家吃喝，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有报信的人来对约伯说：“牛正在耕田、驴正在旁边吃草的时候，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示巴人忽然来袭，抢走了牲口，用刀杀了你的仆人，只有我一人逃脱来向你报信。”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16</w:t>
      </w:r>
      <w:r>
        <w:rPr>
          <w:lang w:val="zh_CN" w:bidi="zh_CN"/>
        </w:rPr>
        <w:t xml:space="preserve"> 话音未落，又有人来报信说：“上帝的火从天而降，烧死了羊群和牧人，只有我一人逃脱来向你报信。”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17</w:t>
      </w:r>
      <w:r>
        <w:rPr>
          <w:lang w:val="zh_CN" w:bidi="zh_CN"/>
        </w:rPr>
        <w:t xml:space="preserve"> 话音未落，又有人来报信说：“迦勒底人分三队来袭，抢走了骆驼，用刀杀了你的仆人，只有我一人逃脱来向你报信。”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18</w:t>
      </w:r>
      <w:r>
        <w:rPr>
          <w:lang w:val="zh_CN" w:bidi="zh_CN"/>
        </w:rPr>
        <w:t xml:space="preserve"> 话音未落，又有人来报信说：“你的儿女正在长兄家吃喝的时候，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19</w:t>
      </w:r>
      <w:r>
        <w:rPr>
          <w:lang w:val="zh_CN" w:bidi="zh_CN"/>
        </w:rPr>
        <w:t xml:space="preserve"> 忽然从旷野刮来一阵狂风，摧毁了房子四角，房子倒塌，压死了屋里的年轻人，只有我一人逃脱来向你报信。”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20</w:t>
      </w:r>
      <w:r>
        <w:rPr>
          <w:lang w:val="zh_CN" w:bidi="zh_CN"/>
        </w:rPr>
        <w:t xml:space="preserve"> 约伯站起来，撕裂外袍，剃掉头发，俯伏在地上敬拜，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21</w:t>
      </w:r>
      <w:r>
        <w:rPr>
          <w:lang w:val="zh_CN" w:bidi="zh_CN"/>
        </w:rPr>
        <w:t xml:space="preserve"> 说：“我从母腹赤身而来，也必赤身而去。赏赐的是耶和华，收回的也是耶和华。耶和华的名当受称颂！”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22</w:t>
      </w:r>
      <w:r>
        <w:rPr>
          <w:lang w:val="zh_CN" w:bidi="zh_CN"/>
        </w:rPr>
        <w:t xml:space="preserve"> 约伯遭此不幸，仍没有犯罪，也没有埋怨上帝。</w:t>
      </w:r>
    </w:p>
    <w:p>
      <w:pPr>
        <w:pStyle w:val="Heading2"/>
      </w:pPr>
      <w:r>
        <w:rPr>
          <w:lang w:val="zh_CN" w:bidi="zh_CN"/>
        </w:rPr>
        <w:t>约伯记 2:1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又有一天，众天使来朝见耶和华，撒旦也在他们当中。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耶和华问撒旦：“你从哪里来？”撒旦答道：“我在地上到处游走。”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耶和华问道：“你注意到我的仆人约伯了吗？世上没有人像他那样纯全正直，敬畏我，远离罪恶。虽然你鼓动我无缘无故地攻击他、毁灭他，他仍然持守自己的纯正。”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撒旦回答说：“人会以皮换皮，为了保全生命，情愿舍弃一切。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倘若你伸手伤害他的骨和肉，他必当面亵渎你。”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耶和华说：“好吧，他在你手中，但要留他一命。”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于是，撒旦从耶和华面前退去，开始加害约伯，使他从头到脚长毒疮。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约伯坐在炉灰中，拿瓦片刮身体。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他的妻子对他说：“你还要持守自己的纯正吗？不如亵渎上帝，死掉算了！”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但约伯回答说：“你说话像个愚昧的妇人。难道我们只从上帝手里接受祝福，却不接受灾殃吗？”约伯遭此不幸，仍没有犯言语之罪。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约伯的三个朋友提幔人以利法、书亚人比勒达和拿玛人琐法听到他的不幸遭遇，便各自从家乡动身，相约一起来探望、安慰他。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他们远远地看见约伯，几乎认不出是他，禁不住放声大哭，各自撕裂外袍，扬起尘土，让土落在头上。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他们看到约伯极其痛苦，就陪着他在地上坐了七天七夜，没有对他说一句话。</w:t>
      </w:r>
    </w:p>
    <w:p>
      <w:pPr>
        <w:pStyle w:val="Heading2"/>
      </w:pPr>
      <w:r>
        <w:rPr>
          <w:lang w:val="zh_CN" w:bidi="zh_CN"/>
        </w:rPr>
        <w:t>约伯记 3:1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后来，约伯开口咒诅自己的生日，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说：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“愿我出生的那日和怀我的那夜都灭没。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愿那日一片黑暗， 被天上的上帝遗忘， 没有阳光照耀。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愿那日被幽暗和浓浓的黑影笼罩， 被密云覆盖， 被阴暗淹没。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愿那夜被幽暗吞噬， 不列在年日中， 不算在岁月里。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愿那夜无人生育， 毫无快乐之声。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愿那些咒诅白日、 能惹动海怪的人， 咒诅那夜。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愿那夜的晨星昏暗， 等不到晨光的出现， 看不见黎明的眼帘。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因为那夜没有关闭我母胎的门， 也没有遮住我眼前的患难。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“为何我不出生时就夭折， 出母胎时就断气？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为何要把我抱在膝上， 用乳汁哺育我？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不然我早已安然躺卧、长眠安息，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与世上的君王和谋臣作伴——他们为自己建造的宫殿已荒废，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与房屋堆满金银的王侯同眠。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16</w:t>
      </w:r>
      <w:r>
        <w:rPr>
          <w:lang w:val="zh_CN" w:bidi="zh_CN"/>
        </w:rPr>
        <w:t xml:space="preserve"> 为何我没有像未见天日就流产的婴儿一样消逝？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17</w:t>
      </w:r>
      <w:r>
        <w:rPr>
          <w:lang w:val="zh_CN" w:bidi="zh_CN"/>
        </w:rPr>
        <w:t xml:space="preserve"> 那里，恶人不再搅扰， 疲惫者得到安息，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18</w:t>
      </w:r>
      <w:r>
        <w:rPr>
          <w:lang w:val="zh_CN" w:bidi="zh_CN"/>
        </w:rPr>
        <w:t xml:space="preserve"> 被囚者得到安宁， 听不见监工的斥责。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19</w:t>
      </w:r>
      <w:r>
        <w:rPr>
          <w:lang w:val="zh_CN" w:bidi="zh_CN"/>
        </w:rPr>
        <w:t xml:space="preserve"> 尊贵与卑贱的人都在那里， 奴仆不再受主人的辖制。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20</w:t>
      </w:r>
      <w:r>
        <w:rPr>
          <w:lang w:val="zh_CN" w:bidi="zh_CN"/>
        </w:rPr>
        <w:t xml:space="preserve"> “为何赐光给受苦的人， 赐生命给心灵痛苦的人？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21</w:t>
      </w:r>
      <w:r>
        <w:rPr>
          <w:lang w:val="zh_CN" w:bidi="zh_CN"/>
        </w:rPr>
        <w:t xml:space="preserve"> 他们等候死亡却等不到， 他们求死胜于求宝藏。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22</w:t>
      </w:r>
      <w:r>
        <w:rPr>
          <w:lang w:val="zh_CN" w:bidi="zh_CN"/>
        </w:rPr>
        <w:t xml:space="preserve"> 他们归入坟墓时非常快乐， 欣喜若狂。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23</w:t>
      </w:r>
      <w:r>
        <w:rPr>
          <w:lang w:val="zh_CN" w:bidi="zh_CN"/>
        </w:rPr>
        <w:t xml:space="preserve"> 为何赐生命给前路渺茫、 被上帝围困的人？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24</w:t>
      </w:r>
      <w:r>
        <w:rPr>
          <w:lang w:val="zh_CN" w:bidi="zh_CN"/>
        </w:rPr>
        <w:t xml:space="preserve"> 我以叹息为食， 呻吟如水涌流。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25</w:t>
      </w:r>
      <w:r>
        <w:rPr>
          <w:lang w:val="zh_CN" w:bidi="zh_CN"/>
        </w:rPr>
        <w:t xml:space="preserve"> 我害怕的事发生了， 我恐惧的事来临了。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26</w:t>
      </w:r>
      <w:r>
        <w:rPr>
          <w:lang w:val="zh_CN" w:bidi="zh_CN"/>
        </w:rPr>
        <w:t xml:space="preserve"> 我不得安宁， 不得平静， 不得安息， 只有患难。”</w:t>
      </w:r>
    </w:p>
    <w:p>
      <w:pPr>
        <w:pStyle w:val="Heading2"/>
      </w:pPr>
      <w:r>
        <w:rPr>
          <w:lang w:val="zh_CN" w:bidi="zh_CN"/>
        </w:rPr>
        <w:t>约伯记 4:1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提幔人以利法回答说：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“若有人向你进言， 你会厌烦吗？ 可是，谁能忍住不说呢？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你曾教导许多人， 使无力的手强壮。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你的话使人免于跌倒， 你使颤抖的膝硬朗。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但现在苦难一来， 你便灰心丧胆； 灾祸来临， 你便惊慌失措。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你敬畏上帝还没有信心吗？ 你行为纯全还没有盼望吗？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你想一想， 哪有无辜的人灭亡？ 哪有正直的人遭殃？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据我所见， 播恶收恶， 种祸得祸。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他们被上帝的气息所毁， 被上帝的怒气所灭。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狮子咆哮，猛狮吼叫， 雄狮的牙齿被敲掉。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雄狮因无食而死， 母狮的幼崽离散。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“有信息暗暗地传给我， 一声低语传入我耳中。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夜间人们沉睡的时候， 在搅扰思绪的异象中，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恐惧袭来， 令我战栗不已， 全身发抖。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有灵从我脸上拂过， 使我毛骨悚然。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16</w:t>
      </w:r>
      <w:r>
        <w:rPr>
          <w:lang w:val="zh_CN" w:bidi="zh_CN"/>
        </w:rPr>
        <w:t xml:space="preserve"> 那灵停住， 我无法辨认其模样。 眼前出现一个形状， 寂静中听见有声音说，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17</w:t>
      </w:r>
      <w:r>
        <w:rPr>
          <w:lang w:val="zh_CN" w:bidi="zh_CN"/>
        </w:rPr>
        <w:t xml:space="preserve"> ‘在上帝面前，世人岂算得上公义？ 在创造主面前，凡人岂算得上纯洁？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18</w:t>
      </w:r>
      <w:r>
        <w:rPr>
          <w:lang w:val="zh_CN" w:bidi="zh_CN"/>
        </w:rPr>
        <w:t xml:space="preserve"> 连上帝的仆人都无法令祂信任， 连祂的天使都被祂找出过错，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19</w:t>
      </w:r>
      <w:r>
        <w:rPr>
          <w:lang w:val="zh_CN" w:bidi="zh_CN"/>
        </w:rPr>
        <w:t xml:space="preserve"> 更何况那源自尘土、 住在土造的躯壳里、 脆弱如蛾虫的世人呢？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20</w:t>
      </w:r>
      <w:r>
        <w:rPr>
          <w:lang w:val="zh_CN" w:bidi="zh_CN"/>
        </w:rPr>
        <w:t xml:space="preserve"> 早晚之间，他们便被毁灭， 永远消逝，无人察觉。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21</w:t>
      </w:r>
      <w:r>
        <w:rPr>
          <w:lang w:val="zh_CN" w:bidi="zh_CN"/>
        </w:rPr>
        <w:t xml:space="preserve"> 他们帐篷的绳索拔掉了， 他们昏昏聩聩地死去。’</w:t>
      </w:r>
    </w:p>
    <w:p>
      <w:pPr>
        <w:pStyle w:val="Heading2"/>
      </w:pPr>
      <w:r>
        <w:rPr>
          <w:lang w:val="zh_CN" w:bidi="zh_CN"/>
        </w:rPr>
        <w:t>约伯记 5:1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“你只管呼救吧， 谁会回应你呢？ 你向哪位圣者求助呢？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愤恨害死愚昧人， 嫉妒杀死无知者。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我见愚昧人扎了根， 突然咒诅临到他家。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他的儿女毫无安宁， 在城门口受欺压也无人搭救。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饥饿的人吞掉他的庄稼， 连荆棘里的也不放过； 干渴的人吞尽他的财富。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苦难并非从土里长出， 患难并非从地里生出。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人生来必遇患难， 正如火花必向上飞。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“若是我， 就向上帝求助， 向祂陈明苦衷。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祂行的奇事不可测度， 祂行的神迹不可胜数。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祂降下雨水浇灌大地， 赐下甘霖滋润田园。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祂提拔卑微的人， 庇护哀痛的人。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祂挫败狡猾人的阴谋， 使他们无法得逞。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祂使智者中了自己的诡计， 使奸徒的计谋迅速落空。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他们白天遇到黑暗， 午间摸索如在夜晚。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上帝拯救穷苦人脱离恶人的中伤， 脱离残暴之徒的辖制，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16</w:t>
      </w:r>
      <w:r>
        <w:rPr>
          <w:lang w:val="zh_CN" w:bidi="zh_CN"/>
        </w:rPr>
        <w:t xml:space="preserve"> 好使贫寒之人有盼望， 使不义之徒哑口无言。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17</w:t>
      </w:r>
      <w:r>
        <w:rPr>
          <w:lang w:val="zh_CN" w:bidi="zh_CN"/>
        </w:rPr>
        <w:t xml:space="preserve"> “被上帝责备的人有福了， 不可轻视全能者的管教。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18</w:t>
      </w:r>
      <w:r>
        <w:rPr>
          <w:lang w:val="zh_CN" w:bidi="zh_CN"/>
        </w:rPr>
        <w:t xml:space="preserve"> 因为祂打伤，祂也包扎； 祂击伤，祂也伸手医治。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19</w:t>
      </w:r>
      <w:r>
        <w:rPr>
          <w:lang w:val="zh_CN" w:bidi="zh_CN"/>
        </w:rPr>
        <w:t xml:space="preserve"> 六次遭难，祂都救你； 第七次，灾祸也伤不到你。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20</w:t>
      </w:r>
      <w:r>
        <w:rPr>
          <w:lang w:val="zh_CN" w:bidi="zh_CN"/>
        </w:rPr>
        <w:t xml:space="preserve"> 饥荒时，祂必救你脱离死亡； 战争中，祂必救你脱离刀剑。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21</w:t>
      </w:r>
      <w:r>
        <w:rPr>
          <w:lang w:val="zh_CN" w:bidi="zh_CN"/>
        </w:rPr>
        <w:t xml:space="preserve"> 你必免受恶毒的毁谤， 灾难来临也不惧怕。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22</w:t>
      </w:r>
      <w:r>
        <w:rPr>
          <w:lang w:val="zh_CN" w:bidi="zh_CN"/>
        </w:rPr>
        <w:t xml:space="preserve"> 你必笑对灾殃和饥荒， 毫不惧怕地上的野兽。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23</w:t>
      </w:r>
      <w:r>
        <w:rPr>
          <w:lang w:val="zh_CN" w:bidi="zh_CN"/>
        </w:rPr>
        <w:t xml:space="preserve"> 你必与田间的石头立约， 野兽必与你和平相处。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24</w:t>
      </w:r>
      <w:r>
        <w:rPr>
          <w:lang w:val="zh_CN" w:bidi="zh_CN"/>
        </w:rPr>
        <w:t xml:space="preserve"> 你必知道家里安然无恙， 察看羊圈，一只不少。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25</w:t>
      </w:r>
      <w:r>
        <w:rPr>
          <w:lang w:val="zh_CN" w:bidi="zh_CN"/>
        </w:rPr>
        <w:t xml:space="preserve"> 你必知道子孙昌盛， 后代如遍地的青草。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26</w:t>
      </w:r>
      <w:r>
        <w:rPr>
          <w:lang w:val="zh_CN" w:bidi="zh_CN"/>
        </w:rPr>
        <w:t xml:space="preserve"> 你必寿终正寝才归坟墓， 如同庄稼熟后才被收割。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27</w:t>
      </w:r>
      <w:r>
        <w:rPr>
          <w:lang w:val="zh_CN" w:bidi="zh_CN"/>
        </w:rPr>
        <w:t xml:space="preserve"> 看啊，我们已经查验了， 这一切真实可靠， 你当聆听并学以致用。”</w:t>
      </w:r>
    </w:p>
    <w:p>
      <w:pPr>
        <w:pStyle w:val="Heading2"/>
      </w:pPr>
      <w:r>
        <w:rPr>
          <w:lang w:val="zh_CN" w:bidi="zh_CN"/>
        </w:rPr>
        <w:t>约伯记 6:1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约伯回答说：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“要是能称量我的苦难， 把我的灾殃放在秤上，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那将比海沙还重； 所以我言语鲁莽。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因为全能者的箭射中我， 箭毒侵蚀我的灵， 祂使恐惧列队袭来。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野驴有草岂会叫唤？ 牛有饲料岂会哞叫？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淡食无盐岂可下咽？ 蛋清有什么滋味呢？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我碰都不想碰， 它们令我恶心。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唯愿我的祈求蒙应允， 愿上帝成全我的冀望，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愿祂压碎我， 伸手毁灭我。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这样，我还能感到欣慰， 在残酷的痛苦中雀跃， 因我没有违背圣者之言。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我有何力量可以支撑下去？ 有何前景让我忍耐下去？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我的力量岂能坚如石？ 我岂是铜造之躯？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我毫无自救之力， 已到穷途末路。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“即使绝望者抛弃对上帝的敬畏， 也应该得到朋友的恩待。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我的弟兄难以信赖， 如同季节河， 又像干涸的河床——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16</w:t>
      </w:r>
      <w:r>
        <w:rPr>
          <w:lang w:val="zh_CN" w:bidi="zh_CN"/>
        </w:rPr>
        <w:t xml:space="preserve"> 结冰后颜色发黑， 融雪后水流涨溢；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17</w:t>
      </w:r>
      <w:r>
        <w:rPr>
          <w:lang w:val="zh_CN" w:bidi="zh_CN"/>
        </w:rPr>
        <w:t xml:space="preserve"> 水流在干季时消失， 河床在烈日下干涸。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18</w:t>
      </w:r>
      <w:r>
        <w:rPr>
          <w:lang w:val="zh_CN" w:bidi="zh_CN"/>
        </w:rPr>
        <w:t xml:space="preserve"> 商队偏离路线来找水喝， 结果在荒漠中死去。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19</w:t>
      </w:r>
      <w:r>
        <w:rPr>
          <w:lang w:val="zh_CN" w:bidi="zh_CN"/>
        </w:rPr>
        <w:t xml:space="preserve"> 提玛的商队来找水喝， 示巴的旅客指望解渴，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20</w:t>
      </w:r>
      <w:r>
        <w:rPr>
          <w:lang w:val="zh_CN" w:bidi="zh_CN"/>
        </w:rPr>
        <w:t xml:space="preserve"> 结果希望化为泡影， 到了那里大失所望。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21</w:t>
      </w:r>
      <w:r>
        <w:rPr>
          <w:lang w:val="zh_CN" w:bidi="zh_CN"/>
        </w:rPr>
        <w:t xml:space="preserve"> 你们同样也帮不了我， 你们看见灾祸便害怕。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22</w:t>
      </w:r>
      <w:r>
        <w:rPr>
          <w:lang w:val="zh_CN" w:bidi="zh_CN"/>
        </w:rPr>
        <w:t xml:space="preserve"> 我何尝对你们说过， ‘请你们供应我， 把你们的财产给我一份，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23</w:t>
      </w:r>
      <w:r>
        <w:rPr>
          <w:lang w:val="zh_CN" w:bidi="zh_CN"/>
        </w:rPr>
        <w:t xml:space="preserve"> 从仇敌手中拯救我， 从残暴之徒手中救赎我’？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24</w:t>
      </w:r>
      <w:r>
        <w:rPr>
          <w:lang w:val="zh_CN" w:bidi="zh_CN"/>
        </w:rPr>
        <w:t xml:space="preserve"> “请多赐教，我会闭口不言； 请指出我错在何处。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25</w:t>
      </w:r>
      <w:r>
        <w:rPr>
          <w:lang w:val="zh_CN" w:bidi="zh_CN"/>
        </w:rPr>
        <w:t xml:space="preserve"> 忠言何等逆耳！ 但你们的指责有何根据？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26</w:t>
      </w:r>
      <w:r>
        <w:rPr>
          <w:lang w:val="zh_CN" w:bidi="zh_CN"/>
        </w:rPr>
        <w:t xml:space="preserve"> 你们既视绝望者的话如风， 还要来纠正吗？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27</w:t>
      </w:r>
      <w:r>
        <w:rPr>
          <w:lang w:val="zh_CN" w:bidi="zh_CN"/>
        </w:rPr>
        <w:t xml:space="preserve"> 你们甚至抽签得孤儿， 把朋友当货物卖掉。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28</w:t>
      </w:r>
      <w:r>
        <w:rPr>
          <w:lang w:val="zh_CN" w:bidi="zh_CN"/>
        </w:rPr>
        <w:t xml:space="preserve"> 恳请你们看着我， 我在你们面前撒过谎吗？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29</w:t>
      </w:r>
      <w:r>
        <w:rPr>
          <w:lang w:val="zh_CN" w:bidi="zh_CN"/>
        </w:rPr>
        <w:t xml:space="preserve"> 请三思而行，不可不公正； 请重新考虑，因我诚实无过。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30</w:t>
      </w:r>
      <w:r>
        <w:rPr>
          <w:lang w:val="zh_CN" w:bidi="zh_CN"/>
        </w:rPr>
        <w:t xml:space="preserve"> 我岂会说诡诈之言？ 我岂会是非不辨？</w:t>
      </w:r>
    </w:p>
    <w:p>
      <w:pPr>
        <w:pStyle w:val="Heading2"/>
      </w:pPr>
      <w:r>
        <w:rPr>
          <w:lang w:val="zh_CN" w:bidi="zh_CN"/>
        </w:rPr>
        <w:t>约伯记 7:1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“人生在世岂不像服劳役吗？ 他有生之年岂不像个雇工吗？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他像切望阴凉的奴隶， 又如期盼报酬的雇工。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同样，我注定要度过虚空的岁月， 熬过悲惨的黑夜。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我躺在床上，盘算何时起来。 长夜漫漫，我辗转难眠，直到拂晓。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我身上布满蛆虫、伤疤， 皮肤破裂，流脓不止。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我的年日飞逝，比梭还快， 转眼结束，毫无盼望。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“上帝啊，别忘了我的生命不过是一口气， 我再也看不见幸福。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注视我的眼睛将再也看不见我， 你将寻找我，而我已不复存在。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人下到阴间不再上来， 如同烟消云散；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他永不再返回家园， 故土也不再认识他。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“因此我不再缄默不语， 我要吐露胸中的悲痛， 倾诉心里的苦楚。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上帝啊，我岂是大海，岂是海怪， 值得你这样防范我？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我说床铺是我的安慰， 卧榻可解除我的哀愁，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这时你却用噩梦惊我， 用异象吓我，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以致我宁愿窒息而死， 也不愿留着这身骨头。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16</w:t>
      </w:r>
      <w:r>
        <w:rPr>
          <w:lang w:val="zh_CN" w:bidi="zh_CN"/>
        </w:rPr>
        <w:t xml:space="preserve"> 我厌恶生命，不想永活。 不要管我，因为我的日子都是虚空。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17</w:t>
      </w:r>
      <w:r>
        <w:rPr>
          <w:lang w:val="zh_CN" w:bidi="zh_CN"/>
        </w:rPr>
        <w:t xml:space="preserve"> “人算什么，你竟这样看重他， 这样关注他？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18</w:t>
      </w:r>
      <w:r>
        <w:rPr>
          <w:lang w:val="zh_CN" w:bidi="zh_CN"/>
        </w:rPr>
        <w:t xml:space="preserve"> 你天天早上察看他， 时时刻刻考验他。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19</w:t>
      </w:r>
      <w:r>
        <w:rPr>
          <w:lang w:val="zh_CN" w:bidi="zh_CN"/>
        </w:rPr>
        <w:t xml:space="preserve"> 你的视线何时离开我， 给我咽口唾沫的时间？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20</w:t>
      </w:r>
      <w:r>
        <w:rPr>
          <w:lang w:val="zh_CN" w:bidi="zh_CN"/>
        </w:rPr>
        <w:t xml:space="preserve"> 鉴察世人的主啊， 我若犯了罪，又于你何妨？ 为何把我当成你的箭靶？ 难道我成了你的重担？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21</w:t>
      </w:r>
      <w:r>
        <w:rPr>
          <w:lang w:val="zh_CN" w:bidi="zh_CN"/>
        </w:rPr>
        <w:t xml:space="preserve"> 为何不赦免我的过犯， 饶恕我的罪恶？ 我很快将归于尘土， 你将寻找我， 而我已不复存在。”</w:t>
      </w:r>
    </w:p>
    <w:p>
      <w:pPr>
        <w:pStyle w:val="Heading2"/>
      </w:pPr>
      <w:r>
        <w:rPr>
          <w:lang w:val="zh_CN" w:bidi="zh_CN"/>
        </w:rPr>
        <w:t>约伯记 8:1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书亚人比勒达回答说：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“你要这样絮叨到何时？ 你的话犹如阵阵狂风。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上帝岂会歪曲正义？ 全能者岂会颠倒是非？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如果你的儿女得罪了祂， 祂会给他们应有的惩罚。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但你若寻求上帝， 向全能者恳求；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你若纯洁、正直， 祂必起身相助， 恢复你公义的家园。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你起初虽然卑微， 日后必兴旺发达。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“你要请教先辈， 探究祖先的经验。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因为我们昨天才出生，一无所知， 我们在世的日子如同掠影。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先辈必给你教诲和指点， 向你道出明智之言。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“蒲草无泥岂可长高？ 芦苇无水岂可茂盛？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它们还在生长、尚未割下， 已比百草先枯萎。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忘记上帝的人，结局也是如此； 不信上帝的人，盼望终必破灭。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他所仰仗的虚若游丝， 他所倚靠的诚如蛛网。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他倚靠它，它却支撑不住； 他抓紧它，它却脆弱不稳。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16</w:t>
      </w:r>
      <w:r>
        <w:rPr>
          <w:lang w:val="zh_CN" w:bidi="zh_CN"/>
        </w:rPr>
        <w:t xml:space="preserve"> 他像阳光下生机勃勃的植物， 枝条爬满了园囿，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17</w:t>
      </w:r>
      <w:r>
        <w:rPr>
          <w:lang w:val="zh_CN" w:bidi="zh_CN"/>
        </w:rPr>
        <w:t xml:space="preserve"> 根茎盘绕石堆， 深深扎入石缝。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18</w:t>
      </w:r>
      <w:r>
        <w:rPr>
          <w:lang w:val="zh_CN" w:bidi="zh_CN"/>
        </w:rPr>
        <w:t xml:space="preserve"> 一旦他被连根拔起， 原处必否认见过他。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19</w:t>
      </w:r>
      <w:r>
        <w:rPr>
          <w:lang w:val="zh_CN" w:bidi="zh_CN"/>
        </w:rPr>
        <w:t xml:space="preserve"> 他的生命就这样消逝， 地上会兴起其他人。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20</w:t>
      </w:r>
      <w:r>
        <w:rPr>
          <w:lang w:val="zh_CN" w:bidi="zh_CN"/>
        </w:rPr>
        <w:t xml:space="preserve"> “上帝绝不会抛弃纯全的人， 也不会扶持邪恶的人。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21</w:t>
      </w:r>
      <w:r>
        <w:rPr>
          <w:lang w:val="zh_CN" w:bidi="zh_CN"/>
        </w:rPr>
        <w:t xml:space="preserve"> 祂要使你笑口常开， 欢声不断。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22</w:t>
      </w:r>
      <w:r>
        <w:rPr>
          <w:lang w:val="zh_CN" w:bidi="zh_CN"/>
        </w:rPr>
        <w:t xml:space="preserve"> 憎恨你的人必抱愧蒙羞， 恶人的帐篷必不复存在。”</w:t>
      </w:r>
    </w:p>
    <w:p>
      <w:pPr>
        <w:pStyle w:val="Heading2"/>
      </w:pPr>
      <w:r>
        <w:rPr>
          <w:lang w:val="zh_CN" w:bidi="zh_CN"/>
        </w:rPr>
        <w:t>约伯记 9:1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约伯回答说：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“不错，我知道你所言不虚， 但人怎能在上帝面前算为义人？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人若想与祂辩驳， 千次也不能胜一次。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祂充满智慧，能力无比， 谁能抗拒祂还能平安无恙？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祂可猝然挪动群山， 在怒气中把山翻倒。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祂震动大地，使其挪位， 以致地的支柱摇撼。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祂一声令下， 太阳便不再升起， 众星也不再发光。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祂独自铺展穹苍， 步行在海浪之上。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祂创造了北斗星、参星、昴星及南天的星座。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祂行的奇事不可测度， 奇迹不可胜数。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祂经过我身旁，我却看不见； 祂从旁边掠过，我也无法察觉。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祂若夺取，谁能阻挡？ 谁敢问祂，‘你做什么？’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上帝不会忍怒不发， 海怪的帮手必屈膝在祂脚前。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“因此，我怎敢与祂辩驳？ 怎敢措辞与祂理论？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我纵然无辜，也无法申诉， 只能乞求我的审判者施恩。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16</w:t>
      </w:r>
      <w:r>
        <w:rPr>
          <w:lang w:val="zh_CN" w:bidi="zh_CN"/>
        </w:rPr>
        <w:t xml:space="preserve"> 即使我呼唤祂的时候，祂回应我， 我仍不相信祂会垂听我的声音。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17</w:t>
      </w:r>
      <w:r>
        <w:rPr>
          <w:lang w:val="zh_CN" w:bidi="zh_CN"/>
        </w:rPr>
        <w:t xml:space="preserve"> 祂用暴风摧毁我， 无故地使我饱受创伤。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18</w:t>
      </w:r>
      <w:r>
        <w:rPr>
          <w:lang w:val="zh_CN" w:bidi="zh_CN"/>
        </w:rPr>
        <w:t xml:space="preserve"> 祂不肯让我喘息， 祂使我尝尽苦头。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19</w:t>
      </w:r>
      <w:r>
        <w:rPr>
          <w:lang w:val="zh_CN" w:bidi="zh_CN"/>
        </w:rPr>
        <w:t xml:space="preserve"> 若论力量，祂甚强大； 若上公堂，谁敢传祂？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20</w:t>
      </w:r>
      <w:r>
        <w:rPr>
          <w:lang w:val="zh_CN" w:bidi="zh_CN"/>
        </w:rPr>
        <w:t xml:space="preserve"> 即使我清白无辜，我的口也会认罪； 即使我纯全无过，祂也会判我有罪。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21</w:t>
      </w:r>
      <w:r>
        <w:rPr>
          <w:lang w:val="zh_CN" w:bidi="zh_CN"/>
        </w:rPr>
        <w:t xml:space="preserve"> 我虽纯全无过，也已毫不在乎自己， 我厌恶我的生命。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22</w:t>
      </w:r>
      <w:r>
        <w:rPr>
          <w:lang w:val="zh_CN" w:bidi="zh_CN"/>
        </w:rPr>
        <w:t xml:space="preserve"> 因为，我认为都是一样， 纯全无过的人和恶人都会被祂毁灭。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23</w:t>
      </w:r>
      <w:r>
        <w:rPr>
          <w:lang w:val="zh_CN" w:bidi="zh_CN"/>
        </w:rPr>
        <w:t xml:space="preserve"> 灾祸突然夺走人命时， 祂嘲笑无辜者的遭遇。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24</w:t>
      </w:r>
      <w:r>
        <w:rPr>
          <w:lang w:val="zh_CN" w:bidi="zh_CN"/>
        </w:rPr>
        <w:t xml:space="preserve"> 大地落入恶人手中， 蒙蔽审判官眼睛的不是祂是谁？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25</w:t>
      </w:r>
      <w:r>
        <w:rPr>
          <w:lang w:val="zh_CN" w:bidi="zh_CN"/>
        </w:rPr>
        <w:t xml:space="preserve"> “我的年日比信差还快， 匆匆而过，不见幸福。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26</w:t>
      </w:r>
      <w:r>
        <w:rPr>
          <w:lang w:val="zh_CN" w:bidi="zh_CN"/>
        </w:rPr>
        <w:t xml:space="preserve"> 我的岁月疾驰如蒲草船， 快如急降抓食的老鹰。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27</w:t>
      </w:r>
      <w:r>
        <w:rPr>
          <w:lang w:val="zh_CN" w:bidi="zh_CN"/>
        </w:rPr>
        <w:t xml:space="preserve"> 即使我说要忘掉怨恨， 抛开愁容，强颜欢笑，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28</w:t>
      </w:r>
      <w:r>
        <w:rPr>
          <w:lang w:val="zh_CN" w:bidi="zh_CN"/>
        </w:rPr>
        <w:t xml:space="preserve"> 诸多的患难仍使我惧怕， 我知道祂不承认我无辜。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29</w:t>
      </w:r>
      <w:r>
        <w:rPr>
          <w:lang w:val="zh_CN" w:bidi="zh_CN"/>
        </w:rPr>
        <w:t xml:space="preserve"> 既然我被定为有罪， 又何必徒然挣扎？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30</w:t>
      </w:r>
      <w:r>
        <w:rPr>
          <w:lang w:val="zh_CN" w:bidi="zh_CN"/>
        </w:rPr>
        <w:t xml:space="preserve"> 即使我用雪水净身， 用碱水洗手，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31</w:t>
      </w:r>
      <w:r>
        <w:rPr>
          <w:lang w:val="zh_CN" w:bidi="zh_CN"/>
        </w:rPr>
        <w:t xml:space="preserve"> 祂仍会把我扔进污坑， 连我的衣服也嫌弃我。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32</w:t>
      </w:r>
      <w:r>
        <w:rPr>
          <w:lang w:val="zh_CN" w:bidi="zh_CN"/>
        </w:rPr>
        <w:t xml:space="preserve"> 祂并非世人，与我迥异， 我无法与祂辩驳，一起对簿公堂。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33</w:t>
      </w:r>
      <w:r>
        <w:rPr>
          <w:lang w:val="zh_CN" w:bidi="zh_CN"/>
        </w:rPr>
        <w:t xml:space="preserve"> 我俩中间没有仲裁者， 无人为我们断定是非。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34</w:t>
      </w:r>
      <w:r>
        <w:rPr>
          <w:lang w:val="zh_CN" w:bidi="zh_CN"/>
        </w:rPr>
        <w:t xml:space="preserve"> 若能拿开祂责打我的刑杖， 使我不再受祂的惊吓，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35</w:t>
      </w:r>
      <w:r>
        <w:rPr>
          <w:lang w:val="zh_CN" w:bidi="zh_CN"/>
        </w:rPr>
        <w:t xml:space="preserve"> 我就会放胆发言，不必对祂心存恐惧， 但现在我却不能这样。</w:t>
      </w:r>
    </w:p>
    <w:p>
      <w:pPr>
        <w:pStyle w:val="Heading2"/>
      </w:pPr>
      <w:r>
        <w:rPr>
          <w:lang w:val="zh_CN" w:bidi="zh_CN"/>
        </w:rPr>
        <w:t>约伯记 10:1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“我厌恶自己的生命， 我要倾诉我的哀怨， 吐露心中的苦水。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我对上帝说，‘不要定我的罪。 请告诉我，你为何指控我？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难道你喜悦压迫、鄙视你造的人， 却青睐恶人的计谋？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难道你的眼是肉眼， 目光如凡人一般？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难道你的年日像人一样有限， 岁月如世人般短暂？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以致你探查我的过犯， 追究我的罪愆？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其实你知道我没有犯罪， 无人能从你手中解救我。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“‘你亲手造我塑我， 现在却要毁灭我。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别忘了你用泥土造我， 难道要使我复归尘土？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你不是将我像奶一样倒出， 使我像奶酪一样凝固吗？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你给我穿上皮肉， 用筋骨把我编织。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你赐我生命给我慈爱， 你的眷顾使我保全性命。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“‘但你心中藏着计划， 我知道你早有此意，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我若犯罪，你就鉴察， 不肯赦免我的罪。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我若有罪，便遭祸患； 即使清白，也不敢抬头， 因为我饱尝羞辱，吃尽苦头。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16</w:t>
      </w:r>
      <w:r>
        <w:rPr>
          <w:lang w:val="zh_CN" w:bidi="zh_CN"/>
        </w:rPr>
        <w:t xml:space="preserve"> 我若昂首挺立， 你会像狮子般追捕我， 再次施展大能攻击我。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17</w:t>
      </w:r>
      <w:r>
        <w:rPr>
          <w:lang w:val="zh_CN" w:bidi="zh_CN"/>
        </w:rPr>
        <w:t xml:space="preserve"> 你重新派证人指控我， 你对我越来越愤怒， 使军队轮流攻击我。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18</w:t>
      </w:r>
      <w:r>
        <w:rPr>
          <w:lang w:val="zh_CN" w:bidi="zh_CN"/>
        </w:rPr>
        <w:t xml:space="preserve"> 你为何让我出母腹？ 我不如当时就死去， 不被世人看见，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19</w:t>
      </w:r>
      <w:r>
        <w:rPr>
          <w:lang w:val="zh_CN" w:bidi="zh_CN"/>
        </w:rPr>
        <w:t xml:space="preserve"> 好像我从未出生， 一出母腹就被送进坟墓。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20</w:t>
      </w:r>
      <w:r>
        <w:rPr>
          <w:lang w:val="zh_CN" w:bidi="zh_CN"/>
        </w:rPr>
        <w:t xml:space="preserve"> 我的年日不是所剩无几吗？ 求你放过我， 让我欢乐片刻。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21</w:t>
      </w:r>
      <w:r>
        <w:rPr>
          <w:lang w:val="zh_CN" w:bidi="zh_CN"/>
        </w:rPr>
        <w:t xml:space="preserve"> 我很快就一去不返， 进入幽冥黑暗之地。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22</w:t>
      </w:r>
      <w:r>
        <w:rPr>
          <w:lang w:val="zh_CN" w:bidi="zh_CN"/>
        </w:rPr>
        <w:t xml:space="preserve"> 那里一片漆黑，幽暗混乱； 那里的光犹如黑暗。’”</w:t>
      </w:r>
    </w:p>
    <w:p>
      <w:pPr>
        <w:pStyle w:val="Heading2"/>
      </w:pPr>
      <w:r>
        <w:rPr>
          <w:lang w:val="zh_CN" w:bidi="zh_CN"/>
        </w:rPr>
        <w:t>约伯记 11:1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拿玛人琐法回答说：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“难道滔滔不绝就无人反驳？ 难道唠唠叨叨就证明有理？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你喋喋不休，岂能使人缄默不言？ 你嘲笑讥讽，岂不该有人使你羞愧？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你自以为信仰纯全， 在上帝眼中清白。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唯愿上帝发言， 开口驳斥你，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告诉你智慧的奥秘， 因为真智慧深奥难懂。 要知道，上帝没有追究你全部的罪愆。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“你能测度上帝的深奥， 查明全能者的极限吗？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那可比诸天还高，你能做什么？ 那可比阴间还深，你能知道什么？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那可比大地还宽广， 比海洋还辽阔。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祂若来囚禁你， 开庭审判， 谁能阻拦？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祂洞悉诡诈之人， 看见罪恶， 岂会不理？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愚蠢人若能变得聪明， 野驴驹也可生成人样。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“你若把心安正， 向祂伸出双手；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你若除去手中的罪恶， 不容帐篷里有任何不义，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就必能无愧地仰起脸， 站立得稳，无所畏惧。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16</w:t>
      </w:r>
      <w:r>
        <w:rPr>
          <w:lang w:val="zh_CN" w:bidi="zh_CN"/>
        </w:rPr>
        <w:t xml:space="preserve"> 你必忘记自己的苦楚， 它从你记忆中如流水逝去。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17</w:t>
      </w:r>
      <w:r>
        <w:rPr>
          <w:lang w:val="zh_CN" w:bidi="zh_CN"/>
        </w:rPr>
        <w:t xml:space="preserve"> 你的人生将比正午还光明， 生命中的黑暗也必像黎明。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18</w:t>
      </w:r>
      <w:r>
        <w:rPr>
          <w:lang w:val="zh_CN" w:bidi="zh_CN"/>
        </w:rPr>
        <w:t xml:space="preserve"> 你必安稳，因有盼望， 你必得到保护，安然歇息。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19</w:t>
      </w:r>
      <w:r>
        <w:rPr>
          <w:lang w:val="zh_CN" w:bidi="zh_CN"/>
        </w:rPr>
        <w:t xml:space="preserve"> 你睡觉时必无人惊扰， 许多人必求你施恩。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20</w:t>
      </w:r>
      <w:r>
        <w:rPr>
          <w:lang w:val="zh_CN" w:bidi="zh_CN"/>
        </w:rPr>
        <w:t xml:space="preserve"> 但恶人必眼目失明，无路可逃， 他们的指望只有死亡。”</w:t>
      </w:r>
    </w:p>
    <w:p>
      <w:pPr>
        <w:pStyle w:val="Heading2"/>
      </w:pPr>
      <w:r>
        <w:rPr>
          <w:lang w:val="zh_CN" w:bidi="zh_CN"/>
        </w:rPr>
        <w:t>约伯记 12:1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约伯回答说：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“你们真是重要人物， 你们死了，智慧也会消逝！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但我也有心智，不比你们逊色。 你们说的，谁不知道？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我这求告上帝并蒙祂应允的人竟成了朋友的笑柄， 我这公义纯全的人竟成了笑柄。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安逸的人心中藐视灾祸， 灾祸随时临到滑倒的人。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强盗的帐篷太平， 冒犯上帝、手捧神像的人安稳。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“你去问走兽，它们会指教你； 问天上的飞禽，它们会告诉你；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向大地讨教，大地会指教你， 或让海中的鱼为你阐明。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它们当中哪个不知这是耶和华亲手所为？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所有生命都在祂手中， 世人的气息也不例外。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耳朵岂不辨别话语， 舌头岂不品尝食物？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智慧与老人相伴， 知识与长者为伍。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“上帝有智慧和权能， 谋略和知识属于祂。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祂拆毁的，无法重建； 祂囚禁的，无法获释。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祂拦住水源，便有干旱； 祂放开水源，大地被淹没。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16</w:t>
      </w:r>
      <w:r>
        <w:rPr>
          <w:lang w:val="zh_CN" w:bidi="zh_CN"/>
        </w:rPr>
        <w:t xml:space="preserve"> 祂充满力量和智慧。 骗子和受骗者都在祂权下。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17</w:t>
      </w:r>
      <w:r>
        <w:rPr>
          <w:lang w:val="zh_CN" w:bidi="zh_CN"/>
        </w:rPr>
        <w:t xml:space="preserve"> 祂使谋士赤身被掳， 使审判官愚拙不堪。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18</w:t>
      </w:r>
      <w:r>
        <w:rPr>
          <w:lang w:val="zh_CN" w:bidi="zh_CN"/>
        </w:rPr>
        <w:t xml:space="preserve"> 祂除去君王的腰带， 在他们腰间绑上囚索。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19</w:t>
      </w:r>
      <w:r>
        <w:rPr>
          <w:lang w:val="zh_CN" w:bidi="zh_CN"/>
        </w:rPr>
        <w:t xml:space="preserve"> 祂使祭司赤身被掳， 祂推翻久握大权者。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20</w:t>
      </w:r>
      <w:r>
        <w:rPr>
          <w:lang w:val="zh_CN" w:bidi="zh_CN"/>
        </w:rPr>
        <w:t xml:space="preserve"> 祂夺去谋士的口才， 祂拿走长者的洞见。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21</w:t>
      </w:r>
      <w:r>
        <w:rPr>
          <w:lang w:val="zh_CN" w:bidi="zh_CN"/>
        </w:rPr>
        <w:t xml:space="preserve"> 祂使权贵倍受羞辱， 祂除掉强者的权势。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22</w:t>
      </w:r>
      <w:r>
        <w:rPr>
          <w:lang w:val="zh_CN" w:bidi="zh_CN"/>
        </w:rPr>
        <w:t xml:space="preserve"> 祂揭露黑暗中的奥秘， 祂把幽暗带入光明中。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23</w:t>
      </w:r>
      <w:r>
        <w:rPr>
          <w:lang w:val="zh_CN" w:bidi="zh_CN"/>
        </w:rPr>
        <w:t xml:space="preserve"> 祂使列国兴起又灭亡， 祂使列国扩张又崩溃。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24</w:t>
      </w:r>
      <w:r>
        <w:rPr>
          <w:lang w:val="zh_CN" w:bidi="zh_CN"/>
        </w:rPr>
        <w:t xml:space="preserve"> 祂夺去世人首领的心智， 使他们在无路的荒野流浪。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25</w:t>
      </w:r>
      <w:r>
        <w:rPr>
          <w:lang w:val="zh_CN" w:bidi="zh_CN"/>
        </w:rPr>
        <w:t xml:space="preserve"> 他们在无光的黑暗中摸索， 像醉汉般踉踉跄跄。</w:t>
      </w:r>
    </w:p>
    <w:p>
      <w:pPr>
        <w:pStyle w:val="Heading2"/>
      </w:pPr>
      <w:r>
        <w:rPr>
          <w:lang w:val="zh_CN" w:bidi="zh_CN"/>
        </w:rPr>
        <w:t>约伯记 13:1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“这一切，我亲眼见过， 亲耳听过，且已明白。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你们知道的我也知道， 我不比你们逊色。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但我想和全能者对话， 我渴望跟上帝理论。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你们却编造谎言， 都是无用的医生。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但愿你们闭口不言， 那样还算你们明智。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请听我的申辩， 留心听我口中的争讼。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你们要为上帝说谎， 为祂说诡诈的话吗？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你们要偏袒上帝吗？ 你们要替祂辩护吗？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祂查问你们时岂会有好结果？ 你们岂能像欺骗人一样欺骗祂？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你们若暗中偏袒， 祂必责备你们。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难道祂的威严不令你们恐惧吗？ 难道你们不对祂充满敬畏吗？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你们的名言是无用的灰烬， 你们的雄辩是土筑的营垒。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“你们住口，让我发言； 我愿承担一切后果。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我已经豁出性命， 不惜冒生命危险。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祂必杀我，我毫无指望， 但我仍要在祂面前为自己申辩。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16</w:t>
      </w:r>
      <w:r>
        <w:rPr>
          <w:lang w:val="zh_CN" w:bidi="zh_CN"/>
        </w:rPr>
        <w:t xml:space="preserve"> 这样我才能得救， 因为不信上帝的人不可到祂面前。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17</w:t>
      </w:r>
      <w:r>
        <w:rPr>
          <w:lang w:val="zh_CN" w:bidi="zh_CN"/>
        </w:rPr>
        <w:t xml:space="preserve"> 请留心听我说话， 侧耳听我发言。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18</w:t>
      </w:r>
      <w:r>
        <w:rPr>
          <w:lang w:val="zh_CN" w:bidi="zh_CN"/>
        </w:rPr>
        <w:t xml:space="preserve"> 看啊，我已准备好辩词， 我知道自己有理。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19</w:t>
      </w:r>
      <w:r>
        <w:rPr>
          <w:lang w:val="zh_CN" w:bidi="zh_CN"/>
        </w:rPr>
        <w:t xml:space="preserve"> 若有人能指控我， 我就缄默，情愿死去。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20</w:t>
      </w:r>
      <w:r>
        <w:rPr>
          <w:lang w:val="zh_CN" w:bidi="zh_CN"/>
        </w:rPr>
        <w:t xml:space="preserve"> 上帝啊，只求你应允我两件事， 我就不躲避你的面，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21</w:t>
      </w:r>
      <w:r>
        <w:rPr>
          <w:lang w:val="zh_CN" w:bidi="zh_CN"/>
        </w:rPr>
        <w:t xml:space="preserve"> 求你把手从我身上挪开， 不要用你的威严惊吓我。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22</w:t>
      </w:r>
      <w:r>
        <w:rPr>
          <w:lang w:val="zh_CN" w:bidi="zh_CN"/>
        </w:rPr>
        <w:t xml:space="preserve"> 这样，你传唤我，我必回应； 或者让我陈述，你来回答。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23</w:t>
      </w:r>
      <w:r>
        <w:rPr>
          <w:lang w:val="zh_CN" w:bidi="zh_CN"/>
        </w:rPr>
        <w:t xml:space="preserve"> 我究竟有什么过错和罪恶？ 求你指出我的过犯和罪愆。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24</w:t>
      </w:r>
      <w:r>
        <w:rPr>
          <w:lang w:val="zh_CN" w:bidi="zh_CN"/>
        </w:rPr>
        <w:t xml:space="preserve"> 你为何掩面不看我？ 为何把我当作仇敌？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25</w:t>
      </w:r>
      <w:r>
        <w:rPr>
          <w:lang w:val="zh_CN" w:bidi="zh_CN"/>
        </w:rPr>
        <w:t xml:space="preserve"> 你要恐吓一片风中的落叶吗？ 你要追赶枯干的草芥吗？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26</w:t>
      </w:r>
      <w:r>
        <w:rPr>
          <w:lang w:val="zh_CN" w:bidi="zh_CN"/>
        </w:rPr>
        <w:t xml:space="preserve"> 你记下指控我的罪状， 让我承担幼年的罪恶。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27</w:t>
      </w:r>
      <w:r>
        <w:rPr>
          <w:lang w:val="zh_CN" w:bidi="zh_CN"/>
        </w:rPr>
        <w:t xml:space="preserve"> 你给我上了脚镣， 监视我的一举一动， 为我的脚掌设界限。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28</w:t>
      </w:r>
      <w:r>
        <w:rPr>
          <w:lang w:val="zh_CN" w:bidi="zh_CN"/>
        </w:rPr>
        <w:t xml:space="preserve"> 我消逝如朽烂之物， 又如虫蛀的衣服。</w:t>
      </w:r>
    </w:p>
    <w:p>
      <w:pPr>
        <w:pStyle w:val="Heading2"/>
      </w:pPr>
      <w:r>
        <w:rPr>
          <w:lang w:val="zh_CN" w:bidi="zh_CN"/>
        </w:rPr>
        <w:t>约伯记 14:1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“人为妇人所生， 一生短暂，充满患难。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他如花盛开，转眼凋谢； 如影消逝，无法久留。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你还察看这样的世人吗？ 还要把我带来受审吗？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谁能使污秽产生洁净呢？ 没有人能。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人的年日已被限定， 你掌管他的岁月， 设定他无法逾越的界限。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求你转身，别去管他， 好让他如雇工度完他的日子。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树木若被砍下，还有希望， 它仍可重新萌芽， 嫩枝生长不息。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虽然树根在土里衰老， 树桩在地里死去，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但一有水气， 它就会像新栽的树一样发芽长枝。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但人一死，就失去力量； 人一咽气，就不知去向。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湖水会枯竭， 江河会干涸，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人躺下便不再起来， 到诸天不复存在， 他仍不会醒来， 不会从长眠中被唤醒。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但愿你把我藏在阴间， 把我藏起来直到你息怒， 定下眷顾我的日期。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人若死了，还能复生吗？ 我要在劳苦的岁月中等待， 直到我得释放的日子来临。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那时你呼唤，我便回应， 你必惦念你亲手所造之物。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16</w:t>
      </w:r>
      <w:r>
        <w:rPr>
          <w:lang w:val="zh_CN" w:bidi="zh_CN"/>
        </w:rPr>
        <w:t xml:space="preserve"> 那时你必数算我的脚步， 但不会追究我的罪恶。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17</w:t>
      </w:r>
      <w:r>
        <w:rPr>
          <w:lang w:val="zh_CN" w:bidi="zh_CN"/>
        </w:rPr>
        <w:t xml:space="preserve"> 我的过犯会被封在袋中， 你会遮盖我的罪愆。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18</w:t>
      </w:r>
      <w:r>
        <w:rPr>
          <w:lang w:val="zh_CN" w:bidi="zh_CN"/>
        </w:rPr>
        <w:t xml:space="preserve"> “高山崩塌， 磐石挪移；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19</w:t>
      </w:r>
      <w:r>
        <w:rPr>
          <w:lang w:val="zh_CN" w:bidi="zh_CN"/>
        </w:rPr>
        <w:t xml:space="preserve"> 流水磨损石头， 急流冲走泥土； 你也这样粉碎人的希望。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20</w:t>
      </w:r>
      <w:r>
        <w:rPr>
          <w:lang w:val="zh_CN" w:bidi="zh_CN"/>
        </w:rPr>
        <w:t xml:space="preserve"> 你永远击败他，使他消逝； 你改变他的容颜，让他离世。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21</w:t>
      </w:r>
      <w:r>
        <w:rPr>
          <w:lang w:val="zh_CN" w:bidi="zh_CN"/>
        </w:rPr>
        <w:t xml:space="preserve"> 他的后人得尊荣，他无从知晓； 他们遭贬抑，他也无法察觉。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22</w:t>
      </w:r>
      <w:r>
        <w:rPr>
          <w:lang w:val="zh_CN" w:bidi="zh_CN"/>
        </w:rPr>
        <w:t xml:space="preserve"> 他只感受到自身的痛苦， 只为自己哀哭。”</w:t>
      </w:r>
    </w:p>
    <w:p>
      <w:pPr>
        <w:pStyle w:val="Heading2"/>
      </w:pPr>
      <w:r>
        <w:rPr>
          <w:lang w:val="zh_CN" w:bidi="zh_CN"/>
        </w:rPr>
        <w:t>约伯记 15:1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提幔人以利法回答说：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“智者岂会用空谈作答， 满腹东风？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申辩时岂会讲无用的话， 说无益之言？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你摒弃对上帝的敬畏， 拒绝向祂默祷。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你的罪指示你开口， 使你说出诡诈之言。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并非我定你的罪， 定你罪的是你的口， 指控你的是你的嘴唇。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你岂是第一个出生的人？ 你岂在群山之前被造？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你岂听过上帝的密旨？ 你岂独揽智慧？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有何事你知而我们不知， 你懂而我们不懂？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我们这里有白发老人， 比你父亲还年长。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上帝用温柔的话安慰你， 难道你还嫌不够吗？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你为何失去理智， 为何双眼冒火，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以致你向上帝发怒， 口出恶言？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人算什么，怎能纯洁？ 妇人所生的算什么，怎能公义？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连上帝的圣者都无法令祂信任， 连诸天在祂的眼中都不洁净，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16</w:t>
      </w:r>
      <w:r>
        <w:rPr>
          <w:lang w:val="zh_CN" w:bidi="zh_CN"/>
        </w:rPr>
        <w:t xml:space="preserve"> 更何况可憎败坏、 嗜恶如喝水的世人？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17</w:t>
      </w:r>
      <w:r>
        <w:rPr>
          <w:lang w:val="zh_CN" w:bidi="zh_CN"/>
        </w:rPr>
        <w:t xml:space="preserve"> “让我告诉你，你好好听着。 我要把所见的陈明，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18</w:t>
      </w:r>
      <w:r>
        <w:rPr>
          <w:lang w:val="zh_CN" w:bidi="zh_CN"/>
        </w:rPr>
        <w:t xml:space="preserve"> 那是智者的教导， 是他们未曾隐瞒的祖训。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19</w:t>
      </w:r>
      <w:r>
        <w:rPr>
          <w:lang w:val="zh_CN" w:bidi="zh_CN"/>
        </w:rPr>
        <w:t xml:space="preserve"> 这片土地只赐给了他们， 没有外人在他们中间出入。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20</w:t>
      </w:r>
      <w:r>
        <w:rPr>
          <w:lang w:val="zh_CN" w:bidi="zh_CN"/>
        </w:rPr>
        <w:t xml:space="preserve"> 恶人一生受折磨， 残暴之徒终身受苦。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21</w:t>
      </w:r>
      <w:r>
        <w:rPr>
          <w:lang w:val="zh_CN" w:bidi="zh_CN"/>
        </w:rPr>
        <w:t xml:space="preserve"> 他耳边响着恐怖的声音， 他安逸时遭强盗袭击。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22</w:t>
      </w:r>
      <w:r>
        <w:rPr>
          <w:lang w:val="zh_CN" w:bidi="zh_CN"/>
        </w:rPr>
        <w:t xml:space="preserve"> 他不指望能逃脱黑暗， 他注定要丧身刀下。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23</w:t>
      </w:r>
      <w:r>
        <w:rPr>
          <w:lang w:val="zh_CN" w:bidi="zh_CN"/>
        </w:rPr>
        <w:t xml:space="preserve"> 他到处流浪，寻找食物， 他知道黑暗之日快要来临。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24</w:t>
      </w:r>
      <w:r>
        <w:rPr>
          <w:lang w:val="zh_CN" w:bidi="zh_CN"/>
        </w:rPr>
        <w:t xml:space="preserve"> 患难和痛苦使他害怕， 像预备上阵的君王一样压制他。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25</w:t>
      </w:r>
      <w:r>
        <w:rPr>
          <w:lang w:val="zh_CN" w:bidi="zh_CN"/>
        </w:rPr>
        <w:t xml:space="preserve"> 因为他挥拳对抗上帝， 藐视全能者，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26</w:t>
      </w:r>
      <w:r>
        <w:rPr>
          <w:lang w:val="zh_CN" w:bidi="zh_CN"/>
        </w:rPr>
        <w:t xml:space="preserve"> 手拿坚盾狂妄地冲撞祂。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27</w:t>
      </w:r>
      <w:r>
        <w:rPr>
          <w:lang w:val="zh_CN" w:bidi="zh_CN"/>
        </w:rPr>
        <w:t xml:space="preserve"> 他满脸肥肉， 腰间堆满脂肪。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28</w:t>
      </w:r>
      <w:r>
        <w:rPr>
          <w:lang w:val="zh_CN" w:bidi="zh_CN"/>
        </w:rPr>
        <w:t xml:space="preserve"> 他活在毁灭的城邑， 住在被人废弃、 行将坍塌的房屋。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29</w:t>
      </w:r>
      <w:r>
        <w:rPr>
          <w:lang w:val="zh_CN" w:bidi="zh_CN"/>
        </w:rPr>
        <w:t xml:space="preserve"> 他不再富足， 家财不能久留， 地产无法加增。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30</w:t>
      </w:r>
      <w:r>
        <w:rPr>
          <w:lang w:val="zh_CN" w:bidi="zh_CN"/>
        </w:rPr>
        <w:t xml:space="preserve"> 他无法逃脱黑暗， 火焰要烧焦他的嫩枝， 上帝口中的气要毁灭他。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31</w:t>
      </w:r>
      <w:r>
        <w:rPr>
          <w:lang w:val="zh_CN" w:bidi="zh_CN"/>
        </w:rPr>
        <w:t xml:space="preserve"> 他不可自欺，信靠虚空， 因为虚空必成为他的回报。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32</w:t>
      </w:r>
      <w:r>
        <w:rPr>
          <w:lang w:val="zh_CN" w:bidi="zh_CN"/>
        </w:rPr>
        <w:t xml:space="preserve"> 在他离世以前，虚空必临到他， 他的枝子再不会青绿。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33</w:t>
      </w:r>
      <w:r>
        <w:rPr>
          <w:lang w:val="zh_CN" w:bidi="zh_CN"/>
        </w:rPr>
        <w:t xml:space="preserve"> 他必像一棵葡萄树， 葡萄未熟已掉落； 又像一棵橄榄树， 花刚开便凋零。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34</w:t>
      </w:r>
      <w:r>
        <w:rPr>
          <w:lang w:val="zh_CN" w:bidi="zh_CN"/>
        </w:rPr>
        <w:t xml:space="preserve"> 不信上帝之辈必不生育， 受贿者的帐篷必被火烧。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35</w:t>
      </w:r>
      <w:r>
        <w:rPr>
          <w:lang w:val="zh_CN" w:bidi="zh_CN"/>
        </w:rPr>
        <w:t xml:space="preserve"> 他们心怀不轨，生出罪恶， 他们满腹诡诈。”</w:t>
      </w:r>
    </w:p>
    <w:p>
      <w:pPr>
        <w:pStyle w:val="Heading2"/>
      </w:pPr>
      <w:r>
        <w:rPr>
          <w:lang w:val="zh_CN" w:bidi="zh_CN"/>
        </w:rPr>
        <w:t>约伯记 16:1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约伯回答说：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“这些话，我听过很多， 你们的安慰无不让人愁烦。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你们的空谈无休无止吗？ 是什么惹你们说个不停？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倘若你我易地而处， 我也能说你们那样的话， 滔滔不绝地攻击你们， 向你们摇头。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但我会对你们讲鼓励的话， 用劝慰之言减轻你们的痛苦。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“我若申辩，痛苦不减； 我若缄默，痛苦犹在。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上帝啊，你无疑使我精疲力竭， 家破人亡，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你榨干了我， 使我骨瘦如柴， 这成了当面指控我的罪证。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上帝在愤怒中撕裂我，迫害我， 向我咬牙切齿； 仇敌恶狠狠地盯着我。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他们嘲笑我， 轻蔑地掴我的脸， 联合起来攻击我。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上帝把我交给罪人， 把我扔到恶人手中。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我本来平顺，祂击垮了我， 祂抓住我的颈项将我摔碎， 把我当祂的箭靶。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祂的弓箭手四面围住我， 祂毫不留情地刺透我的肾脏， 使我肝胆涂地。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祂一次次地击伤我， 像勇士一样扑向我。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我将麻衣缝在皮肤上， 把我的荣耀埋在尘土中。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16</w:t>
      </w:r>
      <w:r>
        <w:rPr>
          <w:lang w:val="zh_CN" w:bidi="zh_CN"/>
        </w:rPr>
        <w:t xml:space="preserve"> 我哭得脸颊红肿， 眼皮发黑。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17</w:t>
      </w:r>
      <w:r>
        <w:rPr>
          <w:lang w:val="zh_CN" w:bidi="zh_CN"/>
        </w:rPr>
        <w:t xml:space="preserve"> 但我未行残暴之事， 我的祷告纯真。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18</w:t>
      </w:r>
      <w:r>
        <w:rPr>
          <w:lang w:val="zh_CN" w:bidi="zh_CN"/>
        </w:rPr>
        <w:t xml:space="preserve"> “大地啊！不要掩盖我的血， 不要让我的呼求销声匿迹。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19</w:t>
      </w:r>
      <w:r>
        <w:rPr>
          <w:lang w:val="zh_CN" w:bidi="zh_CN"/>
        </w:rPr>
        <w:t xml:space="preserve"> 此时，我的见证人在天上， 我的辩护者在高天上。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20</w:t>
      </w:r>
      <w:r>
        <w:rPr>
          <w:lang w:val="zh_CN" w:bidi="zh_CN"/>
        </w:rPr>
        <w:t xml:space="preserve"> 我的朋友讥笑我， 我在上帝面前泪水涌流。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21</w:t>
      </w:r>
      <w:r>
        <w:rPr>
          <w:lang w:val="zh_CN" w:bidi="zh_CN"/>
        </w:rPr>
        <w:t xml:space="preserve"> 但愿人与上帝之间有仲裁者， 如同人与人之间。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22</w:t>
      </w:r>
      <w:r>
        <w:rPr>
          <w:lang w:val="zh_CN" w:bidi="zh_CN"/>
        </w:rPr>
        <w:t xml:space="preserve"> 因为我的年日不多， 我快要踏上不归路。</w:t>
      </w:r>
    </w:p>
    <w:p>
      <w:pPr>
        <w:pStyle w:val="Heading2"/>
      </w:pPr>
      <w:r>
        <w:rPr>
          <w:lang w:val="zh_CN" w:bidi="zh_CN"/>
        </w:rPr>
        <w:t>约伯记 17:1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“我的心灵破碎，我的年日将尽， 坟墓等候着我。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无疑，嘲笑的人围着我， 我眼睁睁地看着他们挑衅。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上帝啊，求你为我作保。 除你以外，谁肯做我的保人？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你蒙蔽了他们的心智， 因此你必不让他们得胜。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人为了分产业而控告朋友， 其子孙的眼睛要失明。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上帝使我成了人们的笑柄， 他们在我脸上吐唾沫。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哀伤使我眼目昏花， 我整个人骨瘦如柴。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这使正直的人震惊， 使无辜的人起来讨伐不敬虔的人。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义人坚守自己的道， 手洁的人更有力量。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来吧，你们众人再来， 我在你们中间不会找到一个智者。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我的年日已尽， 我的计划破灭， 我的心愿落空。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他们以黑夜为白昼， 说光明与黑暗相似。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我若期望阴间作我的家园， 在黑暗之地铺设我的床榻，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称坟墓为父亲， 称蛆虫为母亲、姊妹，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那么，我的希望在哪里？ 谁能看到我的希望？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16</w:t>
      </w:r>
      <w:r>
        <w:rPr>
          <w:lang w:val="zh_CN" w:bidi="zh_CN"/>
        </w:rPr>
        <w:t xml:space="preserve"> 我的希望会跟我下到阴间， 与我同归尘土吗？”</w:t>
      </w:r>
    </w:p>
    <w:p>
      <w:pPr>
        <w:pStyle w:val="Heading2"/>
      </w:pPr>
      <w:r>
        <w:rPr>
          <w:lang w:val="zh_CN" w:bidi="zh_CN"/>
        </w:rPr>
        <w:t>约伯记 18:1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书亚人比勒达回答说：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“你要狡辩到何时呢？ 你先想清楚，然后我们再谈。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为何你把我们当作牲畜， 把我们视为蠢货？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你这气得要撕碎自己的人， 大地会因你而荒凉吗？ 磐石会因你而挪移吗？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“恶人的光必熄灭。 他的火焰不再闪耀。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他帐篷中灯光暗淡， 他上面的灯熄灭了。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恶人强劲的步伐变得蹒跚， 他必被自己的阴谋所害。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他自陷网罗， 步入圈套。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套索缠住他的脚跟， 网罗紧紧地罩住他。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土里埋着绊他的绳索， 路上有陷阱等待着他。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恐惧四面笼罩着他， 步步紧追着他。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他饿得气力衰竭， 灾祸随时临到他。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疾病侵蚀他的皮肉， 可怕的死亡吞噬他的肢体。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他被拖出安稳的帐篷， 被押到冥王那里。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他的帐篷燃烧着烈焰， 他的居所撒满了硫磺。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16</w:t>
      </w:r>
      <w:r>
        <w:rPr>
          <w:lang w:val="zh_CN" w:bidi="zh_CN"/>
        </w:rPr>
        <w:t xml:space="preserve"> 他下面的根茎枯干， 上面的枝子枯萎。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17</w:t>
      </w:r>
      <w:r>
        <w:rPr>
          <w:lang w:val="zh_CN" w:bidi="zh_CN"/>
        </w:rPr>
        <w:t xml:space="preserve"> 他从世上销声匿迹， 无人记得他的名字。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18</w:t>
      </w:r>
      <w:r>
        <w:rPr>
          <w:lang w:val="zh_CN" w:bidi="zh_CN"/>
        </w:rPr>
        <w:t xml:space="preserve"> 他从光明中被赶入黑暗， 他被逐出这个世界。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19</w:t>
      </w:r>
      <w:r>
        <w:rPr>
          <w:lang w:val="zh_CN" w:bidi="zh_CN"/>
        </w:rPr>
        <w:t xml:space="preserve"> 他在本族中无子无孙， 他所居之地无人生还。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20</w:t>
      </w:r>
      <w:r>
        <w:rPr>
          <w:lang w:val="zh_CN" w:bidi="zh_CN"/>
        </w:rPr>
        <w:t xml:space="preserve"> 他的下场令西方的人震惊， 令东方的人战栗。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21</w:t>
      </w:r>
      <w:r>
        <w:rPr>
          <w:lang w:val="zh_CN" w:bidi="zh_CN"/>
        </w:rPr>
        <w:t xml:space="preserve"> 这就是不义之人的归宿， 不认识上帝之人的下场。”</w:t>
      </w:r>
    </w:p>
    <w:p>
      <w:pPr>
        <w:pStyle w:val="Heading2"/>
      </w:pPr>
      <w:r>
        <w:rPr>
          <w:lang w:val="zh_CN" w:bidi="zh_CN"/>
        </w:rPr>
        <w:t>约伯记 19:1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约伯回答说：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“你们要折磨我多久？ 用言语压碎我到何时？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你们侮辱我已有十次之多， 苦待我也不以为耻。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即使我真有过错， 也由我独自承担。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你们若真要妄自尊大， 利用我的耻辱来指责我，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也该知道是上帝冤枉了我， 用网罗套住我。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我喊冤，却无人回应； 我呼救，却不见公道。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上帝筑起墙垒，阻断我的路， 祂使黑暗笼罩我的路途。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祂剥去我的荣耀， 摘走我头上的冠冕。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祂从四面攻击我，直到我消逝； 祂把我的希望像树一样连根拔除。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祂向我发烈怒， 视我为仇敌。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祂的大军蜂拥而来， 筑起围城坡道攻击我， 在我帐篷四周扎营。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“祂使我的弟兄远离我， 我的熟人完全背弃我。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我的亲属离开我， 我的挚友忘记我。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我的客人和婢女都视我如陌路， 把我当作外族人。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16</w:t>
      </w:r>
      <w:r>
        <w:rPr>
          <w:lang w:val="zh_CN" w:bidi="zh_CN"/>
        </w:rPr>
        <w:t xml:space="preserve"> 我呼唤仆人，他却不回应； 我开口哀求，他也不理睬。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17</w:t>
      </w:r>
      <w:r>
        <w:rPr>
          <w:lang w:val="zh_CN" w:bidi="zh_CN"/>
        </w:rPr>
        <w:t xml:space="preserve"> 我妻子厌恶我的气息， 我的手足都嫌弃我。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18</w:t>
      </w:r>
      <w:r>
        <w:rPr>
          <w:lang w:val="zh_CN" w:bidi="zh_CN"/>
        </w:rPr>
        <w:t xml:space="preserve"> 连小孩子都鄙视我； 我一出现，他们就嘲笑我。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19</w:t>
      </w:r>
      <w:r>
        <w:rPr>
          <w:lang w:val="zh_CN" w:bidi="zh_CN"/>
        </w:rPr>
        <w:t xml:space="preserve"> 我的密友都憎恶我， 我爱的人也反对我。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20</w:t>
      </w:r>
      <w:r>
        <w:rPr>
          <w:lang w:val="zh_CN" w:bidi="zh_CN"/>
        </w:rPr>
        <w:t xml:space="preserve"> 我瘦得只剩下皮包骨， 我离死亡仅一线之隔。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21</w:t>
      </w:r>
      <w:r>
        <w:rPr>
          <w:lang w:val="zh_CN" w:bidi="zh_CN"/>
        </w:rPr>
        <w:t xml:space="preserve"> “我的朋友啊，可怜我吧！可怜我吧！ 因为上帝的手击打我。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22</w:t>
      </w:r>
      <w:r>
        <w:rPr>
          <w:lang w:val="zh_CN" w:bidi="zh_CN"/>
        </w:rPr>
        <w:t xml:space="preserve"> 你们为何像上帝一样逼我？ 为何吃了我的肉还不满足？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23</w:t>
      </w:r>
      <w:r>
        <w:rPr>
          <w:lang w:val="zh_CN" w:bidi="zh_CN"/>
        </w:rPr>
        <w:t xml:space="preserve"> 但愿把我的话写下来， 记录在书卷上，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24</w:t>
      </w:r>
      <w:r>
        <w:rPr>
          <w:lang w:val="zh_CN" w:bidi="zh_CN"/>
        </w:rPr>
        <w:t xml:space="preserve"> 用铁笔和铅镌刻在磐石上， 直存到永远。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25</w:t>
      </w:r>
      <w:r>
        <w:rPr>
          <w:lang w:val="zh_CN" w:bidi="zh_CN"/>
        </w:rPr>
        <w:t xml:space="preserve"> 我知道我的救赎主活着， 最后祂必站在地上。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26</w:t>
      </w:r>
      <w:r>
        <w:rPr>
          <w:lang w:val="zh_CN" w:bidi="zh_CN"/>
        </w:rPr>
        <w:t xml:space="preserve"> 我的皮肉虽然要朽烂， 但我必活着见上帝。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27</w:t>
      </w:r>
      <w:r>
        <w:rPr>
          <w:lang w:val="zh_CN" w:bidi="zh_CN"/>
        </w:rPr>
        <w:t xml:space="preserve"> 我要亲自见祂， 我要亲眼见祂。 我心中充满渴望！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28</w:t>
      </w:r>
      <w:r>
        <w:rPr>
          <w:lang w:val="zh_CN" w:bidi="zh_CN"/>
        </w:rPr>
        <w:t xml:space="preserve"> 你们说祸根在我身上， 还想继续迫害我。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29</w:t>
      </w:r>
      <w:r>
        <w:rPr>
          <w:lang w:val="zh_CN" w:bidi="zh_CN"/>
        </w:rPr>
        <w:t xml:space="preserve"> 你们自己应当畏惧刀剑， 因为烈怒会带来刀剑的惩罚， 那时你们将知道有审判。”</w:t>
      </w:r>
    </w:p>
    <w:p>
      <w:pPr>
        <w:pStyle w:val="Heading2"/>
      </w:pPr>
      <w:r>
        <w:rPr>
          <w:lang w:val="zh_CN" w:bidi="zh_CN"/>
        </w:rPr>
        <w:t>约伯记 20:1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拿玛人琐法回答说：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“我感到烦躁不安， 心中有话不吐不快。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我听见侮辱我的斥责， 我的理智催促我回答。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难道你不知道吗？从古至今， 自从世上有人以来，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恶人得势不会长久， 不信上帝者的快乐转瞬即逝。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虽然他傲气冲天， 把头挺到云端，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终必如自己的粪便永远消亡， 见过他的人都不知他在何处。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他如梦消逝，踪影杳然； 如夜间的异象，飞逝而去。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见过他的人不会再见到他， 他将从家乡消失无踪。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他的儿女要向穷人乞怜， 他要亲手偿还不义之财。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他的筋骨依然强健， 却要随他葬入尘土。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“他以邪恶为甘饴， 将其藏在舌下，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含在口中， 慢慢品味。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这食物在腹中变质， 变成了蛇的毒液。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他要吐出所吞下的财富， 上帝要倒空他腹中之物。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16</w:t>
      </w:r>
      <w:r>
        <w:rPr>
          <w:lang w:val="zh_CN" w:bidi="zh_CN"/>
        </w:rPr>
        <w:t xml:space="preserve"> 他吸吮蛇的毒液， 被蛇的舌头害死。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17</w:t>
      </w:r>
      <w:r>
        <w:rPr>
          <w:lang w:val="zh_CN" w:bidi="zh_CN"/>
        </w:rPr>
        <w:t xml:space="preserve"> 他无法享用流淌不尽的奶与蜜。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18</w:t>
      </w:r>
      <w:r>
        <w:rPr>
          <w:lang w:val="zh_CN" w:bidi="zh_CN"/>
        </w:rPr>
        <w:t xml:space="preserve"> 他留不住劳碌的成果， 无法享用所赚的财富。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19</w:t>
      </w:r>
      <w:r>
        <w:rPr>
          <w:lang w:val="zh_CN" w:bidi="zh_CN"/>
        </w:rPr>
        <w:t xml:space="preserve"> 他欺压、抛弃穷人， 强占他人的房屋。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20</w:t>
      </w:r>
      <w:r>
        <w:rPr>
          <w:lang w:val="zh_CN" w:bidi="zh_CN"/>
        </w:rPr>
        <w:t xml:space="preserve"> 他贪欲无度， 不放过任何喜爱之物。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21</w:t>
      </w:r>
      <w:r>
        <w:rPr>
          <w:lang w:val="zh_CN" w:bidi="zh_CN"/>
        </w:rPr>
        <w:t xml:space="preserve"> 他吞掉一切所有， 他的福乐不能长久。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22</w:t>
      </w:r>
      <w:r>
        <w:rPr>
          <w:lang w:val="zh_CN" w:bidi="zh_CN"/>
        </w:rPr>
        <w:t xml:space="preserve"> 他在富足时将陷入困境， 各种灾祸将接踵而至。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23</w:t>
      </w:r>
      <w:r>
        <w:rPr>
          <w:lang w:val="zh_CN" w:bidi="zh_CN"/>
        </w:rPr>
        <w:t xml:space="preserve"> 上帝的怒火如雨降在他身上， 填满他的肚腹。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24</w:t>
      </w:r>
      <w:r>
        <w:rPr>
          <w:lang w:val="zh_CN" w:bidi="zh_CN"/>
        </w:rPr>
        <w:t xml:space="preserve"> 他躲过了铁刃， 却被铜箭射穿。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25</w:t>
      </w:r>
      <w:r>
        <w:rPr>
          <w:lang w:val="zh_CN" w:bidi="zh_CN"/>
        </w:rPr>
        <w:t xml:space="preserve"> 利箭穿透他的后背， 闪亮的箭头刺破他的胆囊， 恐怖笼罩着他。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26</w:t>
      </w:r>
      <w:r>
        <w:rPr>
          <w:lang w:val="zh_CN" w:bidi="zh_CN"/>
        </w:rPr>
        <w:t xml:space="preserve"> 他的财宝消失在幽冥中， 天火要吞噬他， 焚毁他帐篷中残留的一切。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27</w:t>
      </w:r>
      <w:r>
        <w:rPr>
          <w:lang w:val="zh_CN" w:bidi="zh_CN"/>
        </w:rPr>
        <w:t xml:space="preserve"> 天要揭露他的罪恶， 地要站出来指控他。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28</w:t>
      </w:r>
      <w:r>
        <w:rPr>
          <w:lang w:val="zh_CN" w:bidi="zh_CN"/>
        </w:rPr>
        <w:t xml:space="preserve"> 在上帝发烈怒的日子， 洪流将席卷他的家产。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29</w:t>
      </w:r>
      <w:r>
        <w:rPr>
          <w:lang w:val="zh_CN" w:bidi="zh_CN"/>
        </w:rPr>
        <w:t xml:space="preserve"> 这便是上帝给恶人的归宿， 是上帝让他们承受的结局。”</w:t>
      </w:r>
    </w:p>
    <w:p>
      <w:pPr>
        <w:pStyle w:val="Heading2"/>
      </w:pPr>
      <w:r>
        <w:rPr>
          <w:lang w:val="zh_CN" w:bidi="zh_CN"/>
        </w:rPr>
        <w:t>约伯记 21:1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约伯回答说：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“你们仔细听我说， 便是给我的慰藉。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请容忍我把话说完， 之后任凭你们嘲笑。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我岂是向人抱怨？ 我有理由不耐烦。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你们看到我会大吃一惊， 吓得用手掩口。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我一想到自己，就心惊胆战， 浑身发抖。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为何恶人活着，得享长寿， 势力强大？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他们的儿孙围绕膝前， 他们得见后代茁壮成长。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他们家中平安无惧， 他们不被上帝杖打。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他们的公牛繁殖力强， 他们的母牛从不掉胎。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他们让孩童像羊群一样走到户外， 尽情地欢跳。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他们伴着铃鼓和竖琴歌唱， 在笛声中欢喜不已。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他们一生幸福， 安然下到阴间。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他们对上帝说，‘离开我们， 我们不想学习你的道。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全能者是谁，竟要我们事奉祂？ 向祂祷告有何益处？’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16</w:t>
      </w:r>
      <w:r>
        <w:rPr>
          <w:lang w:val="zh_CN" w:bidi="zh_CN"/>
        </w:rPr>
        <w:t xml:space="preserve"> 看啊，他们的幸福不在他们手中； 因此，我决不苟同他们的谋划。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17</w:t>
      </w:r>
      <w:r>
        <w:rPr>
          <w:lang w:val="zh_CN" w:bidi="zh_CN"/>
        </w:rPr>
        <w:t xml:space="preserve"> “恶人的灯何曾熄灭？ 灾难何曾临到他们？ 上帝何曾发怒使他们受苦？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18</w:t>
      </w:r>
      <w:r>
        <w:rPr>
          <w:lang w:val="zh_CN" w:bidi="zh_CN"/>
        </w:rPr>
        <w:t xml:space="preserve"> 他们何曾像风中的碎秸， 像被暴风卷去的糠秕？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19</w:t>
      </w:r>
      <w:r>
        <w:rPr>
          <w:lang w:val="zh_CN" w:bidi="zh_CN"/>
        </w:rPr>
        <w:t xml:space="preserve"> 你们说上帝会把惩罚留给他们的儿女， 我认为不如报应在他们本人身上， 让他们亲自领教。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20</w:t>
      </w:r>
      <w:r>
        <w:rPr>
          <w:lang w:val="zh_CN" w:bidi="zh_CN"/>
        </w:rPr>
        <w:t xml:space="preserve"> 愿他们亲眼看见自己灭亡。 愿他们喝下全能者的烈怒。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21</w:t>
      </w:r>
      <w:r>
        <w:rPr>
          <w:lang w:val="zh_CN" w:bidi="zh_CN"/>
        </w:rPr>
        <w:t xml:space="preserve"> 因为他们的岁月一旦度尽， 又怎会关心身后的家人？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22</w:t>
      </w:r>
      <w:r>
        <w:rPr>
          <w:lang w:val="zh_CN" w:bidi="zh_CN"/>
        </w:rPr>
        <w:t xml:space="preserve"> “上帝既审判身居高位者， 谁还能传授知识给祂？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23</w:t>
      </w:r>
      <w:r>
        <w:rPr>
          <w:lang w:val="zh_CN" w:bidi="zh_CN"/>
        </w:rPr>
        <w:t xml:space="preserve"> 有人至死仍充满活力， 尽享平靖安逸。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24</w:t>
      </w:r>
      <w:r>
        <w:rPr>
          <w:lang w:val="zh_CN" w:bidi="zh_CN"/>
        </w:rPr>
        <w:t xml:space="preserve"> 他营养充足， 骨骼健壮。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25</w:t>
      </w:r>
      <w:r>
        <w:rPr>
          <w:lang w:val="zh_CN" w:bidi="zh_CN"/>
        </w:rPr>
        <w:t xml:space="preserve"> 有人至死心中苦痛， 从未尝过幸福的滋味。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26</w:t>
      </w:r>
      <w:r>
        <w:rPr>
          <w:lang w:val="zh_CN" w:bidi="zh_CN"/>
        </w:rPr>
        <w:t xml:space="preserve"> 二者都埋入尘土， 被蛆虫覆盖。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27</w:t>
      </w:r>
      <w:r>
        <w:rPr>
          <w:lang w:val="zh_CN" w:bidi="zh_CN"/>
        </w:rPr>
        <w:t xml:space="preserve"> 我知道你们的想法， 并那些冤枉我的诡计。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28</w:t>
      </w:r>
      <w:r>
        <w:rPr>
          <w:lang w:val="zh_CN" w:bidi="zh_CN"/>
        </w:rPr>
        <w:t xml:space="preserve"> 你们问，‘权贵的房子如今何在？ 恶人住的帐篷今在何方？’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29</w:t>
      </w:r>
      <w:r>
        <w:rPr>
          <w:lang w:val="zh_CN" w:bidi="zh_CN"/>
        </w:rPr>
        <w:t xml:space="preserve"> 难道你们没有问过旅客， 不接受他们的说法？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30</w:t>
      </w:r>
      <w:r>
        <w:rPr>
          <w:lang w:val="zh_CN" w:bidi="zh_CN"/>
        </w:rPr>
        <w:t xml:space="preserve"> 就是恶人在灾难之日幸存， 在上帝发怒之日得以逃脱。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31</w:t>
      </w:r>
      <w:r>
        <w:rPr>
          <w:lang w:val="zh_CN" w:bidi="zh_CN"/>
        </w:rPr>
        <w:t xml:space="preserve"> 谁会当面斥责他们的恶行， 因其所作所为而报应他们？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32</w:t>
      </w:r>
      <w:r>
        <w:rPr>
          <w:lang w:val="zh_CN" w:bidi="zh_CN"/>
        </w:rPr>
        <w:t xml:space="preserve"> 他们被抬入坟墓后， 还有人看守墓地。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33</w:t>
      </w:r>
      <w:r>
        <w:rPr>
          <w:lang w:val="zh_CN" w:bidi="zh_CN"/>
        </w:rPr>
        <w:t xml:space="preserve"> 他们在谷中的沃土安息， 送葬的人前拥后随，不计其数。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34</w:t>
      </w:r>
      <w:r>
        <w:rPr>
          <w:lang w:val="zh_CN" w:bidi="zh_CN"/>
        </w:rPr>
        <w:t xml:space="preserve"> 你们的空谈怎能安慰我？ 你们的回答纯属荒谬。”</w:t>
      </w:r>
    </w:p>
    <w:p>
      <w:pPr>
        <w:pStyle w:val="Heading2"/>
      </w:pPr>
      <w:r>
        <w:rPr>
          <w:lang w:val="zh_CN" w:bidi="zh_CN"/>
        </w:rPr>
        <w:t>约伯记 22:1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提幔人以利法回答说：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“人对上帝能有何益处？ 即使智者对祂又有何益？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全能者岂会因你为人公义而喜悦， 因你行为纯全而获利？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祂岂会因你敬虔而责备你、审判你？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你岂不是罪恶深重， 过犯无数？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你无故强取弟兄的物品作抵押， 剥去贫寒者的衣服，任其赤身露体。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你不给疲乏的人水喝， 不给饥饿的人食物。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土地归了权贵， 只让显要占有。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你让寡妇空手而去， 你打断孤儿的臂膀。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因此你周围布满网罗， 恐惧突然笼罩你。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黑暗遮掩你的视线， 洪水淹没你。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“上帝岂不在高天之上吗？ 看，天上的星宿何其高远！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你却说，‘上帝知道什么？ 祂怎能穿透幽暗施行审判？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当祂在穹苍巡弋时， 密云挡住祂的视线。’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难道你要走恶人的古道， 步他们的后尘？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16</w:t>
      </w:r>
      <w:r>
        <w:rPr>
          <w:lang w:val="zh_CN" w:bidi="zh_CN"/>
        </w:rPr>
        <w:t xml:space="preserve"> 他们死期未到便已夭逝， 他们的根基被洪涛卷走。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17</w:t>
      </w:r>
      <w:r>
        <w:rPr>
          <w:lang w:val="zh_CN" w:bidi="zh_CN"/>
        </w:rPr>
        <w:t xml:space="preserve"> 他们对上帝说，‘离开我们吧！ 全能者能把我们怎么样？’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18</w:t>
      </w:r>
      <w:r>
        <w:rPr>
          <w:lang w:val="zh_CN" w:bidi="zh_CN"/>
        </w:rPr>
        <w:t xml:space="preserve"> 然而，是上帝把美物充满他们的家； 因此，我决不苟同他们的谋划。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19</w:t>
      </w:r>
      <w:r>
        <w:rPr>
          <w:lang w:val="zh_CN" w:bidi="zh_CN"/>
        </w:rPr>
        <w:t xml:space="preserve"> 义人看见他们的结局便欢喜， 无辜者见了便嘲笑，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20</w:t>
      </w:r>
      <w:r>
        <w:rPr>
          <w:lang w:val="zh_CN" w:bidi="zh_CN"/>
        </w:rPr>
        <w:t xml:space="preserve"> 说，‘我们的仇敌果然被铲除， 他们的财产已被火吞噬。’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21</w:t>
      </w:r>
      <w:r>
        <w:rPr>
          <w:lang w:val="zh_CN" w:bidi="zh_CN"/>
        </w:rPr>
        <w:t xml:space="preserve"> “你要顺从上帝，与祂和好， 福乐就会临到你。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22</w:t>
      </w:r>
      <w:r>
        <w:rPr>
          <w:lang w:val="zh_CN" w:bidi="zh_CN"/>
        </w:rPr>
        <w:t xml:space="preserve"> 你要接受祂的教诲， 把祂的话谨记在心。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23</w:t>
      </w:r>
      <w:r>
        <w:rPr>
          <w:lang w:val="zh_CN" w:bidi="zh_CN"/>
        </w:rPr>
        <w:t xml:space="preserve"> 你若归向全能者，就必得到恢复。 你若将罪恶从帐篷中远远赶走，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24</w:t>
      </w:r>
      <w:r>
        <w:rPr>
          <w:lang w:val="zh_CN" w:bidi="zh_CN"/>
        </w:rPr>
        <w:t xml:space="preserve"> 将金子扔进尘土， 将俄斐的金子丢在布满石头的溪谷，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25</w:t>
      </w:r>
      <w:r>
        <w:rPr>
          <w:lang w:val="zh_CN" w:bidi="zh_CN"/>
        </w:rPr>
        <w:t xml:space="preserve"> 全能者必成为你的金子， 成为你珍贵的银子。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26</w:t>
      </w:r>
      <w:r>
        <w:rPr>
          <w:lang w:val="zh_CN" w:bidi="zh_CN"/>
        </w:rPr>
        <w:t xml:space="preserve"> 那时，你必以全能者为乐， 你必抬头仰望上帝。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27</w:t>
      </w:r>
      <w:r>
        <w:rPr>
          <w:lang w:val="zh_CN" w:bidi="zh_CN"/>
        </w:rPr>
        <w:t xml:space="preserve"> 你向祂祷告，祂必垂听， 你必向祂还所许的愿。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28</w:t>
      </w:r>
      <w:r>
        <w:rPr>
          <w:lang w:val="zh_CN" w:bidi="zh_CN"/>
        </w:rPr>
        <w:t xml:space="preserve"> 你想做的事都会成功， 必有光照亮你的道路。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29</w:t>
      </w:r>
      <w:r>
        <w:rPr>
          <w:lang w:val="zh_CN" w:bidi="zh_CN"/>
        </w:rPr>
        <w:t xml:space="preserve"> 人遭贬抑时，你说，‘他们太高傲了。’ 上帝拯救眼目低垂的人。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30</w:t>
      </w:r>
      <w:r>
        <w:rPr>
          <w:lang w:val="zh_CN" w:bidi="zh_CN"/>
        </w:rPr>
        <w:t xml:space="preserve"> 祂甚至会解救有罪之人， 他们必因你的手清洁而获救。”</w:t>
      </w:r>
    </w:p>
    <w:p>
      <w:pPr>
        <w:pStyle w:val="Heading2"/>
      </w:pPr>
      <w:r>
        <w:rPr>
          <w:lang w:val="zh_CN" w:bidi="zh_CN"/>
        </w:rPr>
        <w:t>约伯记 23:1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约伯回答说：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“我的哀诉至今充满苦楚， 祂的责罚使我呻吟不止。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但愿我知道何处能寻见上帝， 知道怎样去祂的居所。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我好在祂面前陈明案情， 滔滔不绝地为自己申辩；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我好知道祂的答复， 明白祂对我说的话。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祂会用大能与我争辩吗？ 不会的，祂会垂听我的申诉，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允许正直的人与祂理论， 审判者会让我永远脱罪。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“然而，我去东边，祂不在那里； 我到西边，也找不到祂。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祂在北边工作，我看不见祂； 祂转到南边，我也看不见祂。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但祂知道我的一举一动， 我被祂试炼后必如纯金。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我紧随祂的脚步， 持守祂的道，没有偏离。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我没有违背祂口中的诫命， 我珍视祂的话语胜过我日用的饮食。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祂独行其事，谁能阻挡祂？ 祂按自己的意愿行事。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祂在我身上的计划必然实现， 祂还有许多这样的计划。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所以，我在祂面前惊恐不安。 我想起这一切，便对祂充满恐惧。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16</w:t>
      </w:r>
      <w:r>
        <w:rPr>
          <w:lang w:val="zh_CN" w:bidi="zh_CN"/>
        </w:rPr>
        <w:t xml:space="preserve"> 上帝使我心惊胆战， 全能者使我惊恐不安。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17</w:t>
      </w:r>
      <w:r>
        <w:rPr>
          <w:lang w:val="zh_CN" w:bidi="zh_CN"/>
        </w:rPr>
        <w:t xml:space="preserve"> 然而，我不会因为置身黑暗， 被幽暗笼罩而缄默不言。</w:t>
      </w:r>
    </w:p>
    <w:p>
      <w:pPr>
        <w:pStyle w:val="Heading2"/>
      </w:pPr>
      <w:r>
        <w:rPr>
          <w:lang w:val="zh_CN" w:bidi="zh_CN"/>
        </w:rPr>
        <w:t>约伯记 24:1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“全能者为何不定下审判的日期？ 为何认识祂的人要空等一场？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恶人挪移界石， 抢夺羊群去牧养。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他们牵走孤儿的驴， 强取寡妇的牛作抵押。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他们把贫民赶离正路， 地上的穷人被迫东躲西藏。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穷人如荒漠中的野驴， 在荒地殷勤觅食，给儿女糊口。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他们割田间的草料， 摘恶人剩余的葡萄。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他们整夜赤身露体， 没有被子可以御寒。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他们被山雨浇透， 只能在岩石下栖身。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恶人夺去寡母怀中的孤儿， 强取穷人的孩子作抵押，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使他们赤身露体地流浪， 饿着肚子扛禾捆。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他们在恶人的橄榄林中榨油， 在酒池踩踏，却受干渴之苦。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城中传来垂死之人的呻吟， 受伤者不断呼救， 上帝却置之不理。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“有人与光明为敌， 不认识光明之道， 也不走光明之路。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凶手黎明起来， 杀害贫苦的人， 夜晚又去做贼。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奸夫的眼睛盼着黄昏， 心想，‘没人会看见我’， 并把脸蒙起来。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16</w:t>
      </w:r>
      <w:r>
        <w:rPr>
          <w:lang w:val="zh_CN" w:bidi="zh_CN"/>
        </w:rPr>
        <w:t xml:space="preserve"> 盗贼夜间挖墙行窃， 日间躲藏起来， 不想认识光明。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17</w:t>
      </w:r>
      <w:r>
        <w:rPr>
          <w:lang w:val="zh_CN" w:bidi="zh_CN"/>
        </w:rPr>
        <w:t xml:space="preserve"> 因为他们把暗夜当白昼， 他们熟知暗夜的恐怖。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18</w:t>
      </w:r>
      <w:r>
        <w:rPr>
          <w:lang w:val="zh_CN" w:bidi="zh_CN"/>
        </w:rPr>
        <w:t xml:space="preserve"> “恶人如水上的泡沫。 他们的产业被咒诅， 无人踏足其葡萄园。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19</w:t>
      </w:r>
      <w:r>
        <w:rPr>
          <w:lang w:val="zh_CN" w:bidi="zh_CN"/>
        </w:rPr>
        <w:t xml:space="preserve"> 阴间吞噬犯罪之人， 如同干热吞噬融雪。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20</w:t>
      </w:r>
      <w:r>
        <w:rPr>
          <w:lang w:val="zh_CN" w:bidi="zh_CN"/>
        </w:rPr>
        <w:t xml:space="preserve"> 他们的生母忘记他们， 虫子在他们身上饱餐。 没有人再记得他们， 恶人像树木一样折断。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21</w:t>
      </w:r>
      <w:r>
        <w:rPr>
          <w:lang w:val="zh_CN" w:bidi="zh_CN"/>
        </w:rPr>
        <w:t xml:space="preserve"> 他们恶待不育的妇人， 毫不善待寡妇。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22</w:t>
      </w:r>
      <w:r>
        <w:rPr>
          <w:lang w:val="zh_CN" w:bidi="zh_CN"/>
        </w:rPr>
        <w:t xml:space="preserve"> 但上帝用大能掳走权贵， 他们再强大也难保性命。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23</w:t>
      </w:r>
      <w:r>
        <w:rPr>
          <w:lang w:val="zh_CN" w:bidi="zh_CN"/>
        </w:rPr>
        <w:t xml:space="preserve"> 上帝让他们暂享安逸， 但他们逃不过祂的眼睛。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24</w:t>
      </w:r>
      <w:r>
        <w:rPr>
          <w:lang w:val="zh_CN" w:bidi="zh_CN"/>
        </w:rPr>
        <w:t xml:space="preserve"> 他们一时得势，转瞬消逝； 他们沦为卑贱，像其他人一样灭亡， 像麦穗一样被割掉。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25</w:t>
      </w:r>
      <w:r>
        <w:rPr>
          <w:lang w:val="zh_CN" w:bidi="zh_CN"/>
        </w:rPr>
        <w:t xml:space="preserve"> 我说的都是实情，谁能否认？ 谁能证明我的话是空谈？”</w:t>
      </w:r>
    </w:p>
    <w:p>
      <w:pPr>
        <w:pStyle w:val="Heading2"/>
      </w:pPr>
      <w:r>
        <w:rPr>
          <w:lang w:val="zh_CN" w:bidi="zh_CN"/>
        </w:rPr>
        <w:t>约伯记 25:1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书亚人比勒达回答说：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“上帝掌管一切，威严可畏， 祂在高天之上缔造和平。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谁能计算祂天军的数目？ 谁不被祂的光辉照耀？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世人怎能在上帝面前算为义人？ 妇人所生的怎能纯洁？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在祂眼中，月亮算不上明亮， 星辰也算不上皎洁，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更何况是像蛆一样的人， 像虫一样的世人呢？”</w:t>
      </w:r>
    </w:p>
    <w:p>
      <w:pPr>
        <w:pStyle w:val="Heading2"/>
      </w:pPr>
      <w:r>
        <w:rPr>
          <w:lang w:val="zh_CN" w:bidi="zh_CN"/>
        </w:rPr>
        <w:t>约伯记 26:1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约伯回答说：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“你真是帮了软弱者的大忙！ 救了臂膀无力的人！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无智慧的人真多亏你的指教！ 承蒙你的真知灼见！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谁帮你说出这些话？ 谁的灵在借着你发言？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“阴魂和水族在水底颤抖，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阴间裸露在祂面前， 灭亡之地毫无遮掩。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祂将北极铺在空中， 将地悬在虚无中；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祂将水卷在密云中， 云负重却不裂开。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祂遮盖自己的宝座， 把云彩铺在上面。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祂在海面上画出地平线， 作为光明与黑暗的交界。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祂的斥责使天柱震动惊骇，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祂的能力使大海平静， 祂运用智慧击碎海怪。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祂吹的气使天空晴朗， 祂挥手刺穿逃跑的蛇。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看啊，这不过是祂作为的一斑， 是我们听到的点滴微音！ 谁能领悟祂的雷霆万钧？”</w:t>
      </w:r>
    </w:p>
    <w:p>
      <w:pPr>
        <w:pStyle w:val="Heading2"/>
      </w:pPr>
      <w:r>
        <w:rPr>
          <w:lang w:val="zh_CN" w:bidi="zh_CN"/>
        </w:rPr>
        <w:t>约伯记 27:1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约伯接着说：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“我凭不给我公道的永恒上帝， 凭使我灵魂陷入痛苦的全能者起誓，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只要我一息尚存， 鼻中还有上帝之气，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我的嘴唇决不说恶语， 舌头决不讲谎话。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我决不承认你们有理， 我至死坚信自己无辜。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我坚守自己的公义，决不放弃， 我有生之年都问心无愧。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“愿我仇敌的下场和恶人一样， 愿我对头的结局和罪人相同。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因为不敬虔的人将被铲除，上帝将夺去他的性命。 那时，他还有何指望？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患难临到他时， 上帝岂会垂听他的呼求？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他岂会以全能者为乐， 时时求告上帝？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“我要教导你们有关上帝的能力， 我不会隐瞒全能者的作为。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其实你们也曾亲眼目睹， 为何还讲这些虚妄之言？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“以下是上帝给恶人的归宿， 全能者让凶徒承受的结局。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他的儿女再多也难逃杀戮， 他的子孙永远无法果腹。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他幸存的后人被瘟疫吞噬， 家中的寡妇也不哀哭。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16</w:t>
      </w:r>
      <w:r>
        <w:rPr>
          <w:lang w:val="zh_CN" w:bidi="zh_CN"/>
        </w:rPr>
        <w:t xml:space="preserve"> 尽管他堆积的银子多如尘沙， 储存的衣服高若土堆，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17</w:t>
      </w:r>
      <w:r>
        <w:rPr>
          <w:lang w:val="zh_CN" w:bidi="zh_CN"/>
        </w:rPr>
        <w:t xml:space="preserve"> 但义人将穿他储存的衣服， 清白的人将分他的银子。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18</w:t>
      </w:r>
      <w:r>
        <w:rPr>
          <w:lang w:val="zh_CN" w:bidi="zh_CN"/>
        </w:rPr>
        <w:t xml:space="preserve"> 他建的房子像蛾茧， 像守望者搭的草棚。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19</w:t>
      </w:r>
      <w:r>
        <w:rPr>
          <w:lang w:val="zh_CN" w:bidi="zh_CN"/>
        </w:rPr>
        <w:t xml:space="preserve"> 他睡前还是富翁， 醒来后财富已空。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20</w:t>
      </w:r>
      <w:r>
        <w:rPr>
          <w:lang w:val="zh_CN" w:bidi="zh_CN"/>
        </w:rPr>
        <w:t xml:space="preserve"> 恐惧如洪水般淹没他， 暴风在夜间把他卷去。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21</w:t>
      </w:r>
      <w:r>
        <w:rPr>
          <w:lang w:val="zh_CN" w:bidi="zh_CN"/>
        </w:rPr>
        <w:t xml:space="preserve"> 东风把他刮走， 吹得无影无踪。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22</w:t>
      </w:r>
      <w:r>
        <w:rPr>
          <w:lang w:val="zh_CN" w:bidi="zh_CN"/>
        </w:rPr>
        <w:t xml:space="preserve"> 狂风毫不留情地击打他， 他拼命地逃离风的威力。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23</w:t>
      </w:r>
      <w:r>
        <w:rPr>
          <w:lang w:val="zh_CN" w:bidi="zh_CN"/>
        </w:rPr>
        <w:t xml:space="preserve"> 狂风向他拍掌， 呼啸着吹走他。</w:t>
      </w:r>
    </w:p>
    <w:p>
      <w:pPr>
        <w:pStyle w:val="Heading2"/>
      </w:pPr>
      <w:r>
        <w:rPr>
          <w:lang w:val="zh_CN" w:bidi="zh_CN"/>
        </w:rPr>
        <w:t>约伯记 28:1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“银从矿中采取， 金有冶炼之地，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铁从地下挖掘， 铜从石中提炼。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世人探寻黑暗的尽头， 搜索幽暗的深处， 要得隐藏的矿石。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他们在杳无人烟、人踪绝迹之地开矿， 他们远离人群，悬在半空摇来摇去。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大地出产粮食， 地下烈火翻腾。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地下的石头出蓝宝石， 还蕴藏着金沙。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矿中的路径，猛禽不知道， 鹰眼也未曾见过，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猛兽未曾踏足， 狮子未曾经过。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世人开凿坚石， 翻动山的根基，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在岩石中凿通道， 一览各样的宝藏。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他们把水流截断， 使隐藏之物显露。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“然而，智慧何处寻？ 聪明之道在哪里？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无人知道智慧的价值， 人世间找不到她。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深渊说，‘她不在我里面。’ 海洋说，‘她不在我这里。’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金子买不到她， 银子换不来她；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16</w:t>
      </w:r>
      <w:r>
        <w:rPr>
          <w:lang w:val="zh_CN" w:bidi="zh_CN"/>
        </w:rPr>
        <w:t xml:space="preserve"> 俄斐的金子无法与她相比， 红玛瑙和蓝宝石不能与她媲美；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17</w:t>
      </w:r>
      <w:r>
        <w:rPr>
          <w:lang w:val="zh_CN" w:bidi="zh_CN"/>
        </w:rPr>
        <w:t xml:space="preserve"> 黄金和水晶无法与她相比， 纯金的器皿不能与她兑换；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18</w:t>
      </w:r>
      <w:r>
        <w:rPr>
          <w:lang w:val="zh_CN" w:bidi="zh_CN"/>
        </w:rPr>
        <w:t xml:space="preserve"> 珊瑚和碧玉不能与她相提并论， 红宝石的价值远不如她；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19</w:t>
      </w:r>
      <w:r>
        <w:rPr>
          <w:lang w:val="zh_CN" w:bidi="zh_CN"/>
        </w:rPr>
        <w:t xml:space="preserve"> 古实的黄玉无法与她相比， 纯金不能与她等量齐观。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20</w:t>
      </w:r>
      <w:r>
        <w:rPr>
          <w:lang w:val="zh_CN" w:bidi="zh_CN"/>
        </w:rPr>
        <w:t xml:space="preserve"> “然而，智慧何处寻？ 聪明之道在哪里？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21</w:t>
      </w:r>
      <w:r>
        <w:rPr>
          <w:lang w:val="zh_CN" w:bidi="zh_CN"/>
        </w:rPr>
        <w:t xml:space="preserve"> 众生的眼睛看不见她， 空中的飞鸟找不到她。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22</w:t>
      </w:r>
      <w:r>
        <w:rPr>
          <w:lang w:val="zh_CN" w:bidi="zh_CN"/>
        </w:rPr>
        <w:t xml:space="preserve"> 毁灭和死亡说， ‘我们只风闻其名。’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23</w:t>
      </w:r>
      <w:r>
        <w:rPr>
          <w:lang w:val="zh_CN" w:bidi="zh_CN"/>
        </w:rPr>
        <w:t xml:space="preserve"> 上帝认识通往智慧的路， 祂知道智慧在哪里，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24</w:t>
      </w:r>
      <w:r>
        <w:rPr>
          <w:lang w:val="zh_CN" w:bidi="zh_CN"/>
        </w:rPr>
        <w:t xml:space="preserve"> 因祂纵览地极， 遍察天下万物。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25</w:t>
      </w:r>
      <w:r>
        <w:rPr>
          <w:lang w:val="zh_CN" w:bidi="zh_CN"/>
        </w:rPr>
        <w:t xml:space="preserve"> 祂定下风的重量， 量出水的规模；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26</w:t>
      </w:r>
      <w:r>
        <w:rPr>
          <w:lang w:val="zh_CN" w:bidi="zh_CN"/>
        </w:rPr>
        <w:t xml:space="preserve"> 祂颁布雨露的规律， 划定雷电的路线。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27</w:t>
      </w:r>
      <w:r>
        <w:rPr>
          <w:lang w:val="zh_CN" w:bidi="zh_CN"/>
        </w:rPr>
        <w:t xml:space="preserve"> 那时祂已看见智慧，并评估她， 坚立她，探察她。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28</w:t>
      </w:r>
      <w:r>
        <w:rPr>
          <w:lang w:val="zh_CN" w:bidi="zh_CN"/>
        </w:rPr>
        <w:t xml:space="preserve"> 祂对世人说，‘敬畏主就是智慧， 远离恶便是聪明。’”</w:t>
      </w:r>
    </w:p>
    <w:p>
      <w:pPr>
        <w:pStyle w:val="Heading2"/>
      </w:pPr>
      <w:r>
        <w:rPr>
          <w:lang w:val="zh_CN" w:bidi="zh_CN"/>
        </w:rPr>
        <w:t>约伯记 29:1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约伯接着说：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“但愿我回到从前的岁月， 回到上帝看顾我的日子。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那时，祂的灯在我头上照耀， 祂的光伴我走过黑暗。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那时，我身强力壮， 上帝是我家的密友；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全能者尚与我同在， 儿女围绕在我身旁；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我用奶油洗脚， 磐石为我涌出油河。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“那时，我去城门口， 到广场就坐，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青年看见我便回避， 老人也起身肃立；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王侯都停止讲话， 用手掩口；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权贵都静默无声， 舌头紧贴上膛。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听见我的都祝福我， 看见我的都称赞我。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因为我拯救求助的穷人， 解救无人援助的孤儿。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临终的人为我祝福， 我使寡妇心里欢唱。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我以公义为衣穿在身上， 公正是我的外袍和头巾。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我做盲人的眼、 瘸腿之人的脚；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16</w:t>
      </w:r>
      <w:r>
        <w:rPr>
          <w:lang w:val="zh_CN" w:bidi="zh_CN"/>
        </w:rPr>
        <w:t xml:space="preserve"> 我做穷人的父， 为陌生人申冤。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17</w:t>
      </w:r>
      <w:r>
        <w:rPr>
          <w:lang w:val="zh_CN" w:bidi="zh_CN"/>
        </w:rPr>
        <w:t xml:space="preserve"> 我打落恶人的毒牙， 从他们口中救出受害者。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18</w:t>
      </w:r>
      <w:r>
        <w:rPr>
          <w:lang w:val="zh_CN" w:bidi="zh_CN"/>
        </w:rPr>
        <w:t xml:space="preserve"> “我想，‘我必在家中安然离世， 我的年日必多如尘沙。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19</w:t>
      </w:r>
      <w:r>
        <w:rPr>
          <w:lang w:val="zh_CN" w:bidi="zh_CN"/>
        </w:rPr>
        <w:t xml:space="preserve"> 我的根伸展到水边， 枝子整夜沐浴甘露。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20</w:t>
      </w:r>
      <w:r>
        <w:rPr>
          <w:lang w:val="zh_CN" w:bidi="zh_CN"/>
        </w:rPr>
        <w:t xml:space="preserve"> 我的尊荣永不褪色。 手中的弓常新不败。’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21</w:t>
      </w:r>
      <w:r>
        <w:rPr>
          <w:lang w:val="zh_CN" w:bidi="zh_CN"/>
        </w:rPr>
        <w:t xml:space="preserve"> “人们期待聆听我的话， 默然等候我的指教。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22</w:t>
      </w:r>
      <w:r>
        <w:rPr>
          <w:lang w:val="zh_CN" w:bidi="zh_CN"/>
        </w:rPr>
        <w:t xml:space="preserve"> 我讲完后，无人再发言； 我的话滋润他们的心田。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23</w:t>
      </w:r>
      <w:r>
        <w:rPr>
          <w:lang w:val="zh_CN" w:bidi="zh_CN"/>
        </w:rPr>
        <w:t xml:space="preserve"> 他们盼我如盼甘霖， 张着口如慕春雨。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24</w:t>
      </w:r>
      <w:r>
        <w:rPr>
          <w:lang w:val="zh_CN" w:bidi="zh_CN"/>
        </w:rPr>
        <w:t xml:space="preserve"> 我的微笑令他们受宠若惊， 他们从不使我脸色不悦。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25</w:t>
      </w:r>
      <w:r>
        <w:rPr>
          <w:lang w:val="zh_CN" w:bidi="zh_CN"/>
        </w:rPr>
        <w:t xml:space="preserve"> 我为他们选择道路，并且做首领， 我就像住在军中的君王， 又如伤心之人的安慰者。</w:t>
      </w:r>
    </w:p>
    <w:p>
      <w:pPr>
        <w:pStyle w:val="Heading2"/>
      </w:pPr>
      <w:r>
        <w:rPr>
          <w:lang w:val="zh_CN" w:bidi="zh_CN"/>
        </w:rPr>
        <w:t>约伯记 30:1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“但如今，比我年少的人竟嘲笑我， 他们的父亲曾被我鄙视， 连我的牧羊犬都不如。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他们精力衰竭， 无力的手于我何益？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他们贫穷饥饿，瘦弱不堪， 夜间在干旱荒凉之地啃食。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他们在草丛中拔咸草充饥， 以罗腾树根为食。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他们被赶离人群， 像贼一样被喝斥。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他们只好住在荒谷， 在地洞和岩穴栖身；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在杂草间嚎叫如兽， 在树丛中蜷缩一团。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他们是愚昧无名之辈， 被人用鞭子赶出境外。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“如今，他们竟唱歌讽刺我， 我成了他们的笑柄。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他们厌恶我，不愿靠近我， 任意朝我脸上吐唾沫。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因为上帝苦待我，使我毫无力量， 他们才在我面前肆无忌惮。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这些无赖从右边攻击我， 迫使我逃亡， 他们展开攻势要毁灭我。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他们截断我的路， 想方设法害我，无人相助。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他们冲破防线， 从废墟中向我袭来。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恐惧笼罩着我， 我的尊荣随风而去， 我的荣华如云消散。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16</w:t>
      </w:r>
      <w:r>
        <w:rPr>
          <w:lang w:val="zh_CN" w:bidi="zh_CN"/>
        </w:rPr>
        <w:t xml:space="preserve"> “如今我的生命将尽， 痛苦的日子抓住我。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17</w:t>
      </w:r>
      <w:r>
        <w:rPr>
          <w:lang w:val="zh_CN" w:bidi="zh_CN"/>
        </w:rPr>
        <w:t xml:space="preserve"> 夜间我的骨头刺痛， 啃噬之痛无休无止。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18</w:t>
      </w:r>
      <w:r>
        <w:rPr>
          <w:lang w:val="zh_CN" w:bidi="zh_CN"/>
        </w:rPr>
        <w:t xml:space="preserve"> 上帝猛力抓住我的衣服， 紧紧地揪住我的衣领。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19</w:t>
      </w:r>
      <w:r>
        <w:rPr>
          <w:lang w:val="zh_CN" w:bidi="zh_CN"/>
        </w:rPr>
        <w:t xml:space="preserve"> 祂把我扔进淤泥， 使我如尘埃灰烬。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20</w:t>
      </w:r>
      <w:r>
        <w:rPr>
          <w:lang w:val="zh_CN" w:bidi="zh_CN"/>
        </w:rPr>
        <w:t xml:space="preserve"> “上帝啊！我向你呼求，你不回应； 我站起来，你也不理睬。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21</w:t>
      </w:r>
      <w:r>
        <w:rPr>
          <w:lang w:val="zh_CN" w:bidi="zh_CN"/>
        </w:rPr>
        <w:t xml:space="preserve"> 你变得对我残酷无情， 用你大能的手迫害我，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22</w:t>
      </w:r>
      <w:r>
        <w:rPr>
          <w:lang w:val="zh_CN" w:bidi="zh_CN"/>
        </w:rPr>
        <w:t xml:space="preserve"> 把我提到风中，让我被风吹走， 被暴风抛来抛去。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23</w:t>
      </w:r>
      <w:r>
        <w:rPr>
          <w:lang w:val="zh_CN" w:bidi="zh_CN"/>
        </w:rPr>
        <w:t xml:space="preserve"> 我知道你要带我去死亡之地， 那是你为众生所定的归宿。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24</w:t>
      </w:r>
      <w:r>
        <w:rPr>
          <w:lang w:val="zh_CN" w:bidi="zh_CN"/>
        </w:rPr>
        <w:t xml:space="preserve"> “诚然，不幸的人在困境中呼救， 无人会伸手加害他。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25</w:t>
      </w:r>
      <w:r>
        <w:rPr>
          <w:lang w:val="zh_CN" w:bidi="zh_CN"/>
        </w:rPr>
        <w:t xml:space="preserve"> 难道我不曾为受苦的人哭泣， 我的心不曾为穷困者悲伤吗？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26</w:t>
      </w:r>
      <w:r>
        <w:rPr>
          <w:lang w:val="zh_CN" w:bidi="zh_CN"/>
        </w:rPr>
        <w:t xml:space="preserve"> 我盼望幸福，来的却是灾祸； 我期待光明，来的却是黑暗。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27</w:t>
      </w:r>
      <w:r>
        <w:rPr>
          <w:lang w:val="zh_CN" w:bidi="zh_CN"/>
        </w:rPr>
        <w:t xml:space="preserve"> 我心里一直烦乱不安， 苦难的日子迎面袭来。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28</w:t>
      </w:r>
      <w:r>
        <w:rPr>
          <w:lang w:val="zh_CN" w:bidi="zh_CN"/>
        </w:rPr>
        <w:t xml:space="preserve"> 我皮肤发黑，不是因为日晒， 我在会众中站起来呼救。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29</w:t>
      </w:r>
      <w:r>
        <w:rPr>
          <w:lang w:val="zh_CN" w:bidi="zh_CN"/>
        </w:rPr>
        <w:t xml:space="preserve"> 我成了豺狼的兄弟， 鸵鸟的伙伴。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30</w:t>
      </w:r>
      <w:r>
        <w:rPr>
          <w:lang w:val="zh_CN" w:bidi="zh_CN"/>
        </w:rPr>
        <w:t xml:space="preserve"> 我的皮肤发黑、脱落， 我的骨头发热，如被火烧。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31</w:t>
      </w:r>
      <w:r>
        <w:rPr>
          <w:lang w:val="zh_CN" w:bidi="zh_CN"/>
        </w:rPr>
        <w:t xml:space="preserve"> 我的琴唱出哀乐， 我的箫奏出悲鸣。</w:t>
      </w:r>
    </w:p>
    <w:p>
      <w:pPr>
        <w:pStyle w:val="Heading2"/>
      </w:pPr>
      <w:r>
        <w:rPr>
          <w:lang w:val="zh_CN" w:bidi="zh_CN"/>
        </w:rPr>
        <w:t>约伯记 31:1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“我跟自己的眼睛立了约， 决不贪看女色。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天上的上帝所定的是什么？ 高处的全能者赐下什么产业？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岂不是降灾难给不义之人， 降祸患给作恶的人？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上帝岂不鉴察我走的路， 数算我的脚步？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我何曾与虚假同行， 疾步追随诡诈？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愿上帝把我放在公义的天平上称量， 让祂知道我的清白。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倘若我的脚偏离正路， 贪图眼目之欲， 或手上粘着罪污，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愿我种的庄稼被别人享用， 我田中的出产被连根拔起。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我的心若迷恋女人， 在邻居的门口窥探，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愿我妻子为别人推磨， 愿别人与她同房。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因为这是大恶， 是当受审判的罪，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是烧向灭亡的火焰， 会吞噬我所有家业。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我的仆婢告我， 我也会讲公道，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否则上帝追究，我怎么办？ 祂审问我，我如何回答？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在母腹创造我的，岂不也创造了他们？ 岂不是同一位使我们在母腹中成胎？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16</w:t>
      </w:r>
      <w:r>
        <w:rPr>
          <w:lang w:val="zh_CN" w:bidi="zh_CN"/>
        </w:rPr>
        <w:t xml:space="preserve"> 我何曾拒绝穷人的请求， 或使寡妇眼露失望之情，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17</w:t>
      </w:r>
      <w:r>
        <w:rPr>
          <w:lang w:val="zh_CN" w:bidi="zh_CN"/>
        </w:rPr>
        <w:t xml:space="preserve"> 或独吞我的食物， 不与孤儿同享？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18</w:t>
      </w:r>
      <w:r>
        <w:rPr>
          <w:lang w:val="zh_CN" w:bidi="zh_CN"/>
        </w:rPr>
        <w:t xml:space="preserve"> 我自幼就如父亲般抚养孤儿， 我自出母胎就照顾寡妇。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19</w:t>
      </w:r>
      <w:r>
        <w:rPr>
          <w:lang w:val="zh_CN" w:bidi="zh_CN"/>
        </w:rPr>
        <w:t xml:space="preserve"> 倘若我见有人冻得要死， 或有穷人衣不蔽体，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20</w:t>
      </w:r>
      <w:r>
        <w:rPr>
          <w:lang w:val="zh_CN" w:bidi="zh_CN"/>
        </w:rPr>
        <w:t xml:space="preserve"> 却没有把我的羊毛给他们御寒， 以致他们向我道谢；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21</w:t>
      </w:r>
      <w:r>
        <w:rPr>
          <w:lang w:val="zh_CN" w:bidi="zh_CN"/>
        </w:rPr>
        <w:t xml:space="preserve"> 倘若我仗着在城门口有势力， 就动手欺负孤儿，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22</w:t>
      </w:r>
      <w:r>
        <w:rPr>
          <w:lang w:val="zh_CN" w:bidi="zh_CN"/>
        </w:rPr>
        <w:t xml:space="preserve"> 情愿我的肩膀从肩胛脱落， 我的手臂从手肘折断。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23</w:t>
      </w:r>
      <w:r>
        <w:rPr>
          <w:lang w:val="zh_CN" w:bidi="zh_CN"/>
        </w:rPr>
        <w:t xml:space="preserve"> 因为我惧怕上帝降灾祸， 我无法承担祂的威严。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24</w:t>
      </w:r>
      <w:r>
        <w:rPr>
          <w:lang w:val="zh_CN" w:bidi="zh_CN"/>
        </w:rPr>
        <w:t xml:space="preserve"> “我若仰仗金子， 依靠纯金，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25</w:t>
      </w:r>
      <w:r>
        <w:rPr>
          <w:lang w:val="zh_CN" w:bidi="zh_CN"/>
        </w:rPr>
        <w:t xml:space="preserve"> 因财富充裕、 或家产丰足而欢喜；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26</w:t>
      </w:r>
      <w:r>
        <w:rPr>
          <w:lang w:val="zh_CN" w:bidi="zh_CN"/>
        </w:rPr>
        <w:t xml:space="preserve"> 我若见太阳发光， 明月在天上移动，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27</w:t>
      </w:r>
      <w:r>
        <w:rPr>
          <w:lang w:val="zh_CN" w:bidi="zh_CN"/>
        </w:rPr>
        <w:t xml:space="preserve"> 就暗自心生迷恋， 向它们吻手示敬，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28</w:t>
      </w:r>
      <w:r>
        <w:rPr>
          <w:lang w:val="zh_CN" w:bidi="zh_CN"/>
        </w:rPr>
        <w:t xml:space="preserve"> 就是犯了当受审判的罪恶， 因为这是背弃天上的上帝。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29</w:t>
      </w:r>
      <w:r>
        <w:rPr>
          <w:lang w:val="zh_CN" w:bidi="zh_CN"/>
        </w:rPr>
        <w:t xml:space="preserve"> “我何曾因敌人遭殃而欢喜， 因他们遇祸而快乐？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30</w:t>
      </w:r>
      <w:r>
        <w:rPr>
          <w:lang w:val="zh_CN" w:bidi="zh_CN"/>
        </w:rPr>
        <w:t xml:space="preserve"> 我从未咒诅他们丧命， 以致我的口犯罪。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31</w:t>
      </w:r>
      <w:r>
        <w:rPr>
          <w:lang w:val="zh_CN" w:bidi="zh_CN"/>
        </w:rPr>
        <w:t xml:space="preserve"> 住在我帐篷中的人， 谁没饱餐我的肉食呢？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32</w:t>
      </w:r>
      <w:r>
        <w:rPr>
          <w:lang w:val="zh_CN" w:bidi="zh_CN"/>
        </w:rPr>
        <w:t xml:space="preserve"> 我的家门向路人敞开， 从未有旅客露宿街头。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33</w:t>
      </w:r>
      <w:r>
        <w:rPr>
          <w:lang w:val="zh_CN" w:bidi="zh_CN"/>
        </w:rPr>
        <w:t xml:space="preserve"> 我何曾像亚当一样遮掩我的过犯， 将罪恶藏在怀中，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34</w:t>
      </w:r>
      <w:r>
        <w:rPr>
          <w:lang w:val="zh_CN" w:bidi="zh_CN"/>
        </w:rPr>
        <w:t xml:space="preserve"> 因害怕群众， 畏惧族人的藐视， 就默不作声、闭门不出？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35</w:t>
      </w:r>
      <w:r>
        <w:rPr>
          <w:lang w:val="zh_CN" w:bidi="zh_CN"/>
        </w:rPr>
        <w:t xml:space="preserve"> “但愿有人听我申诉！ 看啊，我在这里画押，愿全能者回答我！ 愿我的控诉者写好状词！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36</w:t>
      </w:r>
      <w:r>
        <w:rPr>
          <w:lang w:val="zh_CN" w:bidi="zh_CN"/>
        </w:rPr>
        <w:t xml:space="preserve"> 我会把状词披在肩上， 如冠冕一般戴在头上。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37</w:t>
      </w:r>
      <w:r>
        <w:rPr>
          <w:lang w:val="zh_CN" w:bidi="zh_CN"/>
        </w:rPr>
        <w:t xml:space="preserve"> 我会像王者一样到祂面前， 向祂交代我的一切所为。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38</w:t>
      </w:r>
      <w:r>
        <w:rPr>
          <w:lang w:val="zh_CN" w:bidi="zh_CN"/>
        </w:rPr>
        <w:t xml:space="preserve"> “若我的田地向我喊冤， 条条犁沟一同哭诉；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39</w:t>
      </w:r>
      <w:r>
        <w:rPr>
          <w:lang w:val="zh_CN" w:bidi="zh_CN"/>
        </w:rPr>
        <w:t xml:space="preserve"> 若我白吃地的出产， 或使地的主人丧命，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40</w:t>
      </w:r>
      <w:r>
        <w:rPr>
          <w:lang w:val="zh_CN" w:bidi="zh_CN"/>
        </w:rPr>
        <w:t xml:space="preserve"> 愿地长出蒺藜而非麦子， 长出杂草而非大麦。” 约伯的话说完了。</w:t>
      </w:r>
    </w:p>
    <w:p>
      <w:pPr>
        <w:pStyle w:val="Heading2"/>
      </w:pPr>
      <w:r>
        <w:rPr>
          <w:lang w:val="zh_CN" w:bidi="zh_CN"/>
        </w:rPr>
        <w:t>约伯记 32:1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三人见约伯自以为义，便不再回答他。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那时，兰族的布西人巴拉迦的儿子以利户对约伯很恼火，因为约伯自以为义，不承认上帝的公义。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他对约伯的三个朋友也很恼火，因为他们说约伯有罪，却无法回答约伯的质问。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由于不及他们年长，以利户便等他们说完才向约伯发言。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他见三人无法回答约伯，很恼火。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于是，布西人巴拉迦的儿子以利户说： “我年纪轻，你们是长辈， 所以我畏惧，不敢向你们陈明观点。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我想，前辈当先发言， 长者当传授智慧。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但只有人里面的灵—— 全能者的气息赐人悟性。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长者不一定有智慧， 年老不一定明白是非。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因此，请听我说， 我也要陈明观点。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看啊，我一直等候你们发言， 倾听你们的高见， 等你们斟词酌句。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我仔细聆听， 发现你们无人能驳倒约伯， 无人能答复他。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你们不要说，‘我们找到了智慧， 使他折服的是上帝而非人。’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约伯没有与我辩论， 我也不会用你们的理论答复他。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“他们惊慌失措，无言以对， 再也说不出话来。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16</w:t>
      </w:r>
      <w:r>
        <w:rPr>
          <w:lang w:val="zh_CN" w:bidi="zh_CN"/>
        </w:rPr>
        <w:t xml:space="preserve"> 难道他们不说话，站在那里无言以对， 我就要等下去吗？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17</w:t>
      </w:r>
      <w:r>
        <w:rPr>
          <w:lang w:val="zh_CN" w:bidi="zh_CN"/>
        </w:rPr>
        <w:t xml:space="preserve"> 我也要作出答复， 陈明我的观点。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18</w:t>
      </w:r>
      <w:r>
        <w:rPr>
          <w:lang w:val="zh_CN" w:bidi="zh_CN"/>
        </w:rPr>
        <w:t xml:space="preserve"> 因为我心里积满了话， 我里面的灵催促我说出来。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19</w:t>
      </w:r>
      <w:r>
        <w:rPr>
          <w:lang w:val="zh_CN" w:bidi="zh_CN"/>
        </w:rPr>
        <w:t xml:space="preserve"> 我里面像盛满了酒，却没有出口， 又如将要破裂的新酒袋。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20</w:t>
      </w:r>
      <w:r>
        <w:rPr>
          <w:lang w:val="zh_CN" w:bidi="zh_CN"/>
        </w:rPr>
        <w:t xml:space="preserve"> 我要一吐为快， 我要开口答复。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21</w:t>
      </w:r>
      <w:r>
        <w:rPr>
          <w:lang w:val="zh_CN" w:bidi="zh_CN"/>
        </w:rPr>
        <w:t xml:space="preserve"> 我不看人的情面， 也不奉承人。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22</w:t>
      </w:r>
      <w:r>
        <w:rPr>
          <w:lang w:val="zh_CN" w:bidi="zh_CN"/>
        </w:rPr>
        <w:t xml:space="preserve"> 我不懂奉承， 否则，造物主会很快把我除掉。</w:t>
      </w:r>
    </w:p>
    <w:p>
      <w:pPr>
        <w:pStyle w:val="Heading2"/>
      </w:pPr>
      <w:r>
        <w:rPr>
          <w:lang w:val="zh_CN" w:bidi="zh_CN"/>
        </w:rPr>
        <w:t>约伯记 33:1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“约伯啊，请听我言， 请留心听我每一句话。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我要开口发言， 我话已在舌尖。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我的话发自正直的心， 我的口如实陈明道理。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上帝的灵创造了我， 全能者的气赋予我生命。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如果你能，就反驳我， 站出来与我辩论。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在上帝面前，我与你无异， 也是泥土造的。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所以你不用惧怕我， 我不会对你施加压力。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“你的话已进到我耳中， 我听见你说，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‘我纯全无过， 我清白无罪，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上帝却挑我的错， 与我为敌；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祂给我戴上脚镣， 鉴察我的一举一动。’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“我来答复你，你这话没有道理， 因为上帝比世人大。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你为何向祂抱怨， 说祂不理会世人的话？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上帝一再用各种方式说话， 然而世人却不明白。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人躺在床上沉睡时， 在梦境和夜间的异象中，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16</w:t>
      </w:r>
      <w:r>
        <w:rPr>
          <w:lang w:val="zh_CN" w:bidi="zh_CN"/>
        </w:rPr>
        <w:t xml:space="preserve"> 上帝开启他们的耳朵， 用警告惊吓他们，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17</w:t>
      </w:r>
      <w:r>
        <w:rPr>
          <w:lang w:val="zh_CN" w:bidi="zh_CN"/>
        </w:rPr>
        <w:t xml:space="preserve"> 使他们离开罪恶， 不再骄傲，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18</w:t>
      </w:r>
      <w:r>
        <w:rPr>
          <w:lang w:val="zh_CN" w:bidi="zh_CN"/>
        </w:rPr>
        <w:t xml:space="preserve"> 以免他们的灵魂坠入深坑， 他们的性命被刀剑夺去。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19</w:t>
      </w:r>
      <w:r>
        <w:rPr>
          <w:lang w:val="zh_CN" w:bidi="zh_CN"/>
        </w:rPr>
        <w:t xml:space="preserve"> “人因受罚而卧病在床， 骨头疼痛不止，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20</w:t>
      </w:r>
      <w:r>
        <w:rPr>
          <w:lang w:val="zh_CN" w:bidi="zh_CN"/>
        </w:rPr>
        <w:t xml:space="preserve"> 以致毫无食欲， 对佳肴心生厌恶。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21</w:t>
      </w:r>
      <w:r>
        <w:rPr>
          <w:lang w:val="zh_CN" w:bidi="zh_CN"/>
        </w:rPr>
        <w:t xml:space="preserve"> 他日渐消瘦， 只剩下骨头。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22</w:t>
      </w:r>
      <w:r>
        <w:rPr>
          <w:lang w:val="zh_CN" w:bidi="zh_CN"/>
        </w:rPr>
        <w:t xml:space="preserve"> 他的灵魂临近深坑， 他的生命濒临死亡。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23</w:t>
      </w:r>
      <w:r>
        <w:rPr>
          <w:lang w:val="zh_CN" w:bidi="zh_CN"/>
        </w:rPr>
        <w:t xml:space="preserve"> 如果一千天使中有一位能做他的中保， 指示他当行的事，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24</w:t>
      </w:r>
      <w:r>
        <w:rPr>
          <w:lang w:val="zh_CN" w:bidi="zh_CN"/>
        </w:rPr>
        <w:t xml:space="preserve"> 上帝就会怜悯他，说，‘别让他下坟墓， 我已得到他的赎金。’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25</w:t>
      </w:r>
      <w:r>
        <w:rPr>
          <w:lang w:val="zh_CN" w:bidi="zh_CN"/>
        </w:rPr>
        <w:t xml:space="preserve"> 那时，他的皮肉比孩童还嫩， 他将恢复青春的活力。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26</w:t>
      </w:r>
      <w:r>
        <w:rPr>
          <w:lang w:val="zh_CN" w:bidi="zh_CN"/>
        </w:rPr>
        <w:t xml:space="preserve"> 他向上帝祷告时必蒙悦纳， 他欢呼着朝见上帝， 再度被祂视为义人。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27</w:t>
      </w:r>
      <w:r>
        <w:rPr>
          <w:lang w:val="zh_CN" w:bidi="zh_CN"/>
        </w:rPr>
        <w:t xml:space="preserve"> 他会当众歌唱说， ‘我犯了罪，颠倒是非， 祂却没有按我的罪报应我。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28</w:t>
      </w:r>
      <w:r>
        <w:rPr>
          <w:lang w:val="zh_CN" w:bidi="zh_CN"/>
        </w:rPr>
        <w:t xml:space="preserve"> 祂救赎我的灵魂，使之免下深坑， 使我的生命得见光明。’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29</w:t>
      </w:r>
      <w:r>
        <w:rPr>
          <w:lang w:val="zh_CN" w:bidi="zh_CN"/>
        </w:rPr>
        <w:t xml:space="preserve"> “看啊，这都是上帝的作为， 祂一次次地恩待世人，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30</w:t>
      </w:r>
      <w:r>
        <w:rPr>
          <w:lang w:val="zh_CN" w:bidi="zh_CN"/>
        </w:rPr>
        <w:t xml:space="preserve"> 从深坑救回人的灵魂， 使他沐浴生命之光。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31</w:t>
      </w:r>
      <w:r>
        <w:rPr>
          <w:lang w:val="zh_CN" w:bidi="zh_CN"/>
        </w:rPr>
        <w:t xml:space="preserve"> 约伯啊，留心听我说， 不要作声，我要发言。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32</w:t>
      </w:r>
      <w:r>
        <w:rPr>
          <w:lang w:val="zh_CN" w:bidi="zh_CN"/>
        </w:rPr>
        <w:t xml:space="preserve"> 你若有话，就答复我； 你只管说，我愿看到你的清白。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33</w:t>
      </w:r>
      <w:r>
        <w:rPr>
          <w:lang w:val="zh_CN" w:bidi="zh_CN"/>
        </w:rPr>
        <w:t xml:space="preserve"> 否则，请听我言； 不要作声，我要传授你智慧。”</w:t>
      </w:r>
    </w:p>
    <w:p>
      <w:pPr>
        <w:pStyle w:val="Heading2"/>
      </w:pPr>
      <w:r>
        <w:rPr>
          <w:lang w:val="zh_CN" w:bidi="zh_CN"/>
        </w:rPr>
        <w:t>约伯记 34:1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以利户又说：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“各位智者，请听我言； 明达之士，要侧耳听我的话。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因为耳朵辨别话语， 正如舌头品尝食物。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我们来鉴别何为正， 一起来认识何为善。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约伯曾说，‘我是清白的， 上帝却夺去我的公道。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我虽然有理，却被认为是撒谎者； 我虽然无过，却受到致命的创伤。’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有谁像约伯？ 他肆意嘲讽，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与恶者为伍， 同坏人作伴。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因为他说，‘人取悦上帝毫无益处。’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“所以明智的人啊，请听我言， 上帝绝不会作恶， 全能者绝无不义。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祂按人所行的对待人， 照人所做的报应人。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上帝绝不会作恶， 全能者不会颠倒是非。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谁曾派祂治理大地， 让祂掌管整个世界呢？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上帝若决定收回自己的灵和气，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所有生命将一同灭亡， 世人也将归回尘土。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16</w:t>
      </w:r>
      <w:r>
        <w:rPr>
          <w:lang w:val="zh_CN" w:bidi="zh_CN"/>
        </w:rPr>
        <w:t xml:space="preserve"> “你若明理，请听我言， 侧耳听我说。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17</w:t>
      </w:r>
      <w:r>
        <w:rPr>
          <w:lang w:val="zh_CN" w:bidi="zh_CN"/>
        </w:rPr>
        <w:t xml:space="preserve"> 憎恶正义的岂可掌权？ 你要谴责公义的大能者吗？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18</w:t>
      </w:r>
      <w:r>
        <w:rPr>
          <w:lang w:val="zh_CN" w:bidi="zh_CN"/>
        </w:rPr>
        <w:t xml:space="preserve"> 祂可以称君王为废物， 称权贵为恶徒。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19</w:t>
      </w:r>
      <w:r>
        <w:rPr>
          <w:lang w:val="zh_CN" w:bidi="zh_CN"/>
        </w:rPr>
        <w:t xml:space="preserve"> 祂不偏袒王侯， 也不轻贫重富， 因为他们都是祂亲手造的。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20</w:t>
      </w:r>
      <w:r>
        <w:rPr>
          <w:lang w:val="zh_CN" w:bidi="zh_CN"/>
        </w:rPr>
        <w:t xml:space="preserve"> 他们夜半猝然死去， 百姓震颤，继而消逝， 权贵也被铲除，非借人手。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21</w:t>
      </w:r>
      <w:r>
        <w:rPr>
          <w:lang w:val="zh_CN" w:bidi="zh_CN"/>
        </w:rPr>
        <w:t xml:space="preserve"> 祂注目世人所行之道， 察看他们走的每一步。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22</w:t>
      </w:r>
      <w:r>
        <w:rPr>
          <w:lang w:val="zh_CN" w:bidi="zh_CN"/>
        </w:rPr>
        <w:t xml:space="preserve"> 没有黑暗和阴影可供作恶者藏身。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23</w:t>
      </w:r>
      <w:r>
        <w:rPr>
          <w:lang w:val="zh_CN" w:bidi="zh_CN"/>
        </w:rPr>
        <w:t xml:space="preserve"> 祂不必再三察验， 把人召到面前审判。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24</w:t>
      </w:r>
      <w:r>
        <w:rPr>
          <w:lang w:val="zh_CN" w:bidi="zh_CN"/>
        </w:rPr>
        <w:t xml:space="preserve"> 祂击垮权贵无需审查， 另立他人取而代之。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25</w:t>
      </w:r>
      <w:r>
        <w:rPr>
          <w:lang w:val="zh_CN" w:bidi="zh_CN"/>
        </w:rPr>
        <w:t xml:space="preserve"> 祂知道他们的行为， 祂使他们在夜间倾覆、灭亡。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26</w:t>
      </w:r>
      <w:r>
        <w:rPr>
          <w:lang w:val="zh_CN" w:bidi="zh_CN"/>
        </w:rPr>
        <w:t xml:space="preserve"> 祂当众击打他们， 正如击打恶人。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27</w:t>
      </w:r>
      <w:r>
        <w:rPr>
          <w:lang w:val="zh_CN" w:bidi="zh_CN"/>
        </w:rPr>
        <w:t xml:space="preserve"> 因为他们离弃祂， 无视祂的正道，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28</w:t>
      </w:r>
      <w:r>
        <w:rPr>
          <w:lang w:val="zh_CN" w:bidi="zh_CN"/>
        </w:rPr>
        <w:t xml:space="preserve"> 以致穷人的呼求传到祂那里， 祂也听见了困苦者的呼求。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29</w:t>
      </w:r>
      <w:r>
        <w:rPr>
          <w:lang w:val="zh_CN" w:bidi="zh_CN"/>
        </w:rPr>
        <w:t xml:space="preserve"> 但祂若保持缄默，谁能定祂有罪？ 祂若掩起脸来，谁能看得见祂？ 个人和国家都靠祂垂顾，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30</w:t>
      </w:r>
      <w:r>
        <w:rPr>
          <w:lang w:val="zh_CN" w:bidi="zh_CN"/>
        </w:rPr>
        <w:t xml:space="preserve"> 以免不敬虔者做王， 祸国殃民。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31</w:t>
      </w:r>
      <w:r>
        <w:rPr>
          <w:lang w:val="zh_CN" w:bidi="zh_CN"/>
        </w:rPr>
        <w:t xml:space="preserve"> “有谁对上帝说， ‘我受了管教，不会再犯罪；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32</w:t>
      </w:r>
      <w:r>
        <w:rPr>
          <w:lang w:val="zh_CN" w:bidi="zh_CN"/>
        </w:rPr>
        <w:t xml:space="preserve"> 我不明白的事，求你指教我； 我若行了恶事，必不再行’？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33</w:t>
      </w:r>
      <w:r>
        <w:rPr>
          <w:lang w:val="zh_CN" w:bidi="zh_CN"/>
        </w:rPr>
        <w:t xml:space="preserve"> 难道因为你拒绝接受， 上帝就要迎合你的要求吗？ 要做抉择的是你，而非我， 请说说你的高见。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34</w:t>
      </w:r>
      <w:r>
        <w:rPr>
          <w:lang w:val="zh_CN" w:bidi="zh_CN"/>
        </w:rPr>
        <w:t xml:space="preserve"> 明达的人和听我发言的智者都会说，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35</w:t>
      </w:r>
      <w:r>
        <w:rPr>
          <w:lang w:val="zh_CN" w:bidi="zh_CN"/>
        </w:rPr>
        <w:t xml:space="preserve"> ‘约伯所言毫无知识， 他的话没有智慧。’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36</w:t>
      </w:r>
      <w:r>
        <w:rPr>
          <w:lang w:val="zh_CN" w:bidi="zh_CN"/>
        </w:rPr>
        <w:t xml:space="preserve"> 愿约伯被试炼到底， 因为他的回答如恶人之言。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37</w:t>
      </w:r>
      <w:r>
        <w:rPr>
          <w:lang w:val="zh_CN" w:bidi="zh_CN"/>
        </w:rPr>
        <w:t xml:space="preserve"> 他的叛逆使他罪上加罪， 他在我们中间拍手讥笑， 用许多话亵渎上帝。”</w:t>
      </w:r>
    </w:p>
    <w:p>
      <w:pPr>
        <w:pStyle w:val="Heading2"/>
      </w:pPr>
      <w:r>
        <w:rPr>
          <w:lang w:val="zh_CN" w:bidi="zh_CN"/>
        </w:rPr>
        <w:t>约伯记 35:1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以利户又说：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“你在上帝面前自以为义， 你认为这合理吗？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你还说，‘这与我何干？ 我不犯罪又有何益处？’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我要答复你和你的朋友。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要抬头观看诸天， 瞻望头顶的穹苍。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你若犯罪，与上帝何妨？ 你若罪恶累累，对祂有何影响？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你若为人公义，与祂何益？ 祂从你手上能得什么好处？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你的罪恶只能伤害你的同类， 你的公义只能令世人受益。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“人们因饱受压迫而呼求， 因强权者的压制而求救。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但无人问，‘创造我的上帝在哪里？ 祂使人夜间欢唱，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使我们比地上的走兽聪明， 比天上的飞鸟有智慧。’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他们因恶人的嚣张而呼求， 上帝却不回答。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上帝必不垂听虚妄的呼求， 全能者必不理会。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更何况你说你看不见祂， 你的案子已呈上，在等祂裁决。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你还说祂没有发怒降罚， 也毫不理会罪恶。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16</w:t>
      </w:r>
      <w:r>
        <w:rPr>
          <w:lang w:val="zh_CN" w:bidi="zh_CN"/>
        </w:rPr>
        <w:t xml:space="preserve"> 约伯啊，你说的尽是虚言， 讲了一堆无知的话。”</w:t>
      </w:r>
    </w:p>
    <w:p>
      <w:pPr>
        <w:pStyle w:val="Heading2"/>
      </w:pPr>
      <w:r>
        <w:rPr>
          <w:lang w:val="zh_CN" w:bidi="zh_CN"/>
        </w:rPr>
        <w:t>约伯记 36:1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以利户又说：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“再给我片刻，容我讲明， 我还有话替上帝说。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我要旁征博引， 证明我的创造主公义。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我的话绝非虚言， 知识全备者在你身旁。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“上帝有大能，但不藐视人， 祂无所不知。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祂不容恶人活命， 祂为穷苦人申冤。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祂时时看顾义人， 使他们与君王同坐宝座， 永远受尊崇。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他们若被锁链捆绑， 被苦难的绳索缠住，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祂就会指明他们的所作所为， 让他们知道自己狂妄的罪愆。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祂开启他们的耳朵，使之受教， 督促他们离开罪恶。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他们若听从、事奉祂， 就可一生幸福，安享天年。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否则，他们必死于刀下， 在无知中灭亡。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不信上帝的人心存愤怒， 被上帝捆绑也不求救。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他们早年丧命， 与庙中的男妓一同夭亡。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上帝借苦难拯救受苦的人， 借患难开通他们的耳朵。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16</w:t>
      </w:r>
      <w:r>
        <w:rPr>
          <w:lang w:val="zh_CN" w:bidi="zh_CN"/>
        </w:rPr>
        <w:t xml:space="preserve"> 祂也要引领你脱离困境， 进入广阔自由之地， 使你享受满桌佳肴。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17</w:t>
      </w:r>
      <w:r>
        <w:rPr>
          <w:lang w:val="zh_CN" w:bidi="zh_CN"/>
        </w:rPr>
        <w:t xml:space="preserve"> “但你饱受恶人当得的审判， 审判和惩罚临到了你。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18</w:t>
      </w:r>
      <w:r>
        <w:rPr>
          <w:lang w:val="zh_CN" w:bidi="zh_CN"/>
        </w:rPr>
        <w:t xml:space="preserve"> 当心，不可因愤怒而嘲骂， 不可因赎金大就偏离正道。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19</w:t>
      </w:r>
      <w:r>
        <w:rPr>
          <w:lang w:val="zh_CN" w:bidi="zh_CN"/>
        </w:rPr>
        <w:t xml:space="preserve"> 难道你呼求、使出浑身力气， 就能脱离困境吗？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20</w:t>
      </w:r>
      <w:r>
        <w:rPr>
          <w:lang w:val="zh_CN" w:bidi="zh_CN"/>
        </w:rPr>
        <w:t xml:space="preserve"> 不要渴望黑夜来临， 那时众民在家中消亡。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21</w:t>
      </w:r>
      <w:r>
        <w:rPr>
          <w:lang w:val="zh_CN" w:bidi="zh_CN"/>
        </w:rPr>
        <w:t xml:space="preserve"> 当心，不可转向罪恶， 因你喜欢罪恶胜于苦难。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22</w:t>
      </w:r>
      <w:r>
        <w:rPr>
          <w:lang w:val="zh_CN" w:bidi="zh_CN"/>
        </w:rPr>
        <w:t xml:space="preserve"> 看啊，上帝的能力无以伦比。 谁能像祂那样赐人教诲？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23</w:t>
      </w:r>
      <w:r>
        <w:rPr>
          <w:lang w:val="zh_CN" w:bidi="zh_CN"/>
        </w:rPr>
        <w:t xml:space="preserve"> 谁能为祂指定道路？ 谁能说祂行事不义？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24</w:t>
      </w:r>
      <w:r>
        <w:rPr>
          <w:lang w:val="zh_CN" w:bidi="zh_CN"/>
        </w:rPr>
        <w:t xml:space="preserve"> 人们都歌唱祂的作为， 你也要记得颂扬。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25</w:t>
      </w:r>
      <w:r>
        <w:rPr>
          <w:lang w:val="zh_CN" w:bidi="zh_CN"/>
        </w:rPr>
        <w:t xml:space="preserve"> 祂的作为，天下人都已看见， 世人从远处目睹。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26</w:t>
      </w:r>
      <w:r>
        <w:rPr>
          <w:lang w:val="zh_CN" w:bidi="zh_CN"/>
        </w:rPr>
        <w:t xml:space="preserve"> 我们无法明白上帝的伟大， 祂的年岁无法数算。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27</w:t>
      </w:r>
      <w:r>
        <w:rPr>
          <w:lang w:val="zh_CN" w:bidi="zh_CN"/>
        </w:rPr>
        <w:t xml:space="preserve"> 祂吸取水滴， 使之在云雾中化为雨，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28</w:t>
      </w:r>
      <w:r>
        <w:rPr>
          <w:lang w:val="zh_CN" w:bidi="zh_CN"/>
        </w:rPr>
        <w:t xml:space="preserve"> 从云端沛然降下， 滋润人间。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29</w:t>
      </w:r>
      <w:r>
        <w:rPr>
          <w:lang w:val="zh_CN" w:bidi="zh_CN"/>
        </w:rPr>
        <w:t xml:space="preserve"> 谁能明白云层的铺展， 及祂幔幕发出的雷声？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30</w:t>
      </w:r>
      <w:r>
        <w:rPr>
          <w:lang w:val="zh_CN" w:bidi="zh_CN"/>
        </w:rPr>
        <w:t xml:space="preserve"> 祂在四围铺展闪电， 覆盖大海的深处。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31</w:t>
      </w:r>
      <w:r>
        <w:rPr>
          <w:lang w:val="zh_CN" w:bidi="zh_CN"/>
        </w:rPr>
        <w:t xml:space="preserve"> 祂借此治理万民， 赐下丰富的食物。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32</w:t>
      </w:r>
      <w:r>
        <w:rPr>
          <w:lang w:val="zh_CN" w:bidi="zh_CN"/>
        </w:rPr>
        <w:t xml:space="preserve"> 祂手握闪电， 令它射向目标。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33</w:t>
      </w:r>
      <w:r>
        <w:rPr>
          <w:lang w:val="zh_CN" w:bidi="zh_CN"/>
        </w:rPr>
        <w:t xml:space="preserve"> 雷声显明祂的作为， 就连牲畜也能察觉。</w:t>
      </w:r>
    </w:p>
    <w:p>
      <w:pPr>
        <w:pStyle w:val="Heading2"/>
      </w:pPr>
      <w:r>
        <w:rPr>
          <w:lang w:val="zh_CN" w:bidi="zh_CN"/>
        </w:rPr>
        <w:t>约伯记 37:1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“因此我心战栗， 在胸膛跳动。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请仔细听祂发出的雷声， 听祂口中发出的轰鸣。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祂使闪电划过整个天空， 亮光直照到地极。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随后雷声隆隆， 祂发出威严之声。 祂一发声，雷电交加。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上帝发出奇妙的雷声， 我们无法测度祂伟大的作为。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祂命雪降在大地， 令雨倾盆倒下，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使人们停下工作， 以便世人都知道祂的作为。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野兽躲进窝里， 留在洞中。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暴风从南天而来， 寒流由北方而至。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上帝嘘气成冰， 使宽阔的水面凝结。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祂使密云布满水气， 从云端发出闪电。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云随祂的指令旋转， 在地面遵行祂的吩咐，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或为惩罚大地， 或为彰显慈爱。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“约伯啊，请留心听， 要驻足沉思上帝的奇妙作为。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你知道上帝如何发出命令， 使云中电光闪烁吗？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16</w:t>
      </w:r>
      <w:r>
        <w:rPr>
          <w:lang w:val="zh_CN" w:bidi="zh_CN"/>
        </w:rPr>
        <w:t xml:space="preserve"> 你知道全知者的奇妙作为—— 祂如何使云彩飘浮吗？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17</w:t>
      </w:r>
      <w:r>
        <w:rPr>
          <w:lang w:val="zh_CN" w:bidi="zh_CN"/>
        </w:rPr>
        <w:t xml:space="preserve"> 南风吹来，大地沉寂时， 你就汗湿衣襟，你知道为何吗？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18</w:t>
      </w:r>
      <w:r>
        <w:rPr>
          <w:lang w:val="zh_CN" w:bidi="zh_CN"/>
        </w:rPr>
        <w:t xml:space="preserve"> 你能像祂那样铺展坚如铜镜的穹苍吗？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19</w:t>
      </w:r>
      <w:r>
        <w:rPr>
          <w:lang w:val="zh_CN" w:bidi="zh_CN"/>
        </w:rPr>
        <w:t xml:space="preserve"> 我们因愚昧而无法陈诉， 请指教我们如何与祂对话。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20</w:t>
      </w:r>
      <w:r>
        <w:rPr>
          <w:lang w:val="zh_CN" w:bidi="zh_CN"/>
        </w:rPr>
        <w:t xml:space="preserve"> 我怎敢与祂对话？ 岂有人自取灭亡？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21</w:t>
      </w:r>
      <w:r>
        <w:rPr>
          <w:lang w:val="zh_CN" w:bidi="zh_CN"/>
        </w:rPr>
        <w:t xml:space="preserve"> 风吹散天空的云后， 无人能仰视太阳的强光。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22</w:t>
      </w:r>
      <w:r>
        <w:rPr>
          <w:lang w:val="zh_CN" w:bidi="zh_CN"/>
        </w:rPr>
        <w:t xml:space="preserve"> 北方出现金色的光芒， 上帝充满可怕的威严。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23</w:t>
      </w:r>
      <w:r>
        <w:rPr>
          <w:lang w:val="zh_CN" w:bidi="zh_CN"/>
        </w:rPr>
        <w:t xml:space="preserve"> 我们无法测度全能者， 祂充满能力，无比正直公义， 不恃强凌弱。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24</w:t>
      </w:r>
      <w:r>
        <w:rPr>
          <w:lang w:val="zh_CN" w:bidi="zh_CN"/>
        </w:rPr>
        <w:t xml:space="preserve"> 所以，人们都敬畏祂， 祂不看顾自以为有智慧的人。”</w:t>
      </w:r>
    </w:p>
    <w:p>
      <w:pPr>
        <w:pStyle w:val="Heading2"/>
      </w:pPr>
      <w:r>
        <w:rPr>
          <w:lang w:val="zh_CN" w:bidi="zh_CN"/>
        </w:rPr>
        <w:t>约伯记 38:1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那时，耶和华从旋风中对约伯说：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“是谁用无知的话蒙蔽我的旨意？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你要像勇士一样束腰备战， 我来提问，你来回答。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“我立大地根基的时候，你在哪里？ 你若那么聪明，请告诉我。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你可知道谁为大地定的尺寸？ 谁用准绳把它丈量？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是什么支撑大地的根基？ 谁为它安放的基石？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当时晨星齐声歌唱， 众天使都发出欢呼。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“大海从母胎奔腾而出时， 谁为它划定界限？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是我为大海披上云彩， 为它裹上厚厚的幽暗。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是我为它划定界限， 并安上门和闩，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说，‘你到此为止，不可越界； 你狂傲的波涛要停在这里。’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“你生平可曾向晨曦发号施令， 为黎明的曙光指定岗位，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使阳光普照大地， 抖出藏匿的恶人？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日光使大地改观，如泥上盖印， 万物如衣服般显出颜色。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恶人得不到光明， 强横的臂膀必折断。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16</w:t>
      </w:r>
      <w:r>
        <w:rPr>
          <w:lang w:val="zh_CN" w:bidi="zh_CN"/>
        </w:rPr>
        <w:t xml:space="preserve"> 你可曾到过大海的源头， 走过深渊的底部？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17</w:t>
      </w:r>
      <w:r>
        <w:rPr>
          <w:lang w:val="zh_CN" w:bidi="zh_CN"/>
        </w:rPr>
        <w:t xml:space="preserve"> 死亡之门可曾向你显露？ 你可曾见过幽冥之门？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18</w:t>
      </w:r>
      <w:r>
        <w:rPr>
          <w:lang w:val="zh_CN" w:bidi="zh_CN"/>
        </w:rPr>
        <w:t xml:space="preserve"> 你知道大地有多广阔吗？ 你若全知道，就告诉我吧。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19</w:t>
      </w:r>
      <w:r>
        <w:rPr>
          <w:lang w:val="zh_CN" w:bidi="zh_CN"/>
        </w:rPr>
        <w:t xml:space="preserve"> “哪条路通往光明的居所？ 哪里是黑暗的住处？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20</w:t>
      </w:r>
      <w:r>
        <w:rPr>
          <w:lang w:val="zh_CN" w:bidi="zh_CN"/>
        </w:rPr>
        <w:t xml:space="preserve"> 你能把它们带回原处吗？ 你认识通往其居所的路吗？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21</w:t>
      </w:r>
      <w:r>
        <w:rPr>
          <w:lang w:val="zh_CN" w:bidi="zh_CN"/>
        </w:rPr>
        <w:t xml:space="preserve"> 你肯定知道， 因为那时你已出生， 你的寿数又很长久！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22</w:t>
      </w:r>
      <w:r>
        <w:rPr>
          <w:lang w:val="zh_CN" w:bidi="zh_CN"/>
        </w:rPr>
        <w:t xml:space="preserve"> “你曾到过雪库， 或见过雹仓吗？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23</w:t>
      </w:r>
      <w:r>
        <w:rPr>
          <w:lang w:val="zh_CN" w:bidi="zh_CN"/>
        </w:rPr>
        <w:t xml:space="preserve"> 那是我为降灾之时， 为争战之日而预备的。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24</w:t>
      </w:r>
      <w:r>
        <w:rPr>
          <w:lang w:val="zh_CN" w:bidi="zh_CN"/>
        </w:rPr>
        <w:t xml:space="preserve"> 光从哪条路散开？ 东风从哪条路吹遍大地？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25</w:t>
      </w:r>
      <w:r>
        <w:rPr>
          <w:lang w:val="zh_CN" w:bidi="zh_CN"/>
        </w:rPr>
        <w:t xml:space="preserve"> 谁为豪雨开水道， 为雷电辟路径，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26</w:t>
      </w:r>
      <w:r>
        <w:rPr>
          <w:lang w:val="zh_CN" w:bidi="zh_CN"/>
        </w:rPr>
        <w:t xml:space="preserve"> 使雨水降在杳无人烟之地， 降在无人居住的旷野，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27</w:t>
      </w:r>
      <w:r>
        <w:rPr>
          <w:lang w:val="zh_CN" w:bidi="zh_CN"/>
        </w:rPr>
        <w:t xml:space="preserve"> 以滋润荒凉不毛之地， 使土地长出青草？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28</w:t>
      </w:r>
      <w:r>
        <w:rPr>
          <w:lang w:val="zh_CN" w:bidi="zh_CN"/>
        </w:rPr>
        <w:t xml:space="preserve"> 雨水有父亲吗？ 谁生的露珠？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29</w:t>
      </w:r>
      <w:r>
        <w:rPr>
          <w:lang w:val="zh_CN" w:bidi="zh_CN"/>
        </w:rPr>
        <w:t xml:space="preserve"> 冰出自谁的胎？ 谁生的天上的霜？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30</w:t>
      </w:r>
      <w:r>
        <w:rPr>
          <w:lang w:val="zh_CN" w:bidi="zh_CN"/>
        </w:rPr>
        <w:t xml:space="preserve"> 水变得坚硬如石， 深渊表面凝结成冰。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31</w:t>
      </w:r>
      <w:r>
        <w:rPr>
          <w:lang w:val="zh_CN" w:bidi="zh_CN"/>
        </w:rPr>
        <w:t xml:space="preserve"> “你能系住昴星的结， 解开参星的带吗？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32</w:t>
      </w:r>
      <w:r>
        <w:rPr>
          <w:lang w:val="zh_CN" w:bidi="zh_CN"/>
        </w:rPr>
        <w:t xml:space="preserve"> 你能按季节领出星座， 引导北斗及其众星吗？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33</w:t>
      </w:r>
      <w:r>
        <w:rPr>
          <w:lang w:val="zh_CN" w:bidi="zh_CN"/>
        </w:rPr>
        <w:t xml:space="preserve"> 你知道天的定律吗？ 你能使地服从天律吗？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34</w:t>
      </w:r>
      <w:r>
        <w:rPr>
          <w:lang w:val="zh_CN" w:bidi="zh_CN"/>
        </w:rPr>
        <w:t xml:space="preserve"> 你能号令云彩， 使倾盆大雨覆盖你吗？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35</w:t>
      </w:r>
      <w:r>
        <w:rPr>
          <w:lang w:val="zh_CN" w:bidi="zh_CN"/>
        </w:rPr>
        <w:t xml:space="preserve"> 你能命闪电发出， 让它听候调遣吗？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36</w:t>
      </w:r>
      <w:r>
        <w:rPr>
          <w:lang w:val="zh_CN" w:bidi="zh_CN"/>
        </w:rPr>
        <w:t xml:space="preserve"> 谁将智慧放在人胸中？ 谁使人内心有聪明？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37-38</w:t>
      </w:r>
      <w:r>
        <w:rPr>
          <w:lang w:val="zh_CN" w:bidi="zh_CN"/>
        </w:rPr>
        <w:t xml:space="preserve"> 尘土结成硬团， 土块黏在一起时， 谁能凭智慧数算云彩？ 谁能倾倒天上的水囊？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39-40</w:t>
      </w:r>
      <w:r>
        <w:rPr>
          <w:lang w:val="zh_CN" w:bidi="zh_CN"/>
        </w:rPr>
        <w:t xml:space="preserve"> “狮子卧在洞中， 猛狮埋伏在隐秘处， 你能为它们猎取食物， 使它们饱餐吗？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41</w:t>
      </w:r>
      <w:r>
        <w:rPr>
          <w:lang w:val="zh_CN" w:bidi="zh_CN"/>
        </w:rPr>
        <w:t xml:space="preserve"> 乌鸦的幼雏饿得飞来飞去， 向上帝哀鸣时， 谁供应乌鸦食物？</w:t>
      </w:r>
    </w:p>
    <w:p>
      <w:pPr>
        <w:pStyle w:val="Heading2"/>
      </w:pPr>
      <w:r>
        <w:rPr>
          <w:lang w:val="zh_CN" w:bidi="zh_CN"/>
        </w:rPr>
        <w:t>约伯记 39:1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“你知道野山羊何时生产吗？ 你看过母鹿产仔吗？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你能算出它们怀胎的月数吗？ 你知道它们分娩的日期吗？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它们屈身产仔， 结束分娩之痛。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幼仔健壮，在荒野长大， 离群而去，不再回来。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“谁让野驴逍遥自在？ 谁解开了它的缰绳？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我使它以旷野为家， 以盐地作居所。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它嗤笑城邑的喧闹， 不听赶牲口的吆喝。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它以群山作牧场， 寻找各种青草。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“野牛岂肯为你效劳， 在你的槽旁过夜？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你岂能用缰绳把野牛牵到犁沟？ 它岂肯跟着你在山谷耕地？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你岂能倚靠它的大力， 把你的重活交给它？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岂能靠它运回粮食， 替你堆聚到麦场？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“鸵鸟欢然拍动翅膀， 它岂有白鹳的翎羽？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它将蛋产在地上， 使蛋得到沙土的温暖，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却不知蛋会被踩碎， 或遭野兽践踏。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16</w:t>
      </w:r>
      <w:r>
        <w:rPr>
          <w:lang w:val="zh_CN" w:bidi="zh_CN"/>
        </w:rPr>
        <w:t xml:space="preserve"> 它苛待雏鸟，好像它们并非己出， 就算徒劳一场，它也不怕。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17</w:t>
      </w:r>
      <w:r>
        <w:rPr>
          <w:lang w:val="zh_CN" w:bidi="zh_CN"/>
        </w:rPr>
        <w:t xml:space="preserve"> 因为上帝未赐它智慧， 没有给它悟性。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18</w:t>
      </w:r>
      <w:r>
        <w:rPr>
          <w:lang w:val="zh_CN" w:bidi="zh_CN"/>
        </w:rPr>
        <w:t xml:space="preserve"> 然而，一旦它展翅奔跑， 必嗤笑马儿和骑士。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19</w:t>
      </w:r>
      <w:r>
        <w:rPr>
          <w:lang w:val="zh_CN" w:bidi="zh_CN"/>
        </w:rPr>
        <w:t xml:space="preserve"> “马的力量岂是你赐的？ 它颈上的鬃毛岂是你披的？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20</w:t>
      </w:r>
      <w:r>
        <w:rPr>
          <w:lang w:val="zh_CN" w:bidi="zh_CN"/>
        </w:rPr>
        <w:t xml:space="preserve"> 岂是你使它跳跃如蝗虫， 发出令人胆寒的长嘶？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21</w:t>
      </w:r>
      <w:r>
        <w:rPr>
          <w:lang w:val="zh_CN" w:bidi="zh_CN"/>
        </w:rPr>
        <w:t xml:space="preserve"> 它在谷中刨地， 炫耀力量，奋力冲向敌军。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22</w:t>
      </w:r>
      <w:r>
        <w:rPr>
          <w:lang w:val="zh_CN" w:bidi="zh_CN"/>
        </w:rPr>
        <w:t xml:space="preserve"> 它嘲笑恐惧，毫不害怕， 不因刀剑而退缩。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23</w:t>
      </w:r>
      <w:r>
        <w:rPr>
          <w:lang w:val="zh_CN" w:bidi="zh_CN"/>
        </w:rPr>
        <w:t xml:space="preserve"> 它背上的箭袋铮铮作响， 长矛和标枪闪闪发光。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24</w:t>
      </w:r>
      <w:r>
        <w:rPr>
          <w:lang w:val="zh_CN" w:bidi="zh_CN"/>
        </w:rPr>
        <w:t xml:space="preserve"> 角声一响，它便无法静立， 异常亢奋，急于驰骋大地。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25</w:t>
      </w:r>
      <w:r>
        <w:rPr>
          <w:lang w:val="zh_CN" w:bidi="zh_CN"/>
        </w:rPr>
        <w:t xml:space="preserve"> 听到角声，它就发出长嘶， 它老远便嗅到战争的气味， 并听见呐喊和将领的号令。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26</w:t>
      </w:r>
      <w:r>
        <w:rPr>
          <w:lang w:val="zh_CN" w:bidi="zh_CN"/>
        </w:rPr>
        <w:t xml:space="preserve"> “鹰隼展翅翱翔，飞往南方， 岂是靠你的智慧？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27</w:t>
      </w:r>
      <w:r>
        <w:rPr>
          <w:lang w:val="zh_CN" w:bidi="zh_CN"/>
        </w:rPr>
        <w:t xml:space="preserve"> 秃鹰腾飞，在高处搭窝， 岂是奉你的命令？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28</w:t>
      </w:r>
      <w:r>
        <w:rPr>
          <w:lang w:val="zh_CN" w:bidi="zh_CN"/>
        </w:rPr>
        <w:t xml:space="preserve"> 它居住在悬崖上， 盘踞在山岩峭壁，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29</w:t>
      </w:r>
      <w:r>
        <w:rPr>
          <w:lang w:val="zh_CN" w:bidi="zh_CN"/>
        </w:rPr>
        <w:t xml:space="preserve"> 它从那里搜寻猎物， 它的目光直达远方。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30</w:t>
      </w:r>
      <w:r>
        <w:rPr>
          <w:lang w:val="zh_CN" w:bidi="zh_CN"/>
        </w:rPr>
        <w:t xml:space="preserve"> 它的幼雏噬血， 哪里有尸体，它就在哪里。”</w:t>
      </w:r>
    </w:p>
    <w:p>
      <w:pPr>
        <w:pStyle w:val="Heading2"/>
      </w:pPr>
      <w:r>
        <w:rPr>
          <w:lang w:val="zh_CN" w:bidi="zh_CN"/>
        </w:rPr>
        <w:t>约伯记 40:1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耶和华又对约伯说：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“强辩者岂可与全能者争论？ 与上帝辩驳的人请作出答复。”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约伯回答耶和华说：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“我这样卑微，怎能答复你？ 我只有用手掩口。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我说了一次，不能答复； 说了两次，不敢再说。”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那时，耶和华从旋风中对约伯说：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“你要像勇士一样束腰备战， 我来提问，你来回答。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你要推翻我的公义， 归罪于我而自以为义吗？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你有上帝那样的臂膀吗？ 你能像祂那样发出雷鸣吗？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请展示你的荣耀和光辉， 披上你的尊荣和威严；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发泄你满腔的怒火， 鉴察一切骄傲的人，贬抑他们；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鉴察一切骄傲的人，贬低他们， 将恶人原地践踏；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将他们一起埋进尘土， 藏入幽冥。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这样，我就承认你的右手能拯救自己。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“你看河马， 它和你都是我造的， 它像牛一样吃草。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16</w:t>
      </w:r>
      <w:r>
        <w:rPr>
          <w:lang w:val="zh_CN" w:bidi="zh_CN"/>
        </w:rPr>
        <w:t xml:space="preserve"> 你看它腰间的气力， 它腹部肌肉的力量。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17</w:t>
      </w:r>
      <w:r>
        <w:rPr>
          <w:lang w:val="zh_CN" w:bidi="zh_CN"/>
        </w:rPr>
        <w:t xml:space="preserve"> 它尾巴挺直如香柏树， 大腿的筋紧密相连，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18</w:t>
      </w:r>
      <w:r>
        <w:rPr>
          <w:lang w:val="zh_CN" w:bidi="zh_CN"/>
        </w:rPr>
        <w:t xml:space="preserve"> 骨头如铜管， 四肢像铁棍。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19</w:t>
      </w:r>
      <w:r>
        <w:rPr>
          <w:lang w:val="zh_CN" w:bidi="zh_CN"/>
        </w:rPr>
        <w:t xml:space="preserve"> 它是上帝创造的杰作， 创造主赐给它利刃。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20</w:t>
      </w:r>
      <w:r>
        <w:rPr>
          <w:lang w:val="zh_CN" w:bidi="zh_CN"/>
        </w:rPr>
        <w:t xml:space="preserve"> 群山供应它食物， 百兽在那里玩耍。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21</w:t>
      </w:r>
      <w:r>
        <w:rPr>
          <w:lang w:val="zh_CN" w:bidi="zh_CN"/>
        </w:rPr>
        <w:t xml:space="preserve"> 它躺在莲叶之下， 藏在泥沼的芦苇间，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22</w:t>
      </w:r>
      <w:r>
        <w:rPr>
          <w:lang w:val="zh_CN" w:bidi="zh_CN"/>
        </w:rPr>
        <w:t xml:space="preserve"> 莲叶为它遮荫， 溪畔的柳树环绕它。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23</w:t>
      </w:r>
      <w:r>
        <w:rPr>
          <w:lang w:val="zh_CN" w:bidi="zh_CN"/>
        </w:rPr>
        <w:t xml:space="preserve"> 河水泛滥，它不惊惧； 约旦河涨到它口边，它也无忧。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24</w:t>
      </w:r>
      <w:r>
        <w:rPr>
          <w:lang w:val="zh_CN" w:bidi="zh_CN"/>
        </w:rPr>
        <w:t xml:space="preserve"> 谁能在它警觉时捕捉它， 或用钩子穿透它的鼻子？</w:t>
      </w:r>
    </w:p>
    <w:p>
      <w:pPr>
        <w:pStyle w:val="Heading2"/>
      </w:pPr>
      <w:r>
        <w:rPr>
          <w:lang w:val="zh_CN" w:bidi="zh_CN"/>
        </w:rPr>
        <w:t>约伯记 41:1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“你岂能用鱼钩钓海怪， 用绳索绑住它的舌头？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你岂能用绳子穿它的鼻子， 用钩子穿它的腮骨？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它岂会向你连连求饶， 对你说柔和的话？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它岂肯与你立约， 一生做你的奴隶？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你岂能拿它当小鸟玩耍， 或拴起来给幼女取乐？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渔夫们岂能把它当货物出售， 卖给商人？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你岂能在它皮上戳满长矛， 头上插满鱼叉？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你动手碰碰它， 就知道是场恶战，绝不会再碰。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企图捕捉它的都会失望， 人看到它就会心惊胆战。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再凶猛的人也不敢惹它。 这样，谁能在我面前站立得住？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谁给过我什么，要我偿还呢？ 天下万物都是我的。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“关于它的四肢、大力和健美的身体， 我不能缄默不言。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谁能剥去它的外皮？ 谁能给它戴上辔头？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谁能打开它的嘴巴？ 它的牙齿令人恐惧。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它的脊背覆着行行鳞甲， 牢牢地密封在一起，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16</w:t>
      </w:r>
      <w:r>
        <w:rPr>
          <w:lang w:val="zh_CN" w:bidi="zh_CN"/>
        </w:rPr>
        <w:t xml:space="preserve"> 紧密无间， 连气也透不进去。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17</w:t>
      </w:r>
      <w:r>
        <w:rPr>
          <w:lang w:val="zh_CN" w:bidi="zh_CN"/>
        </w:rPr>
        <w:t xml:space="preserve"> 鳞甲彼此相连相扣， 无法分开。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18</w:t>
      </w:r>
      <w:r>
        <w:rPr>
          <w:lang w:val="zh_CN" w:bidi="zh_CN"/>
        </w:rPr>
        <w:t xml:space="preserve"> 它打喷嚏时，水光四射； 它的眼睛亮如晨光；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19</w:t>
      </w:r>
      <w:r>
        <w:rPr>
          <w:lang w:val="zh_CN" w:bidi="zh_CN"/>
        </w:rPr>
        <w:t xml:space="preserve"> 口中喷出火炬， 迸出火星；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20</w:t>
      </w:r>
      <w:r>
        <w:rPr>
          <w:lang w:val="zh_CN" w:bidi="zh_CN"/>
        </w:rPr>
        <w:t xml:space="preserve"> 鼻孔冒烟， 如沸腾的锅和燃烧的芦苇；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21</w:t>
      </w:r>
      <w:r>
        <w:rPr>
          <w:lang w:val="zh_CN" w:bidi="zh_CN"/>
        </w:rPr>
        <w:t xml:space="preserve"> 呼气可点燃煤炭， 口中喷出火焰；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22</w:t>
      </w:r>
      <w:r>
        <w:rPr>
          <w:lang w:val="zh_CN" w:bidi="zh_CN"/>
        </w:rPr>
        <w:t xml:space="preserve"> 颈项强而有力， 恐惧在它前面开路；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23</w:t>
      </w:r>
      <w:r>
        <w:rPr>
          <w:lang w:val="zh_CN" w:bidi="zh_CN"/>
        </w:rPr>
        <w:t xml:space="preserve"> 身上的皱褶紧密相连， 牢牢地密封在一起；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24</w:t>
      </w:r>
      <w:r>
        <w:rPr>
          <w:lang w:val="zh_CN" w:bidi="zh_CN"/>
        </w:rPr>
        <w:t xml:space="preserve"> 心坚如石， 硬如磨石。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25</w:t>
      </w:r>
      <w:r>
        <w:rPr>
          <w:lang w:val="zh_CN" w:bidi="zh_CN"/>
        </w:rPr>
        <w:t xml:space="preserve"> 它一站起来，勇士都害怕， 见它冲来，他们慌忙退缩。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26</w:t>
      </w:r>
      <w:r>
        <w:rPr>
          <w:lang w:val="zh_CN" w:bidi="zh_CN"/>
        </w:rPr>
        <w:t xml:space="preserve"> 刀剑挡不住它， 长矛、标枪、尖戟也无能为力。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27</w:t>
      </w:r>
      <w:r>
        <w:rPr>
          <w:lang w:val="zh_CN" w:bidi="zh_CN"/>
        </w:rPr>
        <w:t xml:space="preserve"> 它视铁如干草， 视铜如朽木。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28</w:t>
      </w:r>
      <w:r>
        <w:rPr>
          <w:lang w:val="zh_CN" w:bidi="zh_CN"/>
        </w:rPr>
        <w:t xml:space="preserve"> 利箭吓不跑它， 弹石在它看来只是碎秸；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29</w:t>
      </w:r>
      <w:r>
        <w:rPr>
          <w:lang w:val="zh_CN" w:bidi="zh_CN"/>
        </w:rPr>
        <w:t xml:space="preserve"> 棍棒无异于秸秆， 它嗤笑投来的标枪。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30</w:t>
      </w:r>
      <w:r>
        <w:rPr>
          <w:lang w:val="zh_CN" w:bidi="zh_CN"/>
        </w:rPr>
        <w:t xml:space="preserve"> 它腹部有锋利的瓦片， 在淤泥上留下道道耙痕。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31</w:t>
      </w:r>
      <w:r>
        <w:rPr>
          <w:lang w:val="zh_CN" w:bidi="zh_CN"/>
        </w:rPr>
        <w:t xml:space="preserve"> 它使深渊如锅翻腾， 使大海如油锅滚动。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32</w:t>
      </w:r>
      <w:r>
        <w:rPr>
          <w:lang w:val="zh_CN" w:bidi="zh_CN"/>
        </w:rPr>
        <w:t xml:space="preserve"> 它游过后留下一道波光， 使深渊仿佛披上银发。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33</w:t>
      </w:r>
      <w:r>
        <w:rPr>
          <w:lang w:val="zh_CN" w:bidi="zh_CN"/>
        </w:rPr>
        <w:t xml:space="preserve"> 地上没有动物能与它相比， 像它那样无所畏惧。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34</w:t>
      </w:r>
      <w:r>
        <w:rPr>
          <w:lang w:val="zh_CN" w:bidi="zh_CN"/>
        </w:rPr>
        <w:t xml:space="preserve"> 它藐视群雄， 在高傲的百兽中称王。”</w:t>
      </w:r>
    </w:p>
    <w:p>
      <w:pPr>
        <w:pStyle w:val="Heading2"/>
      </w:pPr>
      <w:r>
        <w:rPr>
          <w:lang w:val="zh_CN" w:bidi="zh_CN"/>
        </w:rPr>
        <w:t>约伯记 42:1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约伯回答耶和华说：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“我知道你无所不能， 你的旨意无不成就。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你问，‘是谁用无知蒙蔽我的旨意？’ 诚然，我对所谈的事一无所知， 这些事太奇妙，我无法明白。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你说，‘你且听着，我要发言。 我来提问，你来回答。’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我从前风闻有你， 现在亲眼看见你。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因此我厌恶自己， 在尘土和炉灰中忏悔。”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耶和华对约伯说完这些话后，就对提幔人以利法说：“你和你的两个朋友让我愤怒，因为你们对我的议论不如我仆人约伯说的有理。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现在你们要取七头公牛和七只公羊，到我仆人约伯那里，为自己献上燔祭，因为你们对我的议论不如我仆人约伯说的有理。我仆人约伯会为你们祷告，我会悦纳他的祷告，不按你们的愚妄惩罚你们。”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于是，提幔人以利法、书亚人比勒达和拿玛人琐法遵命而行，耶和华悦纳了约伯的祷告。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约伯为朋友们祷告后，耶和华恢复了他以前的昌盛，并且耶和华赐给他的比以前多一倍。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约伯的兄弟姊妹和从前的朋友都来探望他，在他家里一同吃饭，为他遭受耶和华所降的种种灾难而安抚、慰问他。他们每人送他一块银子和一个金环。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耶和华赐给约伯晚年的福分比起初更多：他有一万四千只羊、六千只骆驼、一千对牛和一千头母驴。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他还有七个儿子和三个女儿。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他给长女取名叫耶米玛、次女叫基洗亚、三女叫基连·哈朴。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地上找不到像约伯三个女儿那样美丽的女子。约伯让她们与弟兄一同承受产业。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16</w:t>
      </w:r>
      <w:r>
        <w:rPr>
          <w:lang w:val="zh_CN" w:bidi="zh_CN"/>
        </w:rPr>
        <w:t xml:space="preserve"> 此后，约伯又活了一百四十年，得见四代子孙。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17</w:t>
      </w:r>
      <w:r>
        <w:rPr>
          <w:lang w:val="zh_CN" w:bidi="zh_CN"/>
        </w:rPr>
        <w:t xml:space="preserve"> 约伯年纪老迈，寿终正寝。</w:t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://www.Biblica.com/permissions" TargetMode="External"/><Relationship Id="rId14" Type="http://schemas.openxmlformats.org/officeDocument/2006/relationships/hyperlink" Target="https://creativecommons.org/licenses/by-sa/4.0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