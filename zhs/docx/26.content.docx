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以西结书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第三十年四月五日，我正在迦巴鲁河畔被掳的人当中，那时天开了，我看见了上帝的异象。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那是约雅斤王被掳第五年的四月五日，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就在迦勒底人境内的迦巴鲁河畔，耶和华的话传给了布西的儿子以西结祭司，耶和华的手按在他身上。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在异象中，我看见一阵狂风从北方刮来，有一大朵云闪耀着火光，四周环绕着灿烂的光芒，火的中心像发光的金属。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火中有四个像人形的活物，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每个活物有四张脸和四个翅膀。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他们的腿是直的，脚如同牛犊的蹄，都亮如磨光的铜。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四面的翅膀下都有人的手，四个活物都有脸和翅膀，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翅膀彼此相连。他们移动时不必转身，各朝前面移动。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四个活物的脸是这样的：正面是人的脸，右面是狮子的脸，左面是牛的脸，后面是鹰的脸。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他们的翅膀向上展开，每个活物的一对翅膀与两侧活物的翅膀相连，另外一对翅膀遮蔽身体。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每个活物都往前直行，耶和华的灵往哪里去，他们也往哪里去，移动时不用转身。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四个活物的形象如燃烧的火炭，又像火把。活物之间有火上下移动，非常明亮，从火中发出闪电。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这些活物像闪电一样往来飞驰。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当我观看这些活物的时候，发现每个活物旁边的地上都有一个轮子。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四个轮子的形状和结构都一样，好像轮套轮，如同闪耀的绿宝石。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他们可以向四面移动，移动时轮子不必转向。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轮圈高而可畏，周围布满了眼睛。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活物行走，轮子也在旁边行走；活物上升，轮子也上升。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灵往哪里去，活物也往哪里去，轮子也跟着往哪里去，因为活物的灵在轮子里。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活物行走，轮子也行走；活物站立不动，轮子也站立不动；活物上升，轮子也跟着上升，因为活物的灵在轮子里。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活物的头上好像铺展着茫茫的穹苍，如同顶着耀眼的水晶。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穹苍下四个活物伸展翅膀，彼此相对，各用另两个翅膀遮蔽身体。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他们移动时，我听见他们翅膀发出的响声如洪涛之声，既像全能者的声音，又像军队的呐喊。活物站住的时候，便将翅膀垂下。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他们站立垂下翅膀时，有声音从他们头顶的穹苍之上传来。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在他们头顶的穹苍之上仿佛有蓝宝石的宝座，有一位形状像人的高坐在宝座上。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我看到祂的腰部以上好像烧红发亮的金属，好像有火四面环绕。腰部以下如同火焰。祂周围有耀眼的光辉，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仿佛雨天云中的彩虹。 这是耶和华荣耀的形象。我一看见，便俯伏在地，随后听见有说话的声音。</w:t>
      </w:r>
    </w:p>
    <w:p>
      <w:pPr>
        <w:pStyle w:val="Heading2"/>
      </w:pPr>
      <w:r>
        <w:rPr>
          <w:lang w:val="zh_CN" w:bidi="zh_CN"/>
        </w:rPr>
        <w:t>以西结书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那声音对我说：“人子啊，你站起来，我要对你说话。”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正说的时候，耶和华的灵就进入我里面，使我站起来。我听见那声音对我说：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“人子啊，我派你去那背叛我的国民以色列人那里。他们和他们的祖先至今仍背叛我。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我派你到那些心里刚硬的人那里，向他们宣告，‘主耶和华这样说。’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不管那群叛逆的人听不听，他们都会知道有一位先知在他们当中。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人子啊，不要怕他们和他们的话，虽然你周围布满荆棘和毒蝎，也不要害怕。他们是一群叛逆的人，你不要怕他们的话，也不要因为他们的脸色而惊慌。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他们是叛逆的，不论他们听不听，你都要把我的话告诉他们。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“人子啊，你要听我对你说的话，不要像他们那样叛逆，要张开口吃我赐给你的。”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这时我观看，见一只手向我伸来，手中拿着书卷。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那只手把那书卷在我面前打开，书卷的两面都写满了哀伤、叹息和悲痛的话。</w:t>
      </w:r>
    </w:p>
    <w:p>
      <w:pPr>
        <w:pStyle w:val="Heading2"/>
      </w:pPr>
      <w:r>
        <w:rPr>
          <w:lang w:val="zh_CN" w:bidi="zh_CN"/>
        </w:rPr>
        <w:t>以西结书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祂对我说：“人子啊，要把你得到的吃下去，要吃下这书卷，然后去向以色列人传讲。”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我张开口，祂就给我吃那书卷，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并对我说：“人子啊，吃下我赐你的这书卷，让它充满你的肚腹。”我便吃了，书卷在我嘴里甘甜如蜜。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祂又对我说：“人子啊，现在你要到以色列人那里，把我的话传给他们。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你不是奉命去语言陌生、难懂的民族那里，而是到以色列人当中。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我不是派你到那些语言陌生、艰涩难懂的民族中。我若果真派你到他们那里，他们一定会听你的话。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然而以色列人却不肯听从你，因为他们额头刚硬，心里顽固，不肯听从我。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不过，我要使你的脸像他们的脸一样刚硬，使你的额头像他们的额头一样刚硬。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我要使你的额头比火石更硬，如同金刚石。他们虽然是一群叛逆的人，你不要害怕，也不要因为他们的脸色而惊慌。”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祂又说：“人子啊，你要留心听我说的一切话，牢记在心。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你要到你那些被掳的同胞那里，不论他们听不听，你都要向他们宣告，‘主耶和华这样说。’”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那时，耶和华的灵把我举起，我听见后面有隆隆的声音说：“耶和华的荣耀在祂所在之地当受称颂！”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我听见活物的翅膀相碰的声音，以及他们旁边的轮子发出的隆隆声。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耶和华的灵把我举起带走了。我心里苦闷，充满愤怒，耶和华大能的手按在我身上。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我来到住在提勒·亚毕的被掳的人中，他们在迦巴鲁河边。我感到无比震惊，在他们中间坐了七天。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过了七天，耶和华对我说：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“人子啊，我立你为以色列人的守望者，你要听我口中的话并替我告诫他们。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如果我说恶人必定死，你却不告诫他，劝诫他改邪归正，好保全性命，他必因自己的罪而死，我却要向你追讨他的血债。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如果你告诫恶人，他却不肯改邪归正、停止作恶，他必因自己的罪而死，而你必保全性命。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如果一个义人偏离正道、犯罪作恶，我会使他绊倒，他必死亡。如果你不告诫他，他必死在罪恶之中，他以前的义行也不会被记念，而我要追究你的责任。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如果你告诫他不要犯罪，他听了你的告诫不再犯罪，他必存活，你也必保住性命。”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在那里，耶和华的手按在我身上，对我说：“你起来前往平原，我要在那里对你说话。”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我就起来，到了平原，看见耶和华的荣耀停在那里，那荣耀和我在迦巴鲁河边所见的一样，我就俯伏在地。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这时耶和华的灵进入我里面，使我站立起来。耶和华对我说：“你要把自己关在房子里。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人子啊，他们必把你捆绑起来，使你不能到百姓当中。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同时，我要使你的舌头紧贴上膛，使你不能开口责备他们，因为他们是一群叛逆的人。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但当我对你说话的时候，我必开启你的口，你要向他们宣告，‘主耶和华这样说。’肯听的就让他听，不肯听的就由他不听，因为他们是一群叛逆的人。”</w:t>
      </w:r>
    </w:p>
    <w:p>
      <w:pPr>
        <w:pStyle w:val="Heading2"/>
      </w:pPr>
      <w:r>
        <w:rPr>
          <w:lang w:val="zh_CN" w:bidi="zh_CN"/>
        </w:rPr>
        <w:t>以西结书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“人子啊，你去拿一块砖放在自己面前，把耶路撒冷城画在上面。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然后围困这城，建垒筑台，扎营围攻，四面架起撞城锤。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拿一个铁盘当作铁墙放在你和城中间。你要面向这城，围困攻击这城。这是给以色列人的一个征兆。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“你要向左侧卧，担当以色列人的罪恶。要用你向左侧卧的天数担当以色列人的罪恶。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他们犯罪多少年，我要让你侧卧多少天。你要担当以色列人的罪恶三百九十天。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然后，你再向右侧卧，担当犹大的罪恶四十天。你侧卧的天数代表他们犯罪的年数。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你要面向被围困的耶路撒冷，光着臂膀说预言斥责这城。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我要用绳索捆绑你，使你不能翻身，直到你围城的日子期满。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“你要拿小麦、大麦、豆、扁豆、小米和粗麦，装在一个器皿中用来为自己做饼。你在三百九十天侧卧期间要吃这饼。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你每天要按时按量吃二百克，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每天要按时按量喝六百毫升水。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你要像吃大麦饼一样吃这些饼，要在众人面前用人粪来烤饼。”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耶和华说：“我把以色列人驱逐到各国的时候，他们也要这样在那里吃不洁净的食物。”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我说：“唉，主耶和华啊！我从来没有玷污过自己，我自幼至今从未吃过自然死去的或被野兽撕碎的动物，不洁净的肉从未入过我的口。”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于是祂对我说：“好吧，我容许你用牛粪代替人粪来烤饼。”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祂又说：“人子啊，我要断绝耶路撒冷的粮源，叫他们怀着焦虑限量吃饼，怀着恐惧限量喝水。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他们必缺粮少水，绝望地面面相觑，因自己的罪恶而灭亡。”</w:t>
      </w:r>
    </w:p>
    <w:p>
      <w:pPr>
        <w:pStyle w:val="Heading2"/>
      </w:pPr>
      <w:r>
        <w:rPr>
          <w:lang w:val="zh_CN" w:bidi="zh_CN"/>
        </w:rPr>
        <w:t>以西结书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“人子啊，去拿一把快刀当作剃头刀，剃掉你的头发和胡须，然后用天平把须发平均分成三份。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围城期满后，你要把三分之一的须发焚烧在城中，三分之一在城的四周用刀砍断，三分之一要扬在风中吹散，因为我要拔刀追杀它们。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你要从须发中取出几缕用衣服包上，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再从中取出几根扔进火里焚烧，必有火从这里燃起，蔓延到整个以色列。”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主耶和华说：“这就是耶路撒冷！我把她安置在万邦的中央，使列国环绕着她。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但她违背我的典章，作恶甚于列邦，触犯我的律例甚于她周围的列国。他们拒绝我的典章，不遵守我的律例。”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所以主耶和华说：“你们比周围的国家更混乱不堪，你们没有遵行我的律例，不谨守我的典章，连周围的国家都不如。”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因此主耶和华这样说：“看啊，我要亲自对付你们，我必在列国面前审判你们。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因为你们一切的恶行，我必向你们施行空前绝后的惩罚。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在你们中间，父亲要吃自己的儿子，儿子要吃自己的父亲。我必惩罚你们，把你们余下的人分散到各地各方。”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主耶和华说：“因为你们用一切可憎的偶像和恶行玷污我的圣所，我凭我的永恒起誓，我必毫不留情地铲除你们。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你们三分之一的人要死于瘟疫和饥荒，三分之一的人要死于刀下，我必把其余的三分之一分散到各地各方，并拔刀追杀他们。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这样，我的怒气才会发完，我对你们的怒火才会尽消，我才会息怒。我把烈怒倾倒在你们身上的时候，你们就会知道我耶和华说这话是出于痛恨不贞。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我必使你们的家园荒凉，使你们在周围的列国中，在路人眼前饱受羞辱。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当我在怒气，义愤和烈怒中严厉地审判你们时，你们在各国必受羞辱和嘲讽，成为警戒，下场可怕。这是我耶和华说的。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我要向你们射出饥荒的毒箭，破坏和毁灭你们，并且使饥荒越来越严重，断绝你们的粮源。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我必让饥荒和猛兽来侵害你们，夺走你们的儿女，使你们饱受瘟疫、暴行和刀剑之灾，这是我耶和华说的。”</w:t>
      </w:r>
    </w:p>
    <w:p>
      <w:pPr>
        <w:pStyle w:val="Heading2"/>
      </w:pPr>
      <w:r>
        <w:rPr>
          <w:lang w:val="zh_CN" w:bidi="zh_CN"/>
        </w:rPr>
        <w:t>以西结书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“人子啊，你要面向以色列的山岭说预言，斥责它们，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说，‘以色列的山岭啊，要听主耶和华的话。祂对高山、丘陵、山涧、河谷说，我必亲自让刀剑临到你们，我必毁灭你们的丘坛，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使你们的祭坛荒废，香坛破裂！我必把你们被杀的人扔到你们的偶像面前，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使他们横尸在你们的偶像面前，骸骨散在祭坛的四周。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不论你们住在哪里，你们的城邑必沦为废墟，丘坛沦为荒场，祭坛荒废，偶像被砸碎，香坛被捣毁，一切必化为乌有。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被杀的人必横尸你们中间，你们就知道我是耶和华。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“‘不过，我必为你们留下一些人，使他们脱离刀剑之灾，四散到列国列邦。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他们必在被掳的异地想起我怎样为他们忧伤，因为他们背叛我，心中淫乱，眼中恋慕与偶像苟合。他们必因自己的一切邪恶行为而厌恶自己。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这样，他们就知道我是耶和华，我说要降灾祸给他们并非空话。’”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主耶和华说：“你要拍手顿足地呼喊，‘唉！以色列人必因一切邪恶可憎的行为而倒在刀剑、饥荒和瘟疫之下。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远处的必死于瘟疫，近处的必丧身刀下，其余被围困的必死于饥荒。我必把烈怒倾倒在他们身上。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他们必陈尸于祭坛周围的偶像间，就是他们在各高岗上、山顶上、绿树下和茂密的橡树下烧香祭拜偶像的地方，那时他们必知道我是耶和华。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我必伸手攻击他们，使他们居住的地方都变得极其荒凉，从旷野一直到第伯拉他。这样，他们便知道我是耶和华。’”</w:t>
      </w:r>
    </w:p>
    <w:p>
      <w:pPr>
        <w:pStyle w:val="Heading2"/>
      </w:pPr>
      <w:r>
        <w:rPr>
          <w:lang w:val="zh_CN" w:bidi="zh_CN"/>
        </w:rPr>
        <w:t>以西结书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“人子啊，主耶和华对以色列这样说，‘结局到了，以色列全境的结局到了！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以色列，你的结局到了，我的怒气必倾倒在你身上，我必按你的行为审判你，照你一切的可憎之事报应你。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我必不顾惜你，也不怜悯你，我必按你的所作所为和可憎之事报应你。这样，你必知道我是耶和华。’”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主耶和华说：“看啊，灾祸来了，一场空前的灾祸来了！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结局到了，结局到了！你的结局到了。看啊，结局到了！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以色列境内的居民啊，灾难降临了！时候已到，日子已近，山上一片恐慌，欢乐荡然无存。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我快要向你倾倒我的烈怒，发出我的怒气。我必按你的所作所为审判你，照你一切的可憎之事报应你。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我必不顾惜你，也不怜悯你，我必按你的恶行报应你。这样，你就知道击打你的是我耶和华。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“看啊，那日子！看啊，那日到了，灾祸临头了！杖已经发芽，傲慢已经开花。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暴行成了惩罚邪恶的杖，以色列人必没有一个能够存留，他们的财富和尊荣必不复存在。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时候到了，日子近了，买主不要欢乐，卖主也不要忧愁，因为烈怒临到了所有的人。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即使卖主活着，也无法赎回他所卖的，因为关乎每一个人的异象必然应验，他们因为罪恶，无人能保存性命。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“他们吹响了号角，做好了一切准备，却无人出战，因为我的烈怒临到了他们所有的人。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城外有刀剑，城内有饥荒瘟疫；城外的必丧身刀下，城内的必死于饥荒瘟疫。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侥幸逃到山上的，都必像谷中哀鸣的鸽子，为自己的罪恶哀鸣。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他们必吓得两手发软，双腿颤抖。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他们必身披麻衣，战栗发抖。他们必剃光头发，满脸尽是耻辱。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他们必把银子抛在街上，视金子为污秽之物。在耶和华发烈怒的日子，金银不能拯救他们，也不能填饱他们的肚腹或满足他们的胃口，因为金银使他们跌入罪恶中。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他们以华美的饰物为骄傲，并用它制造丑恶可憎的神像，因此，我必使这一切变成他们眼中的污秽之物。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我必使这一切成为外族人手中的猎物，恶人手中的战利品，被任意糟蹋。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我必转脸不看他们，任由外族人亵渎我的殿，强盗必进入殿里大肆亵渎。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“你要预备锁链，因为这地方充满了血腥的罪恶，城里充斥着暴行。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我必让最凶恶的外族人侵占他们的房屋。我必挫败强悍之人的傲气，使他们的圣所遭受亵渎。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恐怖的日子来临了，他们想寻求平安，却得不到平安。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灾祸接踵而至，噩耗不断传来。那时，他们必求问先知，但祭司的教导必消逝，长老们必无计可施。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君王必悲哀，首领必惊恐，百姓的手都必颤抖。我必按他们的恶行对付他们，使他们受到应得的审判。这样，他们就知道我是耶和华。”</w:t>
      </w:r>
    </w:p>
    <w:p>
      <w:pPr>
        <w:pStyle w:val="Heading2"/>
      </w:pPr>
      <w:r>
        <w:rPr>
          <w:lang w:val="zh_CN" w:bidi="zh_CN"/>
        </w:rPr>
        <w:t>以西结书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第六年六月五日，我正在家中与犹大的众长老同坐，主耶和华的手按在我身上。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我观看，只见有一位形状像人，祂的腰部以下像火，腰部以上像闪亮的金属。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祂好像伸出一只手，抓住我的头发。在异象中，耶和华的灵把我举到天地之间，将我带到耶路撒冷圣殿内院的北门，那里供奉着惹耶和华愤恨的神像。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我忽然看见那里有以色列上帝的荣耀，跟我在平原所见的一样。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祂对我说：“人子啊，你举目北望。”于是，我举目朝北一望，见在祭坛门北面的入口处有惹耶和华愤恨的神像。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祂又对我说：“人子啊，你看见以色列人的所作所为了吗？他们在这里行那些极其可憎的事，以致我远离我的圣所。你会看到更可憎的事。”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祂带我到院子的门口，我看见墙上有一个洞。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祂对我说：“人子啊，你挖这墙。”我挖开墙后，看见一道门。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祂对我说：“你进去看看他们在这里做的邪恶可憎的事吧。”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我进去后，看见四周的墙上画满了各种爬虫、可憎的兽类和以色列人拜的所有偶像。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偶像前面站着以色列的七十个长老，沙番的儿子雅撒尼亚也在当中，他们每人手中都拿着香炉，烟雾缭绕。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祂又对我说：“人子啊，你看见以色列的长老在自己藏偶像的房间里暗中所做的了吗？他们说，‘耶和华看不见我们，祂已经抛弃了这片土地。’”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祂继续说：“你会看到他们做更可憎的事。”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祂带我来到耶和华殿的北门，看见一些妇女坐在那里为搭模斯神像哭泣。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祂对我说：“人子啊，你看见了吗？你会看到更可憎的事。”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祂带我来到耶和华殿的内院，在殿门口，走廊和祭坛中间约有二十五个人背向耶和华的殿，面向东方朝拜太阳。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祂又对我说：“人子啊，你看见了吗？犹大人的这些可憎行径还算小事吗？他们到处行残暴之事，再三惹我发怒。看啊，他们手拿树枝举向鼻前。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因此，我必愤怒地对待他们，我必不顾惜他们，也不怜悯他们，即使他们大声向我呼求，我也不听。”</w:t>
      </w:r>
    </w:p>
    <w:p>
      <w:pPr>
        <w:pStyle w:val="Heading2"/>
      </w:pPr>
      <w:r>
        <w:rPr>
          <w:lang w:val="zh_CN" w:bidi="zh_CN"/>
        </w:rPr>
        <w:t>以西结书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我听见祂高声呼喊说：“惩罚这城的人啊，拿起你们各自的兵器上前来吧！”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只见六个人从朝北的上门走来，手中各自拿着可怕的兵器。其中有一人身穿细麻衣，腰间带着墨盒。他们进入殿里，站在铜祭坛旁边。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以色列上帝的荣耀原本在基路伯天使上，现在升到了殿门口。上帝把那身穿细麻衣、腰带墨盒的人召来，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对他说：“你去走遍耶路撒冷，在那些因城中可憎之事而叹息哀伤的人额上画个记号。”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我听见祂对其余的人说：“你们要跟随他走遍全城，毫不留情地杀戮，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将男女老幼全部杀尽，但你们不能伤害额上有记号的。你们要从我的圣所开始。”于是他们首先杀了殿前的众长老。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祂又对他们说：“要玷污这殿，把你们所杀的堆满整个院子。去吧！”他们便出去，在城中杀戮。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他们杀戮的时候，只留下我一个人，我便俯伏在地上呼求：“唉，主耶和华啊！你向耶路撒冷倾倒你的烈怒，要灭绝以色列所有的余民吗？”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祂回答说：“以色列人和犹大人罪大恶极，遍地是血腥，满城是冤屈，他们说，‘耶和华丢弃了这片土地，祂看不见我们。’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因此，我必不顾惜他们，也不怜悯他们，我必照他们的所作所为报应他们。”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这时，那个身穿细麻衣，腰带墨盒的人回来禀告说：“我已照你的吩咐做了。”</w:t>
      </w:r>
    </w:p>
    <w:p>
      <w:pPr>
        <w:pStyle w:val="Heading2"/>
      </w:pPr>
      <w:r>
        <w:rPr>
          <w:lang w:val="zh_CN" w:bidi="zh_CN"/>
        </w:rPr>
        <w:t>以西结书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我观看，只见基路伯天使头顶上的穹苍之中好像有一个蓝宝石宝座。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耶和华对那穿细麻衣的人说：“你到基路伯天使下边旋转的轮子中间，双手捧满火炭，撒在城上。”我见他进去了。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当他进去的时候，基路伯天使站在殿的南边，内院充满了云彩。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耶和华的荣耀从基路伯天使的上面升起，停在殿的门口，殿里充满了云彩，院子也充满了耶和华荣耀的光辉。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基路伯天使展翅的响声好像全能上帝说话的声音，在外院也可以听见。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祂对那穿细麻衣的人说：“你要从基路伯天使下面旋转的轮子中取火。”那人便进去，站在一个轮子旁边。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有一个基路伯天使伸手到他们中间的火里，取了些火放在那穿细麻衣的人手里，那人就拿了出去。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基路伯天使的翅膀下仿佛有人的手。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我又看见四个基路伯天使旁各有一个闪耀如绿宝石的轮子。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四个轮子结构一样，好像轮套轮。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基路伯天使移动时，不必转身就可以向四方移动。前轮朝哪个方向移动，其他轮子也朝哪个方向移动，不必转向。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这四个基路伯天使的手、背、翅膀及全身都布满了眼睛，包括他们的四个轮子。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我听见他们称这些轮子为“旋转轮”。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每一个基路伯天使都有四张脸：第一张是基路伯天使的脸，第二张是人的脸，第三张是狮子的脸，第四张是鹰的脸。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然后，这些基路伯天使都向上升去，他们就是我在迦巴鲁河边所见的活物。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基路伯天使移动，轮子也随之移动；基路伯天使展翅飞离地面，轮子也随之离开地面，不离他们旁边；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基路伯天使停住，轮子也随之停住；基路伯天使上升，轮子也随之上升。因为活物的灵在轮子中。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那时，耶和华的荣耀离开了殿的门口，停在基路伯天使上面。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我正观看时，基路伯天使展翅飞离地面，他们旁边的轮子也随之飞离。他们停在耶和华殿的东门口，以色列上帝的荣耀在他们上面。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这些是我在迦巴鲁河边所看见的活物，他们在以色列上帝的下面。我知道他们是基路伯天使。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他们各有四张脸，两对翅膀，翅膀下仿佛有人的手，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他们的面貌和我在迦巴鲁河边所见的一样，每一个都向前直走。</w:t>
      </w:r>
    </w:p>
    <w:p>
      <w:pPr>
        <w:pStyle w:val="Heading2"/>
      </w:pPr>
      <w:r>
        <w:rPr>
          <w:lang w:val="zh_CN" w:bidi="zh_CN"/>
        </w:rPr>
        <w:t>以西结书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那时，耶和华的灵将我举起，带我到耶和华殿的东门，我见门口那里有二十五个人，当中有百姓的首领押朔的儿子雅撒尼亚和比拿雅的儿子毗拉提。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耶和华对我说：“人子啊，这些人在这城里专给人出毒计，设恶谋。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他们说，‘建造房屋的时候还没有到。我们的城像铁锅一样坚固，我们像在锅里的肉一样得到保护。’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人子啊，你要说预言，说预言斥责他们。”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耶和华的灵降在我身上，并吩咐我说：“耶和华这样说，‘以色列人啊，我知道你们口中在说什么，心里在想什么。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你们在城中大肆屠杀，大街小巷遍地尸体。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所以，主耶和华说，你们在城中杀死的人就是肉，这城就是锅，但我必把你们从锅中拉出来。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你们惧怕刀剑，我必使刀剑临到你们。这是主耶和华说的。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我必把你们从城中赶出去，交给外族人。我必审判你们，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使你们死于刀下。我要审判整个以色列，这样你们就知道我是耶和华。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这城必不是你们的锅，你们也必不是其中的肉，我必在以色列全境施行审判。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这样你们就知道我是耶和华。因为你们没有遵行我的律例，没有顺从我的典章，却效法你们四邻外族的规矩。’”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我正在说预言的时候，比拿雅的儿子毗拉提就死了。我便俯伏在地大喊：“唉，主耶和华啊，你要灭绝以色列的余民吗？”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“人子啊，留在耶路撒冷的居民会这样谈论你、你的亲人和一切被掳的以色列人，说，‘他们远离了耶和华，这地方已经给了我们。’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因此，你要说，‘主耶和华这样说，我虽然把以色列人赶到远方各国，分散在列邦，却要在他们所去的国家暂作他们的圣所。’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“你要说，‘主耶和华这样说，我必从各国召集你们，从你们被驱散到的列邦中聚集你们，将以色列的土地再赐给你们。’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他们回来后，必除掉此地一切丑恶可憎的事。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我必赐给他们一颗专一的心，将新灵放在他们里面，除去他们的石心，赐给他们肉心，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使他们恪守我的律例，谨遵我的典章。他们要做我的子民，我要做他们的上帝。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至于那些心里恋慕丑恶可憎之物的人，我必按他们所行的报应他们。这是主耶和华说的。”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于是，基路伯天使展开翅膀，轮子跟在他们旁边，在他们上面有以色列上帝的荣耀。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耶和华的荣耀从城中升起，停在城东的山上。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上帝的灵将我举起，在祂所赐的异象中把我带到迦勒底被掳的人那里，我所见的异象从我面前上升消失了。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我把耶和华让我看到的一切都告诉了那些被掳的人。</w:t>
      </w:r>
    </w:p>
    <w:p>
      <w:pPr>
        <w:pStyle w:val="Heading2"/>
      </w:pPr>
      <w:r>
        <w:rPr>
          <w:lang w:val="zh_CN" w:bidi="zh_CN"/>
        </w:rPr>
        <w:t>以西结书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“人子啊，你住在叛逆的人当中。他们有眼睛却视而不见，有耳朵却听而不闻，因为他们是叛逆的人。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所以，人子啊，你要准备流亡的行装，在白天出去流亡。你要像流亡者一样，当着他们的面从你住的地方搬到别处。他们虽然叛逆，或许还会明白其中的意思。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你要在白天当着他们的面把预备流亡的行装拿出来，你要在晚上当着他们的面像流亡的人一样出去。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你要当着他们的面在墙上挖一个洞，带着行装钻出去。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你要在天黑时当着他们的面背着行装出发。你要蒙着脸使自己看不见地，因为我要使你成为以色列人的预兆。”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于是，我遵命而行。白天我把预备流亡的行装拿出来，晚上用手挖通了墙，当着他们的面背着行装在天黑时出发。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第二天早晨，耶和华对我说：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“人子啊，那些叛逆的以色列人不是问你在做什么吗？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你要告诉他们，‘主耶和华说：这是关于耶路撒冷的首领和城中以色列人的预兆。’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你要说，‘我就是给你们的预兆，我所做的必发生在你们身上，你们必被掳流亡。’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他们当中的首领必在天黑时背着行装出发，在墙上挖洞钻出去，而且必蒙着脸，看不见地。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我必撒开网罗捕捉他，把他带到迦勒底人的巴比伦。他必看不见那地方，却要死在那里。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我要把他周围的随从和所有军队驱散到四方，并且拔刀追杀他们。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当我把他们驱赶到各国，分散到列邦时，他们就知道我是耶和华。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然而，我要使他们当中一些人免遭刀剑、饥荒和瘟疫，使他们可以在所去的各国供述自己的一切可憎行为。他们就知道我是耶和华。”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“人子啊，你要战战兢兢地吃饭，惶惶恐恐地喝水，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然后对这地方的人说，‘关于耶路撒冷和以色列的居民，主耶和华这样说，他们必焦虑不安地吃饭，惶恐不已地喝水，他们的土地必因其中居民的暴行而荒无人烟。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他们居住的城邑必沦为废墟，土地必一片荒凉，他们就知道我是耶和华。’”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“人子啊，你们以色列有一句俗语，‘光阴流逝，异象都落空。’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现在你要告诉他们，主耶和华这样宣告：我要废掉这句俗语，使它从以色列人的口中消失。你要对他们说，‘日子已近，异象都要应验。’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在以色列人中必不再有虚假的异象和谄媚的预言。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我是耶和华，我的话都必实现，决不迟延。你们这叛逆的人啊，我说的话必在你们有生之年应验！”这是主耶和华说的。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“人子啊，你看，以色列人在说，‘他见的异象是关乎多年后的事，他说的预言是针对遥远的未来。’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因此，你要对他们说，‘主耶和华这样说：我的话必应验，不再迟延。’这是主耶和华说的。”</w:t>
      </w:r>
    </w:p>
    <w:p>
      <w:pPr>
        <w:pStyle w:val="Heading2"/>
      </w:pPr>
      <w:r>
        <w:rPr>
          <w:lang w:val="zh_CN" w:bidi="zh_CN"/>
        </w:rPr>
        <w:t>以西结书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“人子啊，你要说预言斥责以色列那些说预言的先知，告诉那些私自说预言的人，‘你们要听耶和华的话。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主耶和华说，愚顽的先知有祸了！他们没有看到异象，却私自说预言。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以色列人啊，你们的先知像废墟中的狐狸，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你们没有上去堵住缺口，也没有重建以色列的围墙，使以色列在耶和华的日子来临时的争战中坚立。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他们看见的异象是虚假的，他们的占卜谎话连篇。他们口口声声说是传达耶和华的话，其实耶和华并没有差遣他们。他们竟然指望自己的谎言能够应验。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你们说这是耶和华说的，其实我并没有说。你们岂不是见了虚假的异象，说了欺诈的占卜吗？’”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所以主耶和华说：“因为你们的假异象和谎言，我要攻击你们。这是主耶和华说的。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我必动手攻击那些见虚假异象、说欺诈占卜的先知。他们必从我的子民当中被剔除，不被收录在以色列人的名册上，也不能进入以色列的土地。这样，你们就知道我是主耶和华。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因为他们欺骗我的子民说，‘平安！’其实并没有平安，就像有人筑了一道薄墙，用白灰加以粉饰。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所以，你要警告那些粉刷白灰的人，说，‘墙必倒塌，暴雨要来临，冰雹势必降下，狂风也必大作。’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墙倒塌之后，一定会有人问，‘你们粉饰的白灰在哪里呢？’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因此，主耶和华说，‘我必在烈怒中用狂风暴雨和冰雹来摧毁这墙，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我必把你们粉饰的墙夷为平地，使其露出根基。墙倒塌的时候，你们必葬身其中。这样，你们就知道我是耶和华。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我要向这墙和粉饰这墙的人发烈怒，惩罚他们。我告诉你们，这墙完了！粉饰这墙的人也完了！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他们就是那些向耶路撒冷说假预言，在这城没有平安的时候宣称看到了平安异象的以色列先知。这是主耶和华说的。’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“人子啊，你要说预言斥责你同胞中私自说预言的女子，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告诉她们主耶和华这样说，‘你们这些妇女有祸了！你们为了猎取人命，给人缝制戴在手腕上的符咒和各种尺寸的头巾。你们猎取我子民的性命，还想保住自己的性命吗？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你们为了几把大麦和几块饼，在我的子民中亵渎我，向那些肯听谎言的说谎，杀死那些不该死的，救活那些不该活的。’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“所以主耶和华说，‘你们用符咒猎取人命如同捕鸟，我要除去你们的符咒，从你们手臂上扯掉它们，释放你们像捕鸟一样猎取的人。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我还要撕去你们的头巾，把我的子民从你们手中拯救出来，使他们不再做你们手中的猎物。这样，你们就知道我是耶和华。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我没有使义人伤心，你们却以谎言叫他们灰心。你们怂恿恶人不要改邪归正，以致他们丧命。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因此，你们必不再见假异象，也不再占卜。我必从你们手中拯救我的子民。这样，你们就知道我是耶和华。’”</w:t>
      </w:r>
    </w:p>
    <w:p>
      <w:pPr>
        <w:pStyle w:val="Heading2"/>
      </w:pPr>
      <w:r>
        <w:rPr>
          <w:lang w:val="zh_CN" w:bidi="zh_CN"/>
        </w:rPr>
        <w:t>以西结书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那时，几位以色列的长老到我这里来，坐在我面前。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“人子啊，这些人在心里立起偶像，把导致犯罪的绊脚石放在自己面前，我岂能让他们来求问？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你告诉他们，主耶和华这样说，‘任何以色列人若在心里立起偶像，把导致犯罪的绊脚石放在自己面前，又来求问先知，我耶和华必按他心中偶像的数目亲自用惩罚回答他，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好夺回以色列人的心，他们都因为拜偶像而远离我。’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“因此，你要告诉以色列人，主耶和华这样说，‘你们要悔改，离弃你们的偶像，离弃一切可憎之事。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因为任何以色列人或是在以色列定居的外族人若背弃我，在心中树立偶像，把导致犯罪的绊脚石放在自己面前，又来向先知求问我的旨意，我耶和华必亲自用惩罚回答他。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我必严惩他，使他成为众人的鉴戒和笑柄。我必将他从我的子民中铲除。这样，你们就知道我是耶和华。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如果先知受迷惑说预言，那是我耶和华任他受迷惑，我必伸手惩治他，把他从我的以色列百姓中除灭。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他们必担当自己的罪过，假先知与求问的人要担当同样的罪过。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这样，以色列人便不再偏离我，不再犯罪玷污自己。他们要做我的子民，我要做他们的上帝。这是主耶和华说的。’”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“人子啊，若有国家犯罪背叛我，我必伸手断绝他们的粮源，使饥荒遍地，毁灭人和牲畜。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即使挪亚、但以理和约伯三人在那里，他们也只能因义行而自己得救。这是主耶和华说的。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倘若我使猛兽在那里横行、肆虐，以致那里荒凉、人踪绝迹，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纵然这三个义人在那里，我凭我的永恒起誓，他们也不能救自己的儿女，只能自己得救，那里却要荒凉。这是主耶和华说的。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倘若我使刀剑临到那里，让刀剑横扫那里，毁灭人和牲畜，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纵然这三个义人在那里，我凭我的永恒起誓，他们也不能救自己的儿女，只能自己得救。这是主耶和华说的。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倘若我叫瘟疫在那里肆虐，在杀戮中倾倒我的烈怒，毁灭那里的人和牲畜，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纵然挪亚、但以理和约伯在那里，我凭我的永恒起誓，他们也不能救自己的儿女，只能因义行而自己得救。这是主耶和华说的。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“主耶和华说，‘我要把刀剑、饥荒、猛兽和瘟疫这四大刑罚降在耶路撒冷，毁灭人和牲畜。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然而，其中仍有幸免的人带着儿女逃出来。他们会逃到你们这里，你们看见他们的所作所为，便会对我在耶路撒冷所降的一切灾难感到欣慰。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你们看见他们的所作所为，就知道我不是无缘无故地惩罚耶路撒冷。’这是主耶和华说的。”</w:t>
      </w:r>
    </w:p>
    <w:p>
      <w:pPr>
        <w:pStyle w:val="Heading2"/>
      </w:pPr>
      <w:r>
        <w:rPr>
          <w:lang w:val="zh_CN" w:bidi="zh_CN"/>
        </w:rPr>
        <w:t>以西结书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“人子啊，葡萄木比林中其他木材更好吗？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葡萄木有什么用呢？能用它制造挂钩挂东西吗？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看啊，它只能用来当柴烧。如果火已经烧了它的两头，中间也烧黑了，它还有什么用呢？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看啊，它完好无损的时候，尚且毫无用处，被火烧黑后岂不更没用了吗？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所以，主耶和华说：我怎样把林中的葡萄树扔进火中当柴烧，也必照样丢弃耶路撒冷的居民。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我必严惩他们。他们纵然火里逃生，仍要被火烧灭。我严惩他们的时候，他们便知道我是耶和华。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我必使他们的土地荒凉，因为他们对我不忠。这是主耶和华说的。”</w:t>
      </w:r>
    </w:p>
    <w:p>
      <w:pPr>
        <w:pStyle w:val="Heading2"/>
      </w:pPr>
      <w:r>
        <w:rPr>
          <w:lang w:val="zh_CN" w:bidi="zh_CN"/>
        </w:rPr>
        <w:t>以西结书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“人子啊，你要使耶路撒冷知道她的可憎行径。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你要告诉她，主耶和华这样对她说，‘你祖居迦南，生于迦南。你的父亲是亚摩利人，母亲是赫人。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你出生之日没人剪断你的脐带，没人用水洗你的身体，没人用盐擦净你，没人用布包裹你。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没有人可怜你，同情你，为你做以上的事。你生下来便遭人厌恶，被扔在野外。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“‘我从你旁边经过，见你在血泊中挣扎，便对血泊中的你说，活下去！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我使你像田间的植物一样茁壮生长。你渐渐发育成熟，长得亭亭玉立，双乳丰满，秀发垂肩，但仍然赤身露体。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“‘后来我又从你旁边经过，见你正值少女怀春，我便用我的衣襟遮盖你赤露的身体，向你起誓，与你定下婚约，你便属于我。这是主耶和华说的。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我用水清洗你，洗净你身上的血污，给你涂上馨香的油，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给你穿上锦绣的衣裳和海狗皮的鞋，披上细麻衣和丝绸外袍。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我用首饰来装扮你，给你戴上手镯、项链、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鼻环、耳环和华冠。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这样，你戴的是金银首饰，穿的是绫罗绸缎，吃的是细面粉、蜂蜜和油。你变得美艳绝伦，晋升为王后。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你的美貌名扬列国，因为我给你的华贵使你美貌无比。这是主耶和华说的。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“‘你却仗着自己的美貌和名声纵情淫乱，与所有过路的人纵情苟合。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你用自己的衣服在拜偶像的丘坛结彩，在那里行淫。这样的事真是空前绝后！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你用我给你的金银首饰为自己制造男人的像，与它们苟合。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你给它们穿上锦绣衣服，把我给你的膏油和香料供奉它们。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你把我赐你吃的细面粉、油和蜂蜜作为馨香的供物奉献在它们面前。这是主耶和华说的。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你还把你给我生的儿女献给偶像作食物。难道你淫乱还不够吗？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你竟屠杀我的儿女，把他们焚烧献给偶像。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你做这一切可憎、淫乱的事，忘记了你幼年赤身露体在血泊中挣扎的日子。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“‘主耶和华说，你有祸了！你有祸了！你不但做了这些恶事，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还为自己筑祭坛，在各广场建高高的神庙。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你在街头巷尾建高高的神庙，糟蹋自己的美貌。你向每一个过路的人投怀送抱，纵情淫乱。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你还与放纵情欲的邻邦埃及人苟合，纵情淫乱，激起我的愤怒。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看啊，我要伸手攻击你，削减你的口粮，把你交给憎恨你的非利士人，任他们宰割。他们都为你的淫荡行为感到羞耻。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你欲海难填，又跟亚述人行淫，但你仍不满足，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于是又跟那商贾之地的迦勒底人纵情淫乱，但你仍不满足。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“‘主耶和华说，你的心败坏至极，所作所为简直就像不知羞耻的娼妓。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你在街头巷尾筑祭坛，在广场建高高的神庙，甚至不屑于收嫖资，实在连妓女都不如。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你这荡妇，宁愿跟外人淫乱，也不爱自己的丈夫！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妓女接受嫖资，你却送礼物给所有的情人，引诱他们从四方前来跟你淫乱。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你卖淫不同于别的妓女，没有人找你买春，没有人给你嫖资，你倒贴钱给人，你真是与众不同。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“‘你这淫妇，要听耶和华的话。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主耶和华说，你放纵情欲，赤身露体地与众情人苟合。你祭拜一切可憎的偶像，把自己儿女的血献给它们。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因此，我要把你所爱和所恨的情人都聚集起来。我要聚集他们从四方攻击你，让你赤裸裸地暴露在他们面前，让他们看到你赤身露体。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我要惩罚你，像惩罚淫乱和杀人的妇女一样。我要把烈怒和义愤倒在你身上，报应你杀人流血的罪。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我要把你交在你的情人手里。他们必拆毁你的祭坛，夷平你高高的神庙，剥去你的衣裳，夺走你的珠宝，留下你赤身露体。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他们要聚众攻击你，用石头打你，用刀剑砍碎你，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烧毁你的房屋，在众妇女面前审判你。我要阻止你的淫乱行为，使你不再倒贴钱给情人。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这样，我的烈怒才会平息，我的义愤才会消除，我才会平静下来，不再发怒。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因为你忘记了幼年的日子，做这些事来惹我发怒，我要照你的所作所为报应你。因为你不仅行一切可憎的事，还放荡淫乱。这是主耶和华说的。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“‘看啊，好说俗语的人都会讥讽你说，有其母必有其女。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你和你母亲及姊妹如出一辙，都厌弃自己的丈夫和儿女。你母亲是赫人，你父亲是亚摩利人。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你姐姐是撒玛利亚，她和她的女儿们住在你的北面。你妹妹是所多玛，她和她的女儿们住在你的南面。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你不仅追随和效法她们可憎的行径，还很快超过了她们。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我凭我的永恒起誓，与你妹妹所多玛和她女儿们相比，你和你女儿们的行径有过之而无不及。这是主耶和华说的。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看啊，你妹妹所多玛和她的女儿们狂妄自大，安逸饱足，对穷困的人漠不关心。这就是你妹妹所多玛的罪过。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她们心骄气傲，在我面前做可憎的事，我看见后便除掉了她们。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撒玛利亚的罪还不及你的一半，你比她们做了更多可憎之事，以致与你的可憎行径相比，你的姊妹倒显得公义了。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既然你帮了你的姊妹，使她们显得公义，你就蒙受羞辱吧！因为你犯的罪比你姊妹犯的罪更可憎，以致她们显得比你更公义。因此，你就自取其辱，抱愧蒙羞吧！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“‘然而，我要使所多玛、撒玛利亚及她们的女儿们复兴，并使你一同复兴，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让你自取其辱，深感羞愧，因为你的一切恶行使她们反得安慰。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你姊妹所多玛、撒玛利亚和她们的众女儿，以及你和你的众女儿必恢复起初的光景。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56-57</w:t>
      </w:r>
      <w:r>
        <w:rPr>
          <w:lang w:val="zh_CN" w:bidi="zh_CN"/>
        </w:rPr>
        <w:t xml:space="preserve"> 在你骄傲的日子，你的恶行还没有被揭露的时候，你觉得妹妹所多玛不屑一提。但现在，你却成为以东的众女儿和她四邻非利士的众女儿的笑柄。你周围的人都鄙视你。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你要承担淫荡和可憎行径带来的惩罚。这是耶和华说的。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“‘主耶和华说，你背誓毁约，我必照你的所作所为报应你。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然而，我顾念在你幼年时与你所立的约，我要与你立一个永远的约。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你接纳你姊妹的时候，会想起自己的所作所为并自觉羞愧。我要将你姊妹赐给你作女儿，我这样做并不是出于我与你所立的约。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我要和你立约，使你知道我是耶和华。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我要赦免你所有的罪，那时你想起这事会羞愧难当，不敢再开口。这是主耶和华说的。’”</w:t>
      </w:r>
    </w:p>
    <w:p>
      <w:pPr>
        <w:pStyle w:val="Heading2"/>
      </w:pPr>
      <w:r>
        <w:rPr>
          <w:lang w:val="zh_CN" w:bidi="zh_CN"/>
        </w:rPr>
        <w:t>以西结书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“人子啊，你要向以色列人出谜语，讲比喻，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告诉他们，主耶和华说，‘有一只大鹰翅膀宽大，羽毛丰满，色彩缤纷。这只鹰飞到黎巴嫩的香柏树上，折去树梢，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掐下树梢的嫩枝，叼到一个商贾云集的城市，栽在那里。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它又把以色列的树苗像栽柳树一样，栽在水源丰沛的沃土里。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树苗发了芽，成为向四面蔓延的矮小葡萄树，它向下扎根，长出枝干，枝子向着鹰伸展。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“‘又有一只大鹰，翅膀宽大，羽毛丰满。这葡萄树把根和枝子从园圃中转向这只鹰，好得到它的浇灌。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但这树已栽在水源丰沛的沃土里，可以生枝结果，成为美好的葡萄树。’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“你要告诉他们，主耶和华这样说，‘这树能长得茂盛吗？难道那鹰不把它连根拔起，摘掉它的果子，使树和嫩叶全部枯萎吗？不必费多大力气，也不需要多少人就可以把它连根拔起。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这树虽然被栽种了，又岂能长得茂盛呢？东风一吹，它岂不在园圃中完全枯萎吗？’”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“你要对这些悖逆的人说，‘你们不明白这比喻的意思吗？’要告诉他们，巴比伦王攻取了耶路撒冷，把其中的君王和大臣掳到巴比伦，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并从犹大王室中选出一人与他立约，要他宣誓效忠。巴比伦王也掳去犹大国的重臣，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使犹大国臣服于他，无法图强，只能遵守盟约，以求生存。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后来，犹大王背叛了巴比伦王，派使者到埃及请求支援军队马匹。他能成功吗？他这样做怎能逃脱惩罚呢？他这样背约怎能逃脱惩罚呢？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“主耶和华说，‘我凭我的永恒起誓，巴比伦王立他做王，他却藐视所起的誓，背弃所立的约，他必死在巴比伦。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敌人筑起围攻的土垒和高台大肆杀戮的时候，法老虽然兵强马壮，人多势众，仍无法帮他抗敌。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他起誓降服，却弃约背誓，出尔反尔，所以绝不能逃避后果。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“‘因此，主耶和华说：我凭我的永恒起誓，他既藐视我的誓言，背弃我的约，我必惩罚他。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我要撒开网罗抓住他，把他带到巴比伦，审判他对我不忠的罪。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他所有的精兵都要丧身刀下，余下的也要四散逃窜。这样，你们就知道这是我耶和华说的。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“‘主耶和华说：我要从香柏树高高的树梢上折下一根细枝栽上，我要从树的顶端折下嫩枝栽在巍峨的高山上。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我要把它栽在以色列的高山上，使它生枝结果，成为一棵美丽的香柏树，各类飞鸟都要栖息在树上，栖息在枝头的树荫里。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田野所有的树都会知道我耶和华使高树倒下、矮树长高、青树枯萎、枯树发荣。我耶和华言出必行。’”</w:t>
      </w:r>
    </w:p>
    <w:p>
      <w:pPr>
        <w:pStyle w:val="Heading2"/>
      </w:pPr>
      <w:r>
        <w:rPr>
          <w:lang w:val="zh_CN" w:bidi="zh_CN"/>
        </w:rPr>
        <w:t>以西结书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“你们谈论以色列地时为什么说‘父亲吃了酸葡萄，儿子的牙酸倒了’这句俗语呢？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主耶和华说，我凭我的永恒起誓，你们在以色列必不再用这句俗语。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因为所有的生命都属于我，父和子都属于我。谁犯罪，谁死亡。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“倘若有义人秉公行义，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不在山上的庙宇里吃祭物，不拜以色列人的偶像，不玷污别人的妻子，不亲近经期中的妇女；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不欺压人，反而退还债户的抵押品；不抢夺财物，反而给饥饿的人食物吃，给赤身露体的人衣服穿；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不放债取利，不犯罪作恶，反而公平待人，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遵守我的律例，切实遵行我的典章——这样的人是义人，必能活着。这是主耶和华说的。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“倘若这人生的儿子凶残暴戾，嗜杀成性，无恶不作，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常在山上的庙宇吃祭偶像之物，玷污别人的妻子，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欺压贫穷困苦的人，抢夺财物，扣留债户的抵押品，祭拜偶像，行可憎之事，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放债取利，这样的人还能活着吗？他必不能活。他多行可憎之事，必自取灭亡，自害己命。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“倘若这不肖子有一个好儿子，他看见父亲的所作所为，不愿步父亲的后尘。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他不在山上吃祭偶像之物，不拜以色列人的偶像，不玷污别人的妻子，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不欺压他人，不扣留抵押品，不抢夺财物，反而给饥饿的人食物吃，给赤身露体的人衣服穿，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不压榨贫穷的人，不放债取利，反而遵守我的典章，顺从我的律例，这人必不因父亲的罪恶而死亡，他必活着。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他父亲因肆意欺诈，掠夺同胞，多行不义，必死于自己的罪恶。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“你们会问，‘儿子为什么不用承担父亲的罪恶呢？’这是因为儿子秉公行义，谨遵我的律例，所以他必活着。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谁犯罪，谁死亡，儿子不用承担父亲的罪恶，父亲也不用承担儿子的罪恶。义人的义必归自己，恶人的恶也必归自己。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“恶人若肯改邪归正，遵守我的律例，秉公行义，就必活着，不致死亡。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他犯的一切罪过不会被追究，他必因行事正直而活着。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主耶和华说，我难道喜欢恶人死亡吗？我岂不是更愿他们改邪归正并活着吗？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义人若弃善行恶，与恶人同流合污，这人岂能活着？他从前的义行不会被记念，他必因自己的背信和罪恶而死亡。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“你们说，‘主行事不公平。’以色列人啊，你们听着，是我行事不公平呢？还是你们行事不公平呢？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义人若离义行恶，必因恶行而死。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恶人若改邪归正、秉公行义，必保全性命。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因为他醒悟过来，改邪归正，必能活着，不致死亡。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以色列人却说，‘主行事不公平！’以色列人啊，是我行事不公平呢？还是你们行事不公平呢？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“所以主耶和华说，‘以色列人啊，我必按你们各人的行为审判你们。你们要悔改，改邪归正，免得死在罪中。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你们要离弃从前所有的罪恶，洗心革面。以色列人啊！你们何必走向灭亡呢？’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主耶和华说，‘我断不喜欢任何人死亡，你们要悔改，便得存活。’”</w:t>
      </w:r>
    </w:p>
    <w:p>
      <w:pPr>
        <w:pStyle w:val="Heading2"/>
      </w:pPr>
      <w:r>
        <w:rPr>
          <w:lang w:val="zh_CN" w:bidi="zh_CN"/>
        </w:rPr>
        <w:t>以西结书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“你要为以色列的首领唱哀歌，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说， “‘你的母亲像什么？ 她就像狮群中的母狮， 卧在雄壮的狮子中养育幼狮。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母狮养大一头幼狮， 使它成为一头猛狮。 它学会了捕猎和吃人。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列国的人知道后， 便设陷阱捉住它， 用钩子拉到埃及。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母狮盼着它回来， 眼见指望落空， 便又养育一头幼狮， 使它成为一头猛狮。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它出入狮群， 长成一头猛狮， 学会了捕食和吃人。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它夷平列国的堡垒， 使他们的城邑沦为废墟， 遍地都因它的咆哮而震惊。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于是，列国便从四面围攻它， 设网罗捕捉它。 它落入他们的陷阱。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他们用钩子钩住它，把它关进笼里， 解送到巴比伦王那里囚禁起来。 于是，在以色列的山岭上再也听不见它的吼声。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“‘你母亲像葡萄园中的一棵葡萄树， 栽在溪水旁， 枝繁叶茂，硕果累累， 因为水源充沛。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它的枝子粗壮，可作王的杖。 它的树干高大，直插云霄， 枝叶茂密，远远可见。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但它被愤怒地连根拔起， 抛在地上。 东风吹干了它的果实， 粗壮的枝干折断枯干， 被火焚烧。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现在，它被栽种在干旱的旷野。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火从枝干蔓延， 烧毁了它的果实， 没有留下一根粗壮的枝干可作王的杖。’ “这是一首哀歌，可作哀悼之用。”</w:t>
      </w:r>
    </w:p>
    <w:p>
      <w:pPr>
        <w:pStyle w:val="Heading2"/>
      </w:pPr>
      <w:r>
        <w:rPr>
          <w:lang w:val="zh_CN" w:bidi="zh_CN"/>
        </w:rPr>
        <w:t>以西结书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第七年五月十日，有几个以色列的长老来求问耶和华，他们坐在我面前。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“人子啊，你要告诉他们，主耶和华这样说，‘你们是来求问我吗？我凭我的永恒起誓，我决不让你们求问。’这是主耶和华说的。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人子啊，你要审判他们吗？你要审判他们吗？要使他们知道他们祖先所做的可憎之事。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你要告诉他们，主耶和华这样说，‘我拣选以色列那日，曾向雅各家的后裔起誓，又在埃及让他们认识我，告诉他们我是他们的上帝耶和华。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那日我向他们起誓，要带领他们离开埃及，到我为他们选定的奶蜜之乡，世上最佳美的地方。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我告诉他们要除掉他们祭拜的可憎之物，不可让埃及的偶像玷污自己，因为我是他们的上帝耶和华。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“‘然而，他们却背叛我，不听我的话，没有除去他们恋慕的可憎之物，也没有弃绝埃及的偶像。我本想在埃及向他们发烈怒，倾倒我的怒火，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但我没有这样做，以免我的名在他们寄居的列邦面前被亵渎。因为我曾在列邦眼前让以色列人认识我，把他们带出埃及。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于是，我带他们离开埃及，进入旷野，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向他们颁布我的律例并显明我的典章，遵行的人必因此而活。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我又让他们遵守我的安息日，作为我与他们之间的记号，好叫他们知道是我耶和华使他们成为圣洁之民。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“‘可是，以色列人却在旷野背叛我，不遵行我的律例，还弃绝我的典章，而遵行的人必因此而活。他们大肆亵渎我的安息日。我本想在旷野向他们发烈怒，灭绝他们。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但我没有这样做，以免我的名在周围列邦面前被亵渎，因为我在列邦眼前把以色列人带出埃及。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而且，我在旷野曾向他们发誓，不带他们进入我赐给他们的那奶蜜之乡，那世上最佳美的地方，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因为他们弃绝我的典章，不顺从我的律例，亵渎我的安息日，心恋偶像。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但我怜悯他们，没有毁灭他们，没有在旷野把他们全部灭绝。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“‘我在旷野曾对他们的子孙说，不要效法你们祖先的律例，不要遵守他们的规条，不要拜他们的偶像，以致玷污自己。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我是你们的上帝耶和华，你们要恪守我的律例，谨遵我的典章，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尊我定的安息日为圣日，作为我与你们之间的记号，使你们知道我是你们的上帝耶和华。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“‘可是，他们的子孙却背叛我，不恪守我的律例，不谨遵我的典章，而遵行的人必因此而活。他们亵渎我的安息日。我本想在旷野向他们发烈怒，倾倒我的怒气，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但我没有这样做，以免我的名在周围列邦面前被亵渎，因为我在列邦眼前把以色列人带出埃及。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而且，我在旷野起誓要把他们驱散到列国，分散到列邦，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因为他们不遵行我的典章，弃绝我的律例，亵渎我的安息日，眼睛恋慕他们祖先的偶像。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所以，我任由他们遵行无用的律例，遵守无法使人活着的规条，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任由他们把自己的长子烧作祭物献给偶像，以致玷污自己，好使他们充满恐惧，这样他们便知道我是耶和华。’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“人子啊，你要告诉以色列人，主耶和华这样说，‘你们的祖先还背信弃义，亵渎了我。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当我引领他们进入我曾起誓要赐给他们的土地时，他们在所见的每一处高山或茂密的树下献祭，献上惹我发怒的供物，焚烧馨香的祭，向偶像奠酒。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我问他们，你们所去的高处是什么地方？’从此，那高处一直叫巴麻。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“所以，你要告诉以色列人，主耶和华这样说，‘你们仍像你们祖先一样玷污自己，与可憎的偶像苟合吗？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你们至今仍焚烧自己的儿子献为祭物，用你们的一切偶像玷污自己。以色列人啊，我会让你们求问我吗？主耶和华说，我凭我的永恒起誓，我决不让你们求问。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“‘你们说要像列邦列族一样去供奉木头石头，你们的想法绝不能实现！’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“主耶和华说，‘我凭我的永恒起誓，我要发烈怒，伸出臂膀用大能的手治理你们。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我要发烈怒，伸出臂膀用大能的手把你们从列国中领出来，从你们散居的列邦聚集你们，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领你们进入列国的旷野，面对面地审判你们。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我从前在埃及的旷野怎样审判你们的祖先，也必怎样审判你们。这是主耶和华说的。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我要对你们严加管教，使你们遵守我的约。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我要铲除你们中间叛逆和犯罪的人。虽然我要领他们离开寄居之地，他们却不能回以色列。这样，你们就知道我是耶和华。’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“主耶和华说，‘你们以色列人若不听我的话，就去供奉你们的偶像吧！但将来你们必不再向偶像献祭物亵渎我的圣名！’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“主耶和华说，‘在我的圣山，就是以色列的高山上，所有的以色列人都要事奉我，我要在那里悦纳你们，要求你们献上供物、最好的礼物和一切圣物。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当我把你们从列国领出来，从你们散居的列邦聚集起来时，你们必如馨香之祭一样蒙我悦纳，我必当着列国的面在你们中间彰显我的圣洁。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我要把你们带回我起誓要赐给你们祖先的以色列，这样你们就知道我是耶和华。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你们在那里会想起以往玷污自己的行径，并因自己的一切恶行而憎恶自己。’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主耶和华说，‘以色列人啊，我为了自己的名，没有照你们邪恶败坏的行径惩罚你们，这样你们便知道我是耶和华。’”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“人子啊，你要面向南方，开口斥责南方，说预言斥责南地的树林。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你要对南地的树林说，‘你要听耶和华的话。主耶和华说，我要在你那里燃起火来，烧毁你所有的青树和枯树。这不熄的烈火要从南到北烧焦一切。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这样，世人便知道这烈火是我耶和华点燃的，它绝不会熄灭。’”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于是我说：“唉，主耶和华啊，他们在议论我说，‘他岂不是在说比喻吗？’”</w:t>
      </w:r>
    </w:p>
    <w:p>
      <w:pPr>
        <w:pStyle w:val="Heading2"/>
      </w:pPr>
      <w:r>
        <w:rPr>
          <w:lang w:val="zh_CN" w:bidi="zh_CN"/>
        </w:rPr>
        <w:t>以西结书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“人子啊，你要面向耶路撒冷，开口斥责圣所，说预言斥责以色列，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告诉以色列，耶和华这样说，‘看啊，我要与你为敌，我要拔刀出鞘，将你那里的义人和恶人一同消灭。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由于我要将你那里的义人和恶人一同消灭，我的刀必出鞘从南到北杀向所有的人，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使世人都知道我耶和华已拔刀出鞘，不再收回。’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人子啊，你要在他们面前哀叹，要伤心欲绝地哀叹。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如果他们问你为什么哀叹，你就说因为有噩耗传来，听见的人都胆战心惊、两手发软、精神萎靡、膝弱如水。灾难来了，必很快发生。这是主耶和华说的。”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“人子啊，你要说预言，告诉他们，主这样说， “‘有一把刀， 有一把刀磨快擦亮了，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磨利以行杀戮， 擦得亮如闪电。 我们岂能因我儿的权杖而快乐？这刀鄙视一切权杖。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这刀已交给人去擦亮，好握在手中，这刀已磨快擦亮，预备交给屠杀的人。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人子啊，号啕大哭吧，因为这刀要攻击我的子民和所有以色列的首领，他们都要死于刀下。所以你要捶胸顿足。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这刀必试验他们，这刀所鄙视的权杖若不复存在，又怎么办呢？这是主耶和华说的。’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“人子啊，你要拍掌对他们说预言，你要拿刀挥舞两三次，预示这刀要从四面八方大肆杀戮，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使他们吓得肝胆俱裂，许多人倒在家门口。我已赐下这亮如闪电的刀，用来杀戮。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刀啊，你要左砍右劈，横扫四方。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我也要拍掌，我的烈怒要平息。这是我耶和华说的。”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“人子啊，你要为巴比伦王的刀画出两条进攻之路，两条路要从一个地方出发，要在通往城邑的路口设路标。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为刀画一条路进攻亚扪的拉巴城，再画一条路进攻犹大的坚城耶路撒冷。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巴比伦王会站在两条路的岔口占卜，摇签求问他的神像，察看祭牲的肝。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他右手拿到的是攻打耶路撒冷的签，于是他架起撞城锤，号令杀戮，高声呐喊，用撞城锤攻打城门，建垒筑台围攻城池。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犹大人必认为这是虚假的占卜。他们曾向巴比伦王宣誓效忠，但巴比伦王要使他们想起自己的罪，并掳走他们。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“所以，主耶和华说，‘因为你们的过犯昭然若揭，使人想起你们的罪恶，你们的所作所为都显出你们的罪过。因此，你们必遭掳掠。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你这邪恶败坏的以色列首领啊！你的结局到了，最终审判的日子来了。’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主耶和华说，‘取下你的礼帽，摘下你的冠冕吧，时局转变了。要提拔卑微的，贬抑高贵的。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毁灭，毁灭，我要毁灭这国，使它荡然无存，直到那应得的人来到，我要把这国交给他。’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“人子啊，你要说有关亚扪人及其耻辱的预言，告诉他们，主耶和华说，‘有刀，有刀已出鞘，为要杀戮；它亮如闪电，要行毁灭。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他们为你们看的异象是虚假的，所做的占卜谎话连篇，你们将与亵渎的恶人一同被杀，因为他们的结局到了，最终审判的日子来了。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你们要收刀入鞘，我要在你们的受造之处，在你们的出生之地审判你们，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我要把烈怒倒在你们身上，将我的怒火喷在你们身上，把你们交在嗜杀成性的恶徒手中，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你们必被当作柴焚烧，你们的血必流在自己的土地上，无人再记得你们。因为这是我耶和华说的。’”</w:t>
      </w:r>
    </w:p>
    <w:p>
      <w:pPr>
        <w:pStyle w:val="Heading2"/>
      </w:pPr>
      <w:r>
        <w:rPr>
          <w:lang w:val="zh_CN" w:bidi="zh_CN"/>
        </w:rPr>
        <w:t>以西结书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“人子啊，你要审判这杀人流血的城吗？你要审判她？那就使她知道自己一切可憎的行为。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你要向她宣告主耶和华的话，说，‘唉，你这杀人流血、制造偶像玷污自己的城啊，你的末日到了。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你既犯罪杀人，制造偶像玷污自己，使你灭亡的日子近了，你的大限到了，我要使你成为列国列邦侮辱和讥讽的对象。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你这声名狼藉、混乱不堪的城将要受到远近各国的耻笑。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“‘看啊，在你城中的以色列首领各逞权势，杀人流血。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他们轻慢父母，压迫寄居者，欺负孤儿寡妇。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你藐视我的圣物，亵渎我的安息日。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在你这城中，有人好诽谤、杀人流血，有人在山上吃祭物，有人淫乱，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有人与继母通奸，羞辱父亲，有人奸污经期不洁的妇女，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有人与邻居的妻子干出可憎之事，有人玷污自己的儿媳妇，有人奸污自己的同父姊妹。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在你这城中，他们受贿杀人，放债取利，压榨邻居，早把我忘了。这是主耶和华说的。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“‘我见你谋财害命，就击掌叹息。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在我惩罚你的日子，你还有勇气和力量吗？我耶和华言出必行，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我要把你驱散到列国，分散到列邦，我要除掉你的污秽。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你必在列国面前受凌辱，你便知道我是耶和华。’”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“人子啊，在我看来，以色列人已经变成了渣滓。他们是炉中的铜、锡、铁、铅，都是银渣滓。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所以主耶和华说，‘你们既都是渣滓，我要把你们聚集在耶路撒冷城。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我要在义愤和烈怒中把你们聚集在城里熔化，就像人把银、铜、铁、铅、锡聚在炉中，吹旺炉火熔化一样。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我要聚集你们，把我的怒火倒在你们身上，你们必在城中熔化。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你们要在城中熔化，就像银在炼炉中熔化。你们就知道我耶和华已将我的烈怒倾倒在你们身上。’”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“人子啊，你要对以色列说，‘在我发怒的日子，将没有雨水滋润你这不洁之地。’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你的首领图谋恶事，好像咆哮着撕碎猎物的狮子，他们草菅人命，抢夺财宝，使多人变成寡妇。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你的祭司强解我的律法，亵渎我的圣物。他们圣俗不分，也不教导人分辨洁净的和不洁净的。他们藐视我的安息日，以致我在他们当中被亵渎。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你的首领好像撕碎猎物的豺狼，杀人流血，谋取不义之财。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你的先知粉饰他们的罪恶，对他们说虚假的异象和谎话连篇的占卜，谎称‘耶和华说’，其实耶和华没有说。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你的居民强取豪夺，欺压贫困的，虐待寄居的，无法无天。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我想在他们中间寻找一位重修城墙的人，站在我面前为这地方堵住缺口，免得我毁灭这里。可是，我一个也找不到。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因此，我要向他们倾倒我的烈怒，用怒火灭尽他们，照他们的所作所为报应他们。这是主耶和华说的。”</w:t>
      </w:r>
    </w:p>
    <w:p>
      <w:pPr>
        <w:pStyle w:val="Heading2"/>
      </w:pPr>
      <w:r>
        <w:rPr>
          <w:lang w:val="zh_CN" w:bidi="zh_CN"/>
        </w:rPr>
        <w:t>以西结书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“人子啊，有一对同胞姊妹，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她们在埃及做娼妓，年轻时就淫乱，任人抚摸她们的胸，玩弄她们处女的乳。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姐姐名叫阿荷拉，妹妹名叫阿荷利巴。后来她们都归属了我，并且生儿育女。阿荷拉即撒玛利亚，阿荷利巴即耶路撒冷。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“阿荷拉归属我后仍然淫乱，贪恋她的情人亚述战士。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他们都是身穿紫衣的省长和总督，都是英俊的年轻骑士。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她便与这些亚述的精英放纵情欲，拜他们的偶像，玷污自己。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她没有放弃在埃及的淫荡行为，她年轻的时候，就有人与她同寝，玩弄她处女的乳，发泄情欲。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因此，我把她交在她所恋慕的亚述人手里。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他们扒光她的衣服，夺去她的儿女，用刀杀了她。她受了报应，成了妇女口中的笑柄。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“她妹妹阿荷利巴看见这一切，不但没有引以为戒，反而比姐姐更加放荡淫乱。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她贪恋亚述的省长和总督，那些衣着华丽、英俊的年轻骑士。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我看见她玷污了自己，与姐姐的行径如出一辙。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她还变本加厉地放荡淫乱，看见墙上用朱砂画着迦勒底人的像，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腰间束带，头巾飘扬，都像是来自迦勒底的巴比伦人的将领，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便恋上了他们，差遣使者到他们那里。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巴比伦人便来上她的床，放纵情欲玷污了她。之后，她便厌弃他们。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她继续公开地淫乱，在众人面前赤身露体，我厌弃她，像厌弃她姐姐一样。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她却更加淫乱，怀念自己年轻时在埃及为娼的日子，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贪恋那些体壮精足、如驴似马的情人，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渴望重温早年的淫行，任埃及人摸胸弄乳的日子。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“因此，主耶和华说，‘阿荷利巴啊，我要促使那些你始乱终弃的情人从四面八方来攻击你。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他们是巴比伦人，还有从比割、书亚和哥亚来的所有迦勒底人以及亚述人，都是骑马的英俊青年，有省长、总督及有名将领。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他们率领大队人马，带着兵器、战车和军需车来攻击你。他们顶盔贯甲，手拿盾牌从四面八方进攻你。我要让他们惩罚你，他们会按自己的律例来审判你。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我要借着他们向你倾倒我的义愤，他们要在愤怒中对付你，割去你的鼻子和耳朵，掳去你的儿女，城中剩下的人都要死于刀下，被火吞噬。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他们要剥下你的衣服，夺去你的珠宝。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我要借此制止你从埃及染上的淫乱和放荡，使你不再向往和留恋埃及。’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“主耶和华说，‘我要把你交在你憎恶的人手中，交在那些你始乱终弃的人手中，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他们必满怀仇恨地对付你，夺去你努力得来的一切，留下你赤身露体，使你淫荡的丑恶公布于众。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因为你与各国苟合，被他们的偶像玷污，这些事必临到你身上。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你既然步你姐姐的后尘，我要让你喝她喝的那杯。’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“主耶和华说， “‘你必喝你姐姐那又大又深的杯， 你必遭人耻笑和辱骂， 因为那杯能盛很多。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你姐姐撒玛利亚的杯盛满了恐惧和凄凉。 你喝了后必酩酊大醉， 满心忧愁。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你必把它喝光，一滴不剩， 然后把杯摔成碎片， 抓破自己的胸脯， 因为我已经宣告。 这是主耶和华说的。’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“主耶和华说，‘你既忘记我，把我抛在脑后，就要受自己放荡淫乱的报应。’”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耶和华又对我说：“人子啊，你要审判阿荷拉和阿荷利巴，指出她们的丑行。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她们淫荡，手上沾满血腥，与偶像淫乱，把为我所生的儿女烧死献给偶像。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同时，她们还这样在同一天玷污我的圣所，亵渎我的安息日，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她们焚烧自己的儿女献祭给偶像，并在当天进入我的圣所，亵渎圣所。这就是她们在我圣所里的恶行。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“她们甚至派使者去请远方的人，请来之后，就沐浴洗身，描眉画眼，佩戴首饰，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坐在华丽的床上，面前的桌子上摆设着我的香料和膏油。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她们身边传出一群人的作乐声，从旷野来的酒徒和粗汉把镯子戴在这对姊妹的手腕上，把华冠戴在她们的头上。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关于这因纵欲而色衰的妇人，我说，‘这些人会继续与她淫乱。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他们与这对淫妇阿荷拉和阿荷利巴淫乱，好像与娼妓淫乱一样。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她们是双手沾满血腥的淫妇，必有义人按她们应得的报应审判她们。’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“主耶和华说，‘我要使许多人起来攻击、抢掠她们，叫她们胆战心惊。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这些人要用石头打死她们，用刀杀戮她们，并杀死她们的儿女，用火烧毁她们的房屋。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这样，我便清除了这地方的淫乱，所有的妇女都引以为戒，不敢效法她们。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她们淫乱，必得报应；她们拜偶像，必受惩罚。这样，她们就知道我是主耶和华。’”</w:t>
      </w:r>
    </w:p>
    <w:p>
      <w:pPr>
        <w:pStyle w:val="Heading2"/>
      </w:pPr>
      <w:r>
        <w:rPr>
          <w:lang w:val="zh_CN" w:bidi="zh_CN"/>
        </w:rPr>
        <w:t>以西结书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第九年十月十日，耶和华对我说：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“人子啊，今天是巴比伦王围攻耶路撒冷的日子，你要记下今天这日子。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你要向叛逆的以色列人说比喻，告诉他们，主耶和华这样说， “‘把锅放在火上， 里面倒上水，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把羊腿、羊肩等上好的肉块放进锅里， 让锅里盛满精选的骨头。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要从羊群中选一头上好的羊， 把柴堆在锅下， 烧开锅煮里面的骨头。’”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因此，主耶和华说：“这像锈锅一样充满血腥的城有祸了！要把肉从这锈迹斑斑的锅中一块块地取出来，无需挑选。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这城沾满血腥，任凭受害者的血流在光秃秃的磐石上，而不是流在地上用土掩盖。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我任凭这城把受害者的血洒在光秃秃的磐石上，不加掩盖，好激起我的烈怒，使她受报应。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所以主耶和华说，‘血腥的城啊，你有祸了！我要预备大堆木柴。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要添柴点火，把肉煮烂，加入香料，烧焦骨头。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然后，把倒空的锅放在炭火上烧热，把铜烧红，好熔化它的杂质，除净锈垢，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却徒劳无功，因为锈垢太厚，就是用火也不能清除。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耶路撒冷啊，淫荡使你污秽不堪，我本想洁净你，你却不愿被洁净。所以，除非我向你倾尽一切愤怒，否则你的污秽必不得清除。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我耶和华言出必行，决不退缩，也不宽容，也不留情，我必照你的所作所为来审判你。’这是主耶和华说的。”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“人子啊，我要击打你，夺去你心爱的人，你不可悲伤，也不可流泪哭泣。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你要默然哀叹，不可为死人办丧事，仍要缠着头巾，穿着鞋，不可蒙着脸，也不可吃丧家的饭。”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早晨我把这事告诉百姓，晚上我的妻子便死了。次日早晨，我便遵照耶和华的吩咐行。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百姓问我：“你可以告诉我们，你这样做跟我们有什么关系吗？”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我告诉他们：“耶和华对我说，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‘你告诉以色列人，主耶和华说：我要使我的圣所，就是你们引以为傲、眼中所爱、心里所慕的受到亵渎。你们留下的儿女必死于刀下。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那时，你们将像我的仆人一样不蒙脸，不吃丧家的饭。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你们仍将裹着头巾，穿着鞋，不哭泣，也不悲伤。你们必因自己的罪恶而默然叹息，逐渐灭亡。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以西结做的事都是你们的预兆，你们也将做他做的。当这事发生时，你们就知道我是主耶和华。’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“人子啊，有一天我要夺去他们所喜悦、所夸耀、眼中所爱、心里所慕的堡垒，也要夺去他们的儿女。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那日，幸存的人必来告诉你这个消息。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那时，你必开口向那人说话，不再沉默。你必成为他们的预兆，他们就知道我是耶和华。”</w:t>
      </w:r>
    </w:p>
    <w:p>
      <w:pPr>
        <w:pStyle w:val="Heading2"/>
      </w:pPr>
      <w:r>
        <w:rPr>
          <w:lang w:val="zh_CN" w:bidi="zh_CN"/>
        </w:rPr>
        <w:t>以西结书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“人子啊，你要面向亚扪人，说预言斥责他们，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告诉他们要听主耶和华的话。主耶和华说，‘当我的圣所被亵渎，以色列变得荒凉，犹大人被掳的时候，你们竟然哈哈而乐。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所以我要把你们交给东方人作产业。他们必在你们的土地上安营扎寨，吃你们出产的果子，喝你们牛羊的奶。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我要使拉巴成为骆驼的草场，使亚扪人的土地变成羊群歇息之处，这样你们便知道我是耶和华。’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“主耶和华说，‘你们看到以色列的灾祸，便幸灾乐祸，手舞足蹈。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因此，我要伸手攻击你们，使你们成为各国的俘虏。我必从万民中铲除你们，从万国中消灭你们，使你们灭绝。这样，你们就知道我是耶和华。’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“主耶和华说，‘摩押和西珥嘲笑犹大与其他各国没有两样。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所以我要攻陷摩押边界的城邑，就是那地方引以为荣的伯·耶施末、巴力·免和基列亭。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我要将它和亚扪人一起交给东方人作产业，使亚扪人从此被列国遗忘。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我必审判摩押人，这样他们就知道我是耶和华。’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“主耶和华说，‘因为以东报复犹大，犯了大罪。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所以，主耶和华说：我要伸手攻击以东，铲除那里的人和牲畜，使地荒废，从提幔直到底但的以东人要倒在刀下。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我要借我以色列子民的手向以东报仇。以色列人会照我的义愤和烈怒惩罚他们。那时，他们就知道是我报应他们，这是主耶和华说的。’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“主耶和华说，‘非利士人心存仇恨，为了报世仇要毁灭犹大，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所以主耶和华说：我必伸手攻击他们，铲除基利提人，毁灭沿海残余的人。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我要重重地报应他们，发烈怒惩罚他们。我报应他们的时候，他们就知道我是耶和华。’”</w:t>
      </w:r>
    </w:p>
    <w:p>
      <w:pPr>
        <w:pStyle w:val="Heading2"/>
      </w:pPr>
      <w:r>
        <w:rPr>
          <w:lang w:val="zh_CN" w:bidi="zh_CN"/>
        </w:rPr>
        <w:t>以西结书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第十一年十一月一日，耶和华对我说：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“人子啊，泰尔讥笑耶路撒冷说，‘哈哈！那通往列国的门户已遭破坏，城门向我大开，她已荒凉，我必兴盛。’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所以主耶和华说，‘泰尔啊，我要跟你作对，我要激起多国来攻击你，就像大海掀起波浪一样。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他们要破坏你的墙垣，拆毁你的城楼。我要铲净你的瓦砾，使你成为光秃秃的磐石。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你必在海中做晒网的地方，因为我已经宣告，这是主耶和华说的。你必被列国掳掠，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你陆地上的居民必死于刀下，这样你就知道我是耶和华。’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“主耶和华说，‘我要使那王中之王的巴比伦王尼布甲尼撒率领大队人马、战车和骑兵从北方来攻打泰尔。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他必用刀剑杀戮你陆地上的居民，建垒筑台围困你，举着盾牌攻击你。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他必用撞城锤击破你的城墙，用铁锤捣毁你的城楼。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他人马众多，扬起的尘土足以遮盖你。他要像攻破城池一样进入你的城门，他的骑兵、军需车和战车的响声要震动你的城墙。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他战马的铁蹄必踏遍你的街道。他必挥刀屠杀你的居民，推倒你坚固的神柱，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掠夺你的财富，洗劫你的货物，摧毁你的城墙，夷平你华丽的房屋，把你的石头、木头和瓦砾抛到海里。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我必使你的歌声消逝，琴音断绝。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我要使你成为光秃秃的磐石，做晒网的地方，你必不得重建，因为我耶和华已经宣告。这是主耶和华说的。’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“主耶和华对泰尔这样说，‘你倾覆的声音，伴随着你里面的杀戮声和受伤之人的惨叫声岂不震动沿海地区吗？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沿海诸王都吓得浑身发抖，从宝座上下来，除去王袍，脱掉锦衣，坐在地上抖个不停，因你而惊惧不已。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他们必为你唱哀歌说， “‘赫赫名城啊，你曾是海上众民的居所， 向来称雄海上，威震邻邦， 现在怎么被毁灭了呢？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你倾覆的日子， 沿海各国都战战兢兢， 众海岛看见你被毁灭， 都心惊胆战。’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“主耶和华说，‘我要使你成为荒无人烟的城邑，我要使海水上升淹没你。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那时，我要使你与那些堕入阴间的人一同下到作古之人那里，使你与那些堕入阴间的人一同住在大地深处久已荒凉的地方，好让你荒无人烟，在活人之地毫无尊荣。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我要使你遭受可怕的灾难，你便不复存在，就是有人寻找你，也永远找不到，这是主耶和华说的。’”</w:t>
      </w:r>
    </w:p>
    <w:p>
      <w:pPr>
        <w:pStyle w:val="Heading2"/>
      </w:pPr>
      <w:r>
        <w:rPr>
          <w:lang w:val="zh_CN" w:bidi="zh_CN"/>
        </w:rPr>
        <w:t>以西结书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“人子啊，你要为泰尔唱哀歌，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告诉位于海口、跟沿海各民族通商的泰尔，主耶和华这样说， “‘泰尔啊， 你曾夸耀自己完美无瑕。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你的疆域在大海上， 你的建造者把你造得完美无瑕。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他们用示尼珥的松木做你的船板， 用黎巴嫩的香柏木做桅杆，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用巴珊的橡木做你的桨， 把象牙镶嵌在基提沿岸的黄杨木上做甲板，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用埃及来的绣花细麻布做你的帆， 作为你的旗号， 用以利沙岛来的蓝布和紫布做船篷。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西顿和亚发的居民是你的船夫， 你的智者在船上为你掌舵。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迦巴勒的老手和巧匠在船上为你修补船篷， 所有海船和水手都来与你做生意。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“‘你军队中的战士有波斯人、路德人、弗人，他们在你的墙上挂起盾牌和头盔，展示你的光彩。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亚发人和你的军队都守卫在你的城墙上，歌玛底人把守你的城楼，他们在你四围的墙上挂满盾牌，使你完美无瑕。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“‘他施人因你有丰富的货物，就拿银、铁、锡、铅来跟你交易。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雅完人、土巴人、米设人也跟你通商，用奴隶和铜器来换取你的货物。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陀迦玛人用马匹、战马和骡子来跟你交易。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底但人也是你的客商，你的市场远及沿海一带，他们拿象牙、乌木来跟你交易。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因为你的货物丰富，亚兰人也成了你的客户，他们用绿宝石、紫布、刺绣、细麻布、珊瑚和红宝石与你交换货物。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犹大和以色列也是你的客商，他们用米匿的麦、饼、蜜、油和香料与你交换货物。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大马士革见你的货物丰富，就用黑本的酒和沙哈的羊毛来跟你交易。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从乌萨来的威但人和雅完人用熟铁、肉桂、菖蒲与你交换货物。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底但人用马鞍垫来跟你交易。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阿拉伯人和基达的所有首领都来做你的客商，他们用羊羔、绵羊和山羊来跟你交易。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示巴和拉玛的商人用各类上等香料、宝石和黄金交换你的货物。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哈兰、干尼、伊甸、示巴、亚述和基抹的商人都来跟你交易，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他们把华丽衣服、蓝布、刺绣和彩色地毯捆扎结实，拿来跟你交易。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“‘他施的船只替你运货， 你在海上载满沉甸甸的货物。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船夫把你摇到汪洋之中， 但东风要把你击碎在海中。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你的财富、货物、商品、 水手、舵手、修补匠、客商、 战士和人民在你倾覆的日子都要沉到深海里。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你舵手的哀号声必震动海岸，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所有的船夫、水手、舵手都必弃船登岸，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为你放声痛哭， 把尘埃撒在头上， 在灰中打滚，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又为你剃光头发，腰束麻布， 并为你伤心哭泣，痛苦哀号。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他们在痛哭中为你唱起哀歌， 哀悼你说， 有哪一座城像泰尔一样在深海中销声匿迹呢？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你的货物由海上运出， 满足了许多国家； 你的资财和货物使地上的君王富裕。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如今你在汪洋中被海浪击碎， 你的货物和人民都一同沉没了。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沿海的居民因你而惊骇， 君王都吓得面容失色。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各国商人都嗤笑你， 你那可怕的末日来临了， 你将永远不复存在。’”</w:t>
      </w:r>
    </w:p>
    <w:p>
      <w:pPr>
        <w:pStyle w:val="Heading2"/>
      </w:pPr>
      <w:r>
        <w:rPr>
          <w:lang w:val="zh_CN" w:bidi="zh_CN"/>
        </w:rPr>
        <w:t>以西结书 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“人子啊，你去告诉泰尔王，主耶和华这样说， “‘你心里高傲，说，我是神明， 我坐在海中神明的宝座上。 你虽然自以为像神明， 但你不过是人，并非神明。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看啊，你比但以理更有智慧， 什么秘密都瞒不过你。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你凭智慧和头脑发了财， 金银装满了你的库房。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你靠高超的经商本领使财富大增， 因而变得心高气傲。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因此，主耶和华说， 因为你自以为像神明，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我要使列国中最残暴的外族人来攻打你， 他们必拔刀毁坏你凭智慧得来的美物， 玷污你的荣美，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使你坠入坟墓， 你必惨死在大海中。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在杀戮你的人面前， 你还能自称为神明吗？ 在杀你的人手中， 你不过是人，并非神明。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你要像未受割礼的人那样死在外族人手中。’ 因为我已经宣告，这是主耶和华说的。”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“人子啊，你要为泰尔王唱哀歌，告诉他，主耶和华这样说， “‘你曾经是完美的典范， 充满智慧，美丽无瑕。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你曾在上帝的伊甸园中， 你曾佩戴各种宝石， 有红宝石、黄玉、钻石、 绿宝石、红玛瑙、碧玉、 蓝宝石、绿松石、翡翠， 底座镶嵌着精美的黄金， 这些在你受造的那天都已经预备妥当。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我膏立你为看守约柜的基路伯天使。 我把你安置在上帝的圣山上， 在闪闪发光的宝石中行走。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你从受造那天开始所行的纯全无过， 但后来在你那里查出不义。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因为贸易发达， 你便充满暴力，犯罪作恶。 因此，看守约柜的基路伯天使啊， 我把你当作污秽之物逐出上帝的山， 从闪闪发光的宝石中除掉你。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你因俊美而心高气傲， 因辉煌而心智败坏， 所以我把你扔到地上， 让你在列国的君王面前出丑。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你多行不义， 交易不公， 亵渎了你的圣所， 因此我使火在你那里燃起，吞噬你， 在众目睽睽之下把你烧成地上的灰烬。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所有认识你的民族都因你而惊骇， 你落得可怕的下场， 你将永远不复存在。’”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“人子啊，你要面对西顿，说预言斥责她，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告诉她，主耶和华这样说， “‘西顿啊，我要与你为敌， 我要在你那里彰显我的荣耀。 我要审判你，在你中间彰显我的圣洁， 那时，人们就知道我是耶和华。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我要使瘟疫进入你境内， 刀剑从四面八方临到你， 被杀的人横尸城中，血流街头， 这样人们就知道我是耶和华。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“‘藐视以色列人的邻邦必不再作刺他们的荆棘，伤他们的蒺藜，这样人们就知道我是主耶和华。’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“主耶和华说，‘我要把分散到列国的以色列人招聚起来，当着列国的面在他们身上彰显我的圣洁，那时他们要住在自己的土地上，就是我赐给我仆人雅各的地方。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他们将在那里安然居住，兴建房屋，栽种葡萄园。我审判鄙视他们的四邻后，他们必安然居住。这样，他们便知道我是他们的上帝耶和华。’”</w:t>
      </w:r>
    </w:p>
    <w:p>
      <w:pPr>
        <w:pStyle w:val="Heading2"/>
      </w:pPr>
      <w:r>
        <w:rPr>
          <w:lang w:val="zh_CN" w:bidi="zh_CN"/>
        </w:rPr>
        <w:t>以西结书 29:1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第十年十月十二日，耶和华对我说：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“人子啊，你要面向埃及王法老，说预言斥责他和整个埃及，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你要告诉他，主耶和华这样说， “‘埃及王法老啊， 你这躺卧在自己河中的大怪物， 我要与你为敌。 你说这尼罗河属于你， 是你为自己造的。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但我要钩住你的腮， 使河中的鱼贴在你的鳞甲上， 把你连同贴在你鳞甲上的鱼一起从河中拉上来，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把你和你河中的鱼都丢弃在旷野。 你必暴尸野外，无人收殓。 我要让你成为走兽飞禽的食物。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“‘这样，所有的埃及人就知道我是耶和华，因为你不过是一根以色列人无法依靠的芦苇杖。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当他们用手握住你的时候，你就断裂，刺伤了他们的肩；当他们倚靠你的时候，你就折断，闪了他们的腰。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“‘因此，主耶和华说，看啊，我要使刀剑临到你，消灭你的人畜，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使埃及一片荒凉。这样，他们就知道我是耶和华。因为你说这尼罗河属于你，是你造的。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因此，我要攻击你和你的河流，使埃及从密夺到色弗尼，一直到古实的边界全都荒废。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四十年之内，这里必无人居住，人畜踪迹灭绝。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我必使埃及成为荒地中的荒地，让埃及的城邑沦为废墟中的废墟四十年。我要将埃及人驱赶到列国，分散到列邦。’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“主耶和华说，‘四十年之后，我要把分散的埃及人从各国聚集起来。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我要让被掳的埃及人返乡，使他们回到本土巴特罗，成为一个卑微的国家，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在列国中最衰微，再也不能雄居列国之上。我要使埃及国势衰弱，再也不能统治列国。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埃及必不再是以色列人的指望，反而会使以色列人想起自己投靠埃及的罪。这样，他们便知道我是主耶和华。’”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第二十七年一月一日，耶和华对我说：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“人子啊，巴比伦王尼布甲尼撒派兵苦攻泰尔，以致士兵的头都秃了，肩也破了，却是徒劳无功。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所以主耶和华说，‘我要把埃及赐给巴比伦王尼布甲尼撒，他必把埃及的财富洗劫一空，用来犒赏自己的军队。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他和他的军队为我效力，所以我把埃及赐给他作为酬劳。’这是主耶和华说的。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“到那天，我必复兴以色列，使你以西结在他们当中开口说话，这样他们就知道我是耶和华。”</w:t>
      </w:r>
    </w:p>
    <w:p>
      <w:pPr>
        <w:pStyle w:val="Heading2"/>
      </w:pPr>
      <w:r>
        <w:rPr>
          <w:lang w:val="zh_CN" w:bidi="zh_CN"/>
        </w:rPr>
        <w:t>以西结书 30:1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“人子啊，你要说预言，宣告主耶和华这样说， “‘哀号吧！你们要为那日悲伤。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因为日子近了，耶和华的日子近了， 那将是乌云密布的日子， 是列国沦亡的时候。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必有刀剑攻击埃及， 埃及必尸横遍野， 古实必痛苦不堪。 敌人要掳掠埃及的财富， 摧毁她的根基。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古实、弗、路德、阿拉伯和利比亚及其他盟友都必与她一同死于刀下。’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“耶和华说， ‘埃及的盟友都要覆灭， 埃及的傲气必荡然无存， 从密夺到色弗尼的居民都要丧身刀下。 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埃及要变成荒地中的荒地， 她的城邑要沦为废墟中的废墟。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我要点火烧埃及， 埃及的所有盟友都要灭亡。 那时，他们就知道我是耶和华。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“‘在那日，我要差遣使者乘船出去惊吓安逸的古实人，在埃及遭难的日子，他们必痛苦不堪。看啊，这日子快到了。’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“主耶和华说， “‘我要借巴比伦王尼布甲尼撒的手消灭埃及的百姓。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他和追随他的都是万民中最残暴的人。 他们去毁灭埃及， 拔刀攻击那里， 使埃及尸骨遍野。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我要使尼罗河干涸， 把土地卖给恶人， 我要借外族人的手使埃及及其境内的一切都荒废， 这是我耶和华说的。’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“主耶和华说， ‘我要毁灭偶像， 铲除挪弗的神像。 埃及再没有君王， 我要使埃及境内充满恐惧。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我要使巴特罗荒废， 放火焚烧琐安， 审判底比斯。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我要把我的烈怒倾倒在埃及的训堡垒， 消灭底比斯的百姓。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我要放火烧埃及， 训必受极大的痛苦， 底比斯要被攻破， 挪弗终日困苦不已，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亚文和比伯实的壮丁必死于刀下， 众城都要遭受掳掠。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我粉碎埃及势力的那天， 答比匿必日月无光， 她的锐气全消。 乌云必笼罩她， 她城邑的居民必被掳去。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我必这样审判埃及， 他们就知道我是耶和华。’”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第十一年一月七日，耶和华对我说：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“人子啊，我打断了埃及王法老的一只臂膀，没有人替他敷药包扎，以致他无力拿刀。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因此，主耶和华说，‘我要与埃及王法老为敌，我要把他那强壮的臂膀和曾经受伤的臂膀一起打断，使刀从他手中掉落。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我要把埃及人驱散到列国，分散到列邦。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我要使巴比伦王的臂膀强壮有力，把我的刀交在他手中。我要打断法老的臂膀，使法老在他面前像受了致命伤的人一样呻吟。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我要使巴比伦王的臂膀强壮有力，而法老的双臂必软弱无力。我要把我的刀交在巴比伦王手中，让他挥刀攻击埃及。那时他们就知道我是耶和华。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我要把埃及人驱散到列国，分散到列邦，这样他们就知道我是耶和华。’”</w:t>
      </w:r>
    </w:p>
    <w:p>
      <w:pPr>
        <w:pStyle w:val="Heading2"/>
      </w:pPr>
      <w:r>
        <w:rPr>
          <w:lang w:val="zh_CN" w:bidi="zh_CN"/>
        </w:rPr>
        <w:t>以西结书 31:1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第十一年三月一日，耶和华对我说：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“人子啊，你要对埃及王法老和他的百姓说， “‘谁能比你强大呢？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看啊，亚述曾是黎巴嫩的一棵香柏树， 枝繁叶茂，遮天蔽日， 高耸入云。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水源滋润它， 深泉使它茁壮成长， 溪流四围环绕它， 浇灌着林间的树木。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丰沛的水源使它高过田间所有的树木， 枝子长得又粗又长。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空中的飞鸟都在它的枝头上搭窝， 田间的野兽都在它的枝条下生产， 所有的大国都住在它的荫下。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它高大美丽，枝干修长， 因为树根深入丰沛的水源，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连上帝园中的香柏树也不能与它相比。 松树不能与它的枝干相比， 枫树不能与它的枝条相比， 上帝园中的树木没有一棵能与它媲美。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我使它枝繁叶茂，美丽无比， 以致上帝伊甸园里的树木都羡慕它。’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“因此，主耶和华说，‘因为它树干高大，树梢高耸入云，心高气傲，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我要把它交在列国的首领手里，他必按照它的邪恶惩治它。我丢弃了它。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列邦中最残暴的人要把它砍倒，丢弃在那里，它折断的枝干散落在山间和河谷中。世上各族都离开它的荫下，弃他而去，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天上的飞禽要栖身在那折断的树干上，地上的走兽要躺卧在它的枝条中。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故此，水边的树木都不再傲然矗立，高耸入云，水源充足的大树也不再如此高大，因为它们都注定要与下坟墓的人一同死亡，落到阴间的深处。’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“主耶和华说，‘它下到阴间的那天，我要使哀声响起，使深渊闭塞，江河止息，洪水停滞。我要使黎巴嫩为它哀哭，田野的树木都因它而枯萎。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我将它与下坟墓的人一同抛到阴间时，列国听见它坠落的响声，都恐惧颤抖。伊甸园中的树木和黎巴嫩水源充足的上好树木都在阴间得到安慰。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列国中活在它荫庇下的爪牙都与它一同坠入阴间，到丧身刀下的人那里。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“‘伊甸园的树木中，谁能与你的威荣相比呢？然而你必与伊甸园的树木一同下到阴间，躺卧在未受割礼的人当中，与丧身刀下的人在一起。 “‘这就是法老和他百姓的结局。这是主耶和华说的。’”</w:t>
      </w:r>
    </w:p>
    <w:p>
      <w:pPr>
        <w:pStyle w:val="Heading2"/>
      </w:pPr>
      <w:r>
        <w:rPr>
          <w:lang w:val="zh_CN" w:bidi="zh_CN"/>
        </w:rPr>
        <w:t>以西结书 32:1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第十二年十二月一日，耶和华对我说：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“人子啊，你要为埃及王法老唱哀歌，对他说， “‘你自认为是列邦中的雄狮， 其实你像激荡江河、 用脚把江河搅浑的海怪。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主耶和华说： 我要借多国联军把我的网撒在你身上， 他们要用我的网把你拉上来。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我要把你抛在地上，扔在田野， 让天上的飞鸟落在你身上， 让地上的走兽吞吃你。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我要把你的肉撒在山间， 把你的尸首填满山谷，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用你的血浇灌大地， 漫过群山，溢满沟壑。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当我消灭你的时候， 我要遮蔽天空，使星辰昏暗； 我要用云遮蔽太阳，使月亮无光。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我要遮蔽天上所有的光， 使黑暗笼罩你的四境。 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“‘我把你灭亡的消息带到你不认识的列国时，必使列邦惶恐不安。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我在他们面前挥刀攻击你的时候，各国的人都必因你而惊骇，他们的君王必胆战心惊。在你倾覆那天，他们都必时刻为自己的性命战战兢兢。’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“主耶和华这样说，‘巴比伦王的刀必来攻击你。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我要使你的人民丧身在各国中最残暴的勇士刀下。 “‘他们必摧毁埃及的骄傲， 消灭她的人民。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我要杀尽她河边的牲畜， 使人足兽蹄不再搅浑河水。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我要使埃及的河流清澈见底， 像油一样缓缓流淌。 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我要使埃及的土地荒凉， 毁灭其中的一切， 击杀其中的所有居民， 那时他们就知道我是耶和华。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“‘这是列国为埃及唱的哀歌，各国的妇女要为埃及和她的人民唱这哀歌。这是主耶和华说的。’”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第十二年十二月十五日，耶和华对我说：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“人子啊，为埃及的众民哀哭吧！我要把她与各强国的人民一同送入阴间，与坠入坟墓的人在一起。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“埃及啊，你比谁更美呢？ 你下去跟未受割礼的人躺在一起吧！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“埃及人要倒毙在丧身刀下的人当中。刀已出鞘，她和她的国民要被拖走。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英勇的统领要在阴间谈论埃及王及其盟友说，‘这些丧身刀下、未受割礼的人下来长眠了。’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“亚述和她的大军都在那里，她周围是她大军的坟墓。他们都是丧身刀下的人。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他们的坟墓在阴间的最深处，她的大军躺卧在她坟墓的周围。他们生前曾使人恐惧，如今却丧身刀下。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以拦在那里，她的百姓在她坟墓的周围。他们都未受割礼，丧身刀下，下到了阴间。他们生前曾使人恐惧，如今却和下坟墓的人一同抱愧蒙羞。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以拦躺卧在被杀的人当中，周围是她百姓的坟墓。他们都未受割礼、丧身刀下。他们生前曾使人恐惧，如今却和下坟墓的人一同抱愧蒙羞，躺卧在被杀的人当中。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“米设和土巴都在那里，周围是她们百姓的坟墓。他们都未受割礼，生前曾使人恐惧，如今却丧身刀下。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他们没有古代勇士的荣耀葬礼，那些勇士带着兵器下到阴间，头枕着刀，尸骨上盖着盾，他们生前曾使人恐惧。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“法老啊，你要被毁灭，跟那些未受割礼、丧身刀下的人躺在一起。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“以东也在那里，她的君王和官长尽管力量强大，却和丧身刀下的人在一起，与那些未受割礼、下坟墓的人躺在一起。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“北方的诸王和所有的西顿人也在那里，虽然他们力量强大，令人恐惧，却羞辱地与被杀的人下到了阴间。他们未受割礼，与丧身刀下的人躺在一起，与下坟墓的人一同蒙羞。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“法老看见他们，便为他大群丧身刀下的民众和全军感到欣慰。这是主耶和华说的。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我曾使法老给世人带来恐惧，但他和他的民众最后还是要躺卧在未受割礼、丧身刀下的人当中。这是主耶和华说的。”</w:t>
      </w:r>
    </w:p>
    <w:p>
      <w:pPr>
        <w:pStyle w:val="Heading2"/>
      </w:pPr>
      <w:r>
        <w:rPr>
          <w:lang w:val="zh_CN" w:bidi="zh_CN"/>
        </w:rPr>
        <w:t>以西结书 33:1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“人子啊，你要告诉你的同胞，‘如果我使战争降临某地，那地方的百姓就应从他们中间选一人做守望者。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守望者若发现敌人来攻打，便吹号警告百姓。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凡听见号声而不接受警告的，敌人来把他杀了，这流血的罪就要由他自己承担。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因为他听见号声，却不接受警告，他的死是咎由自取。他若接受警告，就保全了自己的性命。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但如果守望者看见敌人来攻打却不吹号警告百姓，以致有人被敌人杀了，那人固然是因自己的罪恶而被杀，我却要向守望者追讨那人被杀的血债。’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“人子啊，我立你为以色列人的守望者，你要听我口中的话并替我告诫他们。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如果我说恶人必定死，你却不告诫他改邪归正，他必因自己的罪而死，我却要向你追讨他的血债。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如果你告诫恶人要改邪归正，他却不肯，他必因自己的罪而死，而你必保全性命。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“人子啊，你要对以色列人说，‘你们说：我们背负过犯和罪恶，正因此而灭亡。我们怎能存活下去呢？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你要告诉他们，主耶和华说：我凭我的永恒起誓，我绝不喜欢恶人死亡，我更愿意恶人改邪归正，得以存活。以色列人啊，回头吧！改邪归正吧！何必自取灭亡呢？’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人子啊，你要对你的同胞说，‘当义人犯罪时，他以往的义救不了他；当恶人悔改时，他以往的恶不会使他灭没。义人若犯罪，他以往的义不能使他存活。’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我虽对义人说他必能存活，但如果他仗着自己的义而作恶，他从前的义行不会被记念，他必因自己的恶行而死亡。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我虽对恶人说他必定要死，但他若改邪归正，秉公行义，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偿还抵押，归还赃物，遵行生命之律例，不再犯罪，就必活着，不致死亡。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他犯的罪不会被追究，他必因秉公行义而活着。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“你的同胞却说：主行事不公平。其实是他们自己行事不公。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义人若离义行恶，必因恶行而死。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恶人若改邪归正、秉公行义，必因此而活。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可是你们却说，主行事不公平。以色列人啊，我必按你们各人的行为审判你们。”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在我们被掳后第十二年十月五日，有人从耶路撒冷逃出来对我说：“城已经沦陷了。”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逃难的人来的前一晚，耶和华的手一直按在我身上，开了我的口。那人早上来到我这里时，耶和华已经开了我的口。于是我就开口说话，不再沉默。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“人子啊，那些住在以色列废墟中的人说，‘亚伯拉罕一人尚且能拥有这片土地，我们这么多人更能拥有这片土地为业。’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因此，你要告诉他们，主耶和华这样说，‘你们吃带血的肉，仰赖偶像，又杀人流血，怎能拥有这片土地呢？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你们靠刀剑行可憎之事，个个玷污别人的妻子，你们怎能拥有这片土地呢？’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你要告诉他们，主耶和华这样说，‘我凭我的永恒起誓，那些住在废墟中的必死于刀下，逃到田野的必被野兽吞吃，躲进堡垒和洞穴的必死于瘟疫。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我要使这片土地荒凉不堪，使她所夸耀的势力消逝。以色列的山必荒凉，杳无人迹。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因为他们所行的一切可憎之事，我必使这地方荒凉不堪，那时他们就知道我是耶和华。’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“人子啊，你的同胞在墙边和门口彼此议论你说，‘来，听听从耶和华而来的信息。’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他们蜂拥而来，坐在你面前聆听你的话，俨然是我的子民。但他们不付诸实行，嘴里说的是甜言蜜语，心中却追求不义之财。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他们只听不做，你在他们眼中只不过是嗓音优美、善唱情歌、长于奏乐的人。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看吧，你所说的必定应验。当一切应验的时候，他们就知道有先知在他们当中。”</w:t>
      </w:r>
    </w:p>
    <w:p>
      <w:pPr>
        <w:pStyle w:val="Heading2"/>
      </w:pPr>
      <w:r>
        <w:rPr>
          <w:lang w:val="zh_CN" w:bidi="zh_CN"/>
        </w:rPr>
        <w:t>以西结书 34:1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“人子啊，你要这样说预言斥责以色列的牧人，‘主耶和华说：以色列的牧人啊，你们有祸了！你们只顾喂养自己，牧人岂不应该喂养羊群吗？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但你们只顾吃羊的脂肪，穿羊毛衣，宰杀肥羊，却不喂养羊群。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你们没有养壮瘦弱的，没有医治生病的，没有包扎受伤的，没有领回走散的，没有寻找迷失的。你们反用暴力辖制他们。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因为没有牧人，羊群便流离失散，成了所有野兽的食物。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我的羊在群山和高岗上游荡，分散在各地，没有人寻找他们。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“‘所以，你们这些牧人啊，要听耶和华的话。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主耶和华说：我凭我的永恒起誓，我的羊因为没有牧人而成了猎物，沦为所有野兽的食物。我的牧人不去寻找我的羊，他们只喂养自己，不喂养我的羊，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所以你们这些牧人啊，要听耶和华的话。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主耶和华说，我要攻击这些牧人，从他们手中要回我的羊，不再让他们喂养羊群，使他们无法再喂养自己。我要从他们口中救回我的羊，不再让羊成为他们的食物。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“‘主耶和华说：看啊，我要亲自寻找我的羊，找到他们。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牧人怎样寻找他四散的羊，我也照样寻找我的羊，他们在密云幽暗的日子失散到各地，我要把他们从那里救回来。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我要把他们从列邦领出来，从列国招聚他们，带他们回到自己的故土，我要在以色列的山岭上、溪水旁和境内可居之地牧养他们。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我要在佳美的草场上牧养他们，以色列的山岭必成为他们的草场。他们要在佳美的草场上安卧，在以色列山岭的肥美草场上吃草。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我要亲自喂养我的羊，让他们得到安歇。这是主耶和华说的。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我要寻找迷失的，领回失散的，包扎受伤的，医治患病的，但我要消灭肥壮的。我要秉公牧养他们。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“‘我的羊群啊！至于你们，主耶和华这样说：我要在你们中间施行审判，在公绵羊和公山羊之间进行审判。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你们肥壮的羊在茂盛的草场上吃还不够吗？你们非要用蹄子践踏吃剩的草吗？你们喝清水还不够吗？你们非要用蹄子搅浑剩下的水吗？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我其余的羊只得吃你们践踏的草，喝你们搅浑的水。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“‘因此，主耶和华对他们说：看啊，我要亲自在肥羊和瘦羊之间施行审判。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你们肥羊用胁和肩拱，用角抵瘦弱的，使他们四散。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因此我要拯救我的羊，使他们不再成为猎物，我要在羊与羊之间施行审判。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我要立我的仆人大卫做他们的牧人，他将牧养他们，做他们的牧人。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我耶和华要做他们的上帝，我的仆人大卫要在他们当中做王，这是耶和华说的。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“‘我要跟他们立平安的约，除去地上的恶兽，让他们在旷野安居，在丛林安睡。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我要赐福他们，也要赐福我圣山的周围，我要按季节降雨给他们，使恩福如雨降下。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田间的树木必结果子，土地必长出庄稼，他们要在故乡安居。我要折断他们所负的轭，从奴役他们的人手中把他们拯救出来，那时他们便知道我是耶和华。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他们必不再成为列国的猎物，也不会被地上的野兽吞吃。他们必安居乐业，不再受人惊吓。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我要把沃土赐给他们，使他们不再被境内的饥荒吞噬，也不再受各国的侮辱。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这样，以色列人就知道我耶和华——他们的上帝与他们同在，他们以色列人是我的子民，这是主耶和华说的。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你们是我草场上的羊，你们是我的子民，我是你们的上帝。这是主耶和华说的。’”</w:t>
      </w:r>
    </w:p>
    <w:p>
      <w:pPr>
        <w:pStyle w:val="Heading2"/>
      </w:pPr>
      <w:r>
        <w:rPr>
          <w:lang w:val="zh_CN" w:bidi="zh_CN"/>
        </w:rPr>
        <w:t>以西结书 35:1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“人子啊，你要面向西珥山，说预言斥责它，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告诉它，主耶和华这样说，‘西珥山啊，我要与你为敌，伸手攻击你，使你荒凉不堪。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我要使你的城邑沦为废墟，一片荒凉，这样你就知道我是耶和华。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因为你永怀仇恨，在以色列人遭遇危难、因罪恶受尽刑罚的时候，把他们交在刀剑之下。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所以主耶和华说：我凭我的永恒起誓，我必使你遭受杀人流血之事，杀人流血之事必临到你。你既然不憎恨杀人流血之事，杀人流血之事必临到你。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我要使西珥山荒凉不堪，消灭一切来往此地的人，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我要使被杀的人遍布你的群山，使丧身刀下的人倒在你的丘陵上、山谷间和各个溪流中。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我要使你永远荒废，你的城邑必杳无人迹，这样你就知道我是耶和华。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“‘因为你曾说：犹大和以色列这两个邦国必归我，即使耶和华在那里，我们也要吞并他们。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所以主耶和华说：我凭我的永恒起誓，你憎恨他们，满腹怒气和嫉妒，我也必这样对待你。我审判你的时候，以色列人就会认识我。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那时，你必知道我耶和华听见了你毁谤以色列山岭的一切话，你说，这些山岭荒废了，归我们吞并了。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你妄自尊大，肆意毁谤我，我都听见了。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主耶和华这样说：普天下欢乐的时候，我要使你荒凉。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你既因以色列家的产业荒凉而幸灾乐祸，我要让你遭受同样的下场。西珥山啊，你和整个以东都要荒凉。这样，你们就知道我是耶和华。’”</w:t>
      </w:r>
    </w:p>
    <w:p>
      <w:pPr>
        <w:pStyle w:val="Heading2"/>
      </w:pPr>
      <w:r>
        <w:rPr>
          <w:lang w:val="zh_CN" w:bidi="zh_CN"/>
        </w:rPr>
        <w:t>以西结书 36:1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“人子啊，你要向以色列的山岭预言说，‘以色列的山岭啊，你们要听耶和华的话！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主耶和华这样说：仇敌说，“哈哈，这古老的山峰归我们了！”’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所以你要说预言，宣告主耶和华这样说：他们四面蹂躏、摧毁你们，使你们归列国所有，成了外族人的话柄和笑谈。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因此，以色列的山岭啊，你们要听主耶和华的话。以下是主耶和华对高山和丘陵，溪流和河谷，荒凉的废墟，以及被周围列国掳掠和讥笑的废弃城邑所说的话。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主耶和华说：我要在怒火中斥责列国和以东，他们幸灾乐祸，满腹愤恨地把我的土地据为己有，侵占其中的草场。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所以你要对以色列说预言，告诉以色列的高山、丘陵、溪流和河谷，主耶和华这样说：因为你们遭到列国的羞辱，我怀着义愤和烈怒发言。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我起誓要让你们四围的列国也受羞辱。这是主耶和华说的。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“‘以色列的山岭啊，你们要为我的以色列子民长出枝叶，结出果子，因为他们快要回来了。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看啊，我要帮助你们，垂顾你们，使你们被耕种。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我要使你们那里的以色列人增加，使城邑有人居住，废墟得以重建。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我要使你们那里的人畜兴旺，生养众多，我要使人们居住在你们那里，好像以前一样，让你们比以前更兴盛。这样，你们就知道我是耶和华。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我要引领我的以色列子民在你们那里出入，使你们成为他们的产业，不再夺走他们的儿女。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主耶和华说：虽然人们说你们吞吃以色列人、夺走他们的儿女，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但你们今后必不再吞吃以色列人，不再夺走他们的儿女。这是主耶和华说的。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我必不再使你们听见列国的辱骂，你们必不再遭受列邦的嘲笑，也不再使你们的国民丧失儿女。这是主耶和华说的。’”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“人子啊，当以色列人住在本土时，他们的恶行玷污了那里，他们的行为在我眼中就像经期的妇女一样污秽。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他们杀人流血，祭拜偶像，玷污了那地方，所以我要把我的烈怒倾倒在他们身上，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把他们驱散到列国，分散到列邦，照他们的行为报应他们。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他们无论分散到何处，都使我的圣名受到亵渎，因为外族人都谈论他们说，‘这些人是耶和华的子民，却不得不离开耶和华的土地。’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我顾惜我的圣名，就是以色列人在所去的列国亵渎的圣名。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“因此，你要告诉以色列人，主耶和华这样说，‘以色列人啊，我要行这事并非因为你们的缘故，而是因为我圣名的缘故，就是你们在所去列国亵渎的圣名。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我要使我伟大的名，就是你们在列国中所亵渎的名，彰显它的圣洁。我要当着列国的面在你们身上彰显我的圣洁，那时他们就知道我是耶和华。这是主耶和华说的。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我要把你们从列国领出来，从列邦招聚你们，带你们返回故土。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我要在你们身上洒清水洁净你们，洗净你们所有的污秽，除掉你们一切的偶像。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我要赐你们一颗新心，把新的灵放在你们里面。我要除去你们的石心，赐给你们一颗肉心。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我要把我的灵放在你们里面，使你们恪守我的律例、谨遵我的典章。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这样，你们必安居在我赐给你们祖先的土地上，你们要做我的子民，我要做你们的上帝。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我要拯救你们脱离一切污秽之事。我要使你们五谷丰登，不让饥荒侵害你们。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我要使树木硕果累累，田间出产丰盛，免得你们因饥荒再被外族人讥笑。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那时，你们便会想起自己邪恶的行径，并因自己的罪恶和可憎行为而厌恶自己。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主耶和华说：你们要知道，我这样做并不是为了你们。以色列人啊，你们应当为自己的行为抱愧蒙羞。’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“主耶和华说，‘在我洗净你们一切罪恶的日子，我要使你们的城邑有人居住，废墟得以重建。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荒凉之地必有人耕种，路人再也看不见荒地。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他们会说：以前的荒凉之地如今竟变得像伊甸园，被毁坏废弃的荒凉城邑已经设防，有人居住。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这样，你们四周其余的列国便知道我耶和华已重建毁坏之处，重新耕种荒废之地。我耶和华言出必行。’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“主耶和华说，‘我要再次答应以色列人的恳求，使他们的人口增加，多如羊群。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我要使毁坏的城邑住满人，多如耶路撒冷在节期所献上的羊群。这样，他们就知道我是耶和华。’”</w:t>
      </w:r>
    </w:p>
    <w:p>
      <w:pPr>
        <w:pStyle w:val="Heading2"/>
      </w:pPr>
      <w:r>
        <w:rPr>
          <w:lang w:val="zh_CN" w:bidi="zh_CN"/>
        </w:rPr>
        <w:t>以西结书 37:1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耶和华的手按在我身上，耶和华借祂的灵把我带到一个山谷，那里遍地都是骸骨。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祂领我在骸骨间走了一圈，我看到谷中的骸骨相当多，都是枯骨。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祂对我说：“人子啊，这些骸骨能复活吗？”我说：“主耶和华啊，只有你知道。”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祂又对我说：“你对这些骸骨说预言，‘枯骨啊，你们要听耶和华说的话！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主耶和华对这些骸骨说：我要使气息进入你们里面，你们就必复活过来。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我必给你们加上筋，使你们长出肉，再包上皮，将气息放在你们里面，你们就复活了。这样，你们就知道我是耶和华。’”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于是，我便按耶和华的吩咐向枯骨说预言，我正说预言的时候，忽然有响声，是震动的声音，骨头便彼此连在了一起。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我又看见骨头上有了筋，长了肉，包上了皮，只是还没有气息。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耶和华对我说：“人子啊，你要向气息说预言，告诉气息，主耶和华这样说，‘气息啊，从四方吹来，吹在这些被杀的人身上，使他们复活。’”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于是，我便按耶和华的吩咐说预言，气息就进入他们里面，他们便复活了，并且站立起来，成为一支大军。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耶和华对我说：“人子啊，这些骸骨就是所有的以色列人。他们说，‘我们骨头枯干，希望幻灭，彻底完了。’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因此，你要说预言，告诉他们，‘主耶和华说：我的子民啊，我要打开你们的坟墓，领你们出来，我要领你们返回以色列。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我的子民啊，当我这样做的时候，你们就知道我是耶和华。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我要把我的灵放在你们里面，使你们复活，安居在自己的土地上，那时你们就知道我耶和华言出必行。这是耶和华说的。’”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“人子啊，你拿一根杖来，写上‘犹大和他的以色列同伴’，然后再拿另一根杖，写上‘约瑟，即以法莲，与他的以色列同伴’。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然后把这两根杖连成一根，拿在手中。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当你的同胞问你这是什么意思时，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你就告诉他们，主耶和华这样说，‘我要把约瑟和他的以色列同伴的杖，就是以法莲手中的杖，与犹大的杖连接在一起，在我手中成为一根。’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你要拿着这两根写着字的杖让他们看，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告诉他们，主耶和华这样说，‘我要把以色列人从他们流亡的列国领出来，从四围招聚他们，带他们回归故土。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我要使他们在以色列的土地和群山上成为一国，只有一位王统治他们，不再是两个国家，不再分为两个王国。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他们不会再因偶像、可憎之物或任何过犯而玷污自己，我要从他们犯罪的地方把他们救出来，洗净他们的罪。他们要做我的子民，我要做他们的上帝。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“‘我的仆人大卫要做王治理他们，成为他们唯一的牧人。他们必恪守我的典章，谨遵我的律例。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他们要安居在我赐给我仆人雅各的土地上，就是你们祖先居住的地方。他们世世代代都要永远居住在那里，我仆人大卫要永远做他们的王。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我要与他们订立平安之约，是永远的约，使他们安居，人丁兴旺，并且我的圣所要永远设立在他们当中。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我要住在他们中间。我要做他们的上帝，他们要做我的子民。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我的圣所永远设立在他们当中之时，列国便会知道我耶和华使以色列圣洁。’”</w:t>
      </w:r>
    </w:p>
    <w:p>
      <w:pPr>
        <w:pStyle w:val="Heading2"/>
      </w:pPr>
      <w:r>
        <w:rPr>
          <w:lang w:val="zh_CN" w:bidi="zh_CN"/>
        </w:rPr>
        <w:t>以西结书 38:1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“人子啊，你要面向玛各地区的歌革，就是米设和土巴的首领，说预言斥责他，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告诉他，主耶和华这样说，‘米设和土巴的首领歌革啊，我要与你为敌。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我要把你调转过来，用钩子钩住你的腮，把你和你那些全副武装、拿着大小盾牌、挥动刀剑的军队、马匹和骑兵都拖出来。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你的军队中有拿着盾牌、戴着头盔的波斯人、古实人和弗人，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还有歌篾及其全军和从遥远的北方来的陀迦玛及其全军。许多国家的军队都与你在一起。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“‘你和聚集到你那里的联军都要时刻预备好，你要做他们的统帅。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再过多日，你必被征召出战。在以后的岁月，你将去攻打一片已从战争中恢复的土地，以色列久已荒凉的山上有从各国招聚回来的百姓。他们从列国中被领回来，如今都在那里安然居住。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你和你的军队以及各国的联军一起上来，如暴风来临，又如密云覆盖大地。’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“‘主耶和华说：那时你必心起歹念，筹划恶谋。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你必说，我要攻打那没有围墙保护的乡村，毁灭那毫无戒备、在无墙无门无闩之地安然居住的百姓。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我要抢掠他们的财物，下手攻击那曾是废墟的城邑和从列国归来的百姓。他们住在世界的中心，牲畜货物甚多。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示巴人、底但人以及他施的客商和首领都必问：你是来抢掠吗？你聚集军队是来抢夺金银财宝，掳掠牲畜和货物吗？’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“因此，人子啊，你要说预言告诉歌革，主耶和华这样说，‘当我的以色列子民安然居住的时候，难道你会不知道吗？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你召集各国联军，组成庞大的军队，骑着马从遥远的北方来。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歌革啊，你必如密云一样遮天蔽日，前来攻击我的以色列子民。将来，我要领你来攻击我的土地，我要在列国面前借着你彰显我的圣洁，使他们认识我。’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“主耶和华说，‘歌革啊，我从前借我的仆人——以色列的先知所预言的那位就是你，那时他们曾多年预言我要领你上来攻击以色列。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当歌革上来攻击以色列的时候，我必发烈怒。这是主耶和华说的。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我要在义愤和烈怒中宣告，那天在以色列必有大地震。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海里的鱼，空中的鸟，田野的走兽，地上的一切爬虫和人类都要在我面前战栗。山岭必倒塌，悬崖必崩裂，墙垣必坍塌。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我要在我的山岭上叫刀剑攻击歌革，使他们自相残杀。这是主耶和华说的。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我要用瘟疫和杀戮惩罚他，将暴雨、冰雹、烈火和硫磺倾倒在他及其军队和随从的列邦身上。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我要彰显我的伟大和圣洁，使列国的人都认识我。这样他们就知道我是耶和华。’</w:t>
      </w:r>
    </w:p>
    <w:p>
      <w:pPr>
        <w:pStyle w:val="Heading2"/>
      </w:pPr>
      <w:r>
        <w:rPr>
          <w:lang w:val="zh_CN" w:bidi="zh_CN"/>
        </w:rPr>
        <w:t>以西结书 39:1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“人子啊，你要说预言斥责歌革，告诉他，主耶和华这样说，‘米设和土巴的首领歌革啊，我要与你为敌。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我要把你调转过来，使你从遥远的北方来到以色列的山中。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我要打掉你左手的弓，击落你右手的箭。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你和你的军队，以及与你同来的各国联军都要倒毙在以色列的山岭上，我要把你们的尸体给各种猛禽野兽作食物。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你必倒毙在田野之间，因为我已经宣告。这是主耶和华说的。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我要火烧玛各和安居在海岛的人，他们就知道我是耶和华。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“‘我要让我的以色列子民知道我的圣名，不再让我的圣名被亵渎。这样列国就知道我是以色列的圣者耶和华。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我所说的日子将要来临，一切必然实现。这是主耶和华说的。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“‘以色列各城邑的居民都要出去捡兵器当柴烧，其中包括大小的盾牌、弓箭、矛枪等，足够用七年。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他们不必到田间拾柴，或到林中伐木，因为有兵器当柴烧。他们要抢夺那些抢夺过他们的人，掳掠那些掳掠过他们的人。这是主耶和华说的。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“‘那一天，我要把以色列境内通往盐海东边的旅客谷作为歌革的坟地，埋葬他和他的军队。这坟地将截断行人的去路，因此人称那地方为哈们·歌革谷。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以色列人要用七个月来埋葬他们，使那地方洁净。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以色列人都要来埋葬他们。我彰显荣耀的那天将是以色列人名声大振的日子。这是主耶和华说的。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七个月之久，他们会派人不断巡视那里，埋葬遗留在地面上的尸体，使那里洁净。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如果巡视的人发现了骸骨，便在旁边立一个标记，等待负责埋葬的人将骸骨埋葬在哈们·歌革谷，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他们要这样使那地方洁净。那里有一座城叫哈摩那。’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“人子啊，主耶和华说，‘你要召唤各类飞鸟和野兽，让它们聚集起来，从四面八方来赴我为它们预备的祭宴，就是以色列山岭上的大祭宴，在那里吃肉饮血。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它们将吃到勇士的肉，喝到君王的血，好像吃公绵羊、羊羔、公山羊、公牛这些巴珊的肥畜。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它们要在我为它们设的祭宴中任意吃肉饮血，直到吃饱喝醉为止。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它们在我的宴席上要饱餐战马、骑兵、勇士和所有军人的肉。这是主耶和华说的。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“‘我要在列国中彰显我的荣耀，万国必看见我用大能在他们身上施行的审判。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从那天起，以色列必知道我是他们的上帝耶和华。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列国必知道以色列人被掳走是因为他们犯罪背叛我，以致我掩面不顾他们，把他们交在敌人手中，让他们丧身刀下。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我照他们的污秽和罪恶报应他们，掩面不顾他们。’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“因此，主耶和华说，‘我要使雅各被掳的人返乡，我要怜悯全体以色列人，热心维护我的圣名。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当他们在故土安居，没有人来威胁他们的时候，他们就会忘记自己所有的羞辱和得罪我的恶事。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我从列国把他们领回，从敌国把他们召回来的时候，我要借着他们向列国彰显我的圣洁。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我让他们被掳到列国，将来必召集他们返回故土，不撇下一人。这样，他们便知道我是他们的上帝耶和华。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我不再掩面不顾以色列人，因为我要把我的灵浇灌在他们身上。这是主耶和华说的。’”</w:t>
      </w:r>
    </w:p>
    <w:p>
      <w:pPr>
        <w:pStyle w:val="Heading2"/>
      </w:pPr>
      <w:r>
        <w:rPr>
          <w:lang w:val="zh_CN" w:bidi="zh_CN"/>
        </w:rPr>
        <w:t>以西结书 40:1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在我们被掳的第二十五年，就是耶路撒冷沦陷的第十四年一月十日，耶和华的手按在我身上，祂带我到了那里。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在异象中上帝把我带到以色列的一座高山上，山的南面仿佛有一座城。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祂把我带到那里。城的入口站着一个面色如铜的人，手中拿着一条麻绳和一根量竿。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那人对我说：“人子啊，你要留心用眼看，专心用耳听，注意我要指示你的一切，因为我带你来这里正是为了要指示你。你要把所见到的一切告诉以色列人。”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我看见殿的四周有墙，那人拿了一根三米长的量竿量这墙，量出墙厚一竿，高一竿。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然后，他带我到殿的东门，走上台阶，量了门洞，深一竿。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门内有守卫室，长度和宽度都是一竿。室与室之间相距两米半，挨着通往圣殿门廊的门洞深一竿。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他量了通往圣殿的门廊，宽度也是一竿，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连墙柱在内共四米宽，墙柱宽一米。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东门内共有六间守卫室，每边三间，大小面积都是一样，两边的墙柱尺寸也相同。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他量了门的入口，宽五米，长六米半。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两边守卫室前面的矮墙高五十厘米，守卫室都是边长三米的正方形。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他又量门的宽度，即这边守卫室的屋顶到对面守卫室的屋顶，是十二米半。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他从门口的墙柱量到外院的墙柱，是三十米。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由门口到通道尽头的内廊共二十五米，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守卫室、墙柱上和门廊周围都有格子窗，墙柱上刻着棕树。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他带我到外院，外院靠墙的四周是铺石地，沿着铺石地共有三十间厢房。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铺石地在门口的两边，比内院低，宽度与入口的长度一样。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他从外院的内门口量到内院的外门口，东侧和北侧距离都是五十米。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他又量了外院的北门的长和宽，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通道两边各有三间守卫室，墙柱和门廊的长度和宽度跟东门一样，分别是二十五米和十二米半。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它的窗户、门廊、墙柱上雕刻的棕树都和东门的尺寸相同。登上七级石阶便到达门口，通道的尽头是门廊。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内院的北门与外院的北门相对，正如它的东门和外院的东门相对，他量了相对两门之间的距离，是五十米。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他又带我到南门，量了墙柱和门廊，都与其他门的尺寸相同，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通道与门廊四周都有窗户，和其他的窗户一样，通道长二十五米，宽十二米半。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登上七级石阶便到达门口，通道尽头是门廊，两边的墙柱也同样刻着棕树。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内院也有南门，他量了与外院南门之间的距离，是五十米。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他带我从南门走进内院，量了南门，跟其他门的尺寸一样。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守卫室、墙柱，门廊都和其他的尺寸一样，通道与门廊四周有窗户，通道长二十五米，宽十二米半。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内院周围的门廊都是长十三米，宽二米半。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这些门廊对着外院，两边的墙柱刻着棕树，上去的石阶共有八级。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他又带我从东门进入内院，量了东门，跟其他门的尺寸一样，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守卫室、墙柱、门廊都和其他的尺寸一样，通道与门廊四周有窗户，通道长二十五米，宽十二米半。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门廊对着外院，两边的墙柱刻着棕树，那里的石阶共有八级。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他又带我到北门，量了北门，跟其他门的尺寸一样。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守卫室、墙柱、门廊和其他门的尺寸一样，通道长二十五米，宽十二米半，四周有窗户。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门廊对着外院，两边的墙柱刻着棕树，那里的石阶共有八级。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门口的墙柱旁边有一个带门的房间，是洗燔祭牲的地方。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门廊两边各有两张用来屠宰燔祭牲、赎罪祭牲和赎过祭牲的桌子。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内院北门的门廊外墙边有两张桌子，门廊的另一边也有两张桌子。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大门两侧各有四张桌子，共八张，供祭司屠宰祭牲之用。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另有四张用石头凿成的桌子用来预备燔祭牲，屠宰燔祭牲及其他祭牲的器具都放在桌上。桌子长宽各七十五厘米，高五十厘米。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廊内四周挂着八厘米长的双钩。桌上放着祭肉。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在内院的内门旁有两间歌乐手用的厢房，一间向南，在北门旁，一间向北，在南门旁。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他对我说：“向南的厢房是给殿内供职的祭司用的，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向北的厢房是给坛前供职的祭司用的。他们都是撒督的子孙，利未人中唯有他们可以到耶和华面前事奉。”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他量了殿前的院子，是边长五十米的正方形，祭坛在殿前面。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他带我来到殿前通往圣所的门廊，量了两旁的墙柱，各两米半宽，门宽七米，门两边的墙各一米半厚，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门廊长十米，宽六米。有一排台阶上到门廊，墙柱两旁各有一根柱子。</w:t>
      </w:r>
    </w:p>
    <w:p>
      <w:pPr>
        <w:pStyle w:val="Heading2"/>
      </w:pPr>
      <w:r>
        <w:rPr>
          <w:lang w:val="zh_CN" w:bidi="zh_CN"/>
        </w:rPr>
        <w:t>以西结书 41:1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那人带我进入殿堂，量两边的墙柱，各三米宽。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殿的入口宽五米，两边的墙各宽两米半。殿堂长二十米，宽十米。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他到内殿的入口，量两边的墙柱，各一米宽，门宽三米，两边的墙各宽三米半。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他量了内殿，长宽各十米。他对我说：“这是至圣所。”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他又量殿墙，厚三米，殿的外围有厢房，每间宽二米。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厢房是一层叠一层的，共有三层，每层有三十个房间。殿墙外围有支撑厢房梁木的墙坎，以免梁木插入殿墙中。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这些厢房的设计是越往上层越宽，殿周围的建筑是层层向上建的，所以越往上层，房间越宽，有楼梯自下层经过中层到上层。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我看见殿的周围有突出的平台，高一竿，构成厢房的根基。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9-10</w:t>
      </w:r>
      <w:r>
        <w:rPr>
          <w:lang w:val="zh_CN" w:bidi="zh_CN"/>
        </w:rPr>
        <w:t xml:space="preserve"> 厢房外墙厚二米半，厢房与祭司房之间是一块围绕着殿的空地，宽十米。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厢房有两个门口朝着空地，一南一北。厢房周围与空地相连的平台宽两米半。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在殿前空地向西的地方有一栋建筑物，宽三十五米，长四十五米，墙厚两米半。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他量了殿，长五十米。殿的院子，那栋建筑物和墙共长五十米。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殿东边的空地宽五十米。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他量了殿后面、空地对面的那栋建筑物，及其两边走廊的长度，共长五十米。 圣所、至圣所、院子的门廊，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它们周围的门槛、格子窗和走廊从地面到窗沿都镶有木板。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殿的入口和内殿里外四周的墙也按尺寸镶着木板。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木板上刻着基路伯天使和棕树，两者彼此相间排列。每个基路伯天使有两个面孔：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一个是人的脸，面向一边的棕树；一个是狮子的脸，面向另一边的棕树。整个殿四围都刻着基路伯天使和棕树。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从地板到门以上殿内墙壁上都刻着基路伯天使和棕树。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圣所的门框是方形的，至圣所前的门框也一样。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圣所里面有一座木头做的祭坛，高一米半，长宽各一米，坛的四角、底及四面都是木造的。他对我说：“这是耶和华面前的桌子。”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圣所和至圣所各有一道双扇的门，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每扇都是可以折叠的双页门，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圣所的门上也刻有基路伯天使和棕树，与墙上所刻的一样。门廊上有木造的廊檐。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圣殿门廊两侧的墙壁上有格子窗和棕树雕刻，厢房都有房檐。</w:t>
      </w:r>
    </w:p>
    <w:p>
      <w:pPr>
        <w:pStyle w:val="Heading2"/>
      </w:pPr>
      <w:r>
        <w:rPr>
          <w:lang w:val="zh_CN" w:bidi="zh_CN"/>
        </w:rPr>
        <w:t>以西结书 42:1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那人带我出了圣殿，向北来到外院的厢房，一排在空地对面，一排在北边的建筑物对面。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厢房长五十米，宽二十五米，有北门。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内院十米宽的空地对面和外院的铺石地对面有三层走廊，彼此相对。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在两排厢房之间有一条五米宽、五十米长的通道，厢房的门都向北。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上层的厢房比下层和中层的窄，因为上层走廊占去较大的面积。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这建筑物不像外院那样有柱子，所以上层比中层和下层窄。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厢房旁边有道外墙与厢房及外院平行，长二十五米。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靠近外院的厢房长二十五米，靠近圣殿的厢房则长五十米。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下层厢房的东面有一道门，可以从外院进入。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南面的院墙有两排厢房，一排在空地对面，一排在南面的建筑物对面，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厢房前面有通道。这些厢房与北面的厢房一样，长宽相同，出入口和结构也一样。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南厢房的门也和北面的一样，厢房东面通道的前端有一道门可以进入。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他对我说：“这些在南北两面对着圣殿空地的厢房都是圣洁的，供事奉耶和华的祭司在那里吃至圣的祭物，并放置素祭、赎罪祭和赎过祭等至圣的祭物，因为这是圣洁的地方。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祭司在圣所供职后，不可直接到外院，要先在这些厢房里脱下供职时所穿的圣衣，换上普通衣服，才可以到外面的百姓那里。”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他量完圣殿里面，便带我出了东门，量圣殿外围。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他用量竿量了东面，长二百五十米；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又量了北面，长二百五十米；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又量了南面，长二百五十米；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然后又去量西面，长二百五十米。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他量了圣殿的四围，四围有一道墙，长宽都是二百五十米，这墙是为了把圣地和俗地隔开。</w:t>
      </w:r>
    </w:p>
    <w:p>
      <w:pPr>
        <w:pStyle w:val="Heading2"/>
      </w:pPr>
      <w:r>
        <w:rPr>
          <w:lang w:val="zh_CN" w:bidi="zh_CN"/>
        </w:rPr>
        <w:t>以西结书 43:1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后来，那人带我来到东门，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只见以色列上帝的荣光从东方而来，祂的声音如澎湃的洪涛，大地也因祂的荣耀而发出光芒。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这异象如同我从前在祂毁灭耶路撒冷时看见的异象，也像我在迦巴鲁河边看见的异象，我便俯伏在地。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耶和华的荣光从东门进入圣殿。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上帝的灵把我举起，带我进入内院，只见耶和华的荣光充满圣殿。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那人仍然站在我身旁，我听见有一位从殿中对我说：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“人子啊，这里是我的宝座，是我踏脚的地方，我要在这里永远住在以色列人当中。以色列的君民必不再因不忠贞，或在丘坛为他们死去的君王立碑而玷污我的圣名。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他们不再在我圣殿旁边建庙宇，使它们的门槛和门柱紧挨着我的门槛和门柱，以致我与它们只有一墙之隔。他们行可憎的事，玷污了我的圣名，所以我发怒消灭他们。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现在，他们要从我面前远远地除去他们的不忠贞和先王的碑，我就永远住在他们当中。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“人子啊，你要向以色列人描述所看见的圣殿，让他们思考圣殿的设计，使他们为自己的罪恶而羞愧。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他们若为自己的行为感到羞愧，你就把殿的构造、出入口等整个设计，以及殿中的一切律例和法则告诉他们，并且当着他们的面写下来，让他们忠于设计，遵行殿的一切律例。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殿所在的山顶周围都是至圣之地，这是有关殿的法则。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“以下是祭坛的尺寸，底槽深五十厘米，宽五十厘米，周围环绕着一条二十五厘米高的边框。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从底座到下层台座高一米，边宽五十厘米，下层台座到上一层高二米，边宽五十厘米。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最高一层是祭台，高二米，祭台上的四角向上突起。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祭台是方形的，长宽各六米，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下面的台座也是方形的，长宽各七米，周围环绕着一条二十五厘米高的边框。底座四围的边宽五十厘米，上祭台的石阶在东面。”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祂对我说：“人子啊，主耶和华这样说，‘祭坛建成后，要按以下的规矩在上面献燔祭和洒血。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你要将一头公牛犊作为赎罪祭给撒督后裔中的利未祭司，他们可以前来事奉我。这是主耶和华说的。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取些公牛犊的血抹在祭坛的四角、台座的四角和四边，使祭坛洁净，为祭坛赎罪，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并把赎罪用的公牛犊拿到圣所外指定的圣殿区焚烧。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第二天，你要献上一头毫无残疾的公山羊作赎罪祭，就像献公牛一样，使祭坛洁净。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祭坛洁净后，你要取来一头毫无残疾的公牛犊和一只毫无残疾的公绵羊，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祭司要把盐撒在祭牲上，作为燔祭献在耶和华面前。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一连七天，每天都要献上一只公山羊、一头公牛犊和一只公绵羊作赎罪祭，都不可有残疾。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在这七天之内，他们要为祭坛赎罪，使坛洁净，成为圣坛。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七天结束后，从第八天开始，祭司要在祭坛上献你们的燔祭和平安祭，我必悦纳你们。这是主耶和华说的。’”</w:t>
      </w:r>
    </w:p>
    <w:p>
      <w:pPr>
        <w:pStyle w:val="Heading2"/>
      </w:pPr>
      <w:r>
        <w:rPr>
          <w:lang w:val="zh_CN" w:bidi="zh_CN"/>
        </w:rPr>
        <w:t>以西结书 44:1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那人又把我带到圣所外院的东门，门关闭着。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耶和华对我说：“这门必须关闭，不可打开。人不可从这门进入，因为以色列的上帝耶和华已从这门进入，所以这门必须关闭。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只有君王可以坐在里面，在耶和华面前进食。他要从门廊进入，也要从原路出去。”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他带我从北门来到殿前，我看见耶和华的荣光充满了祂的殿，我就俯伏在地。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耶和华对我说：“人子啊，你要认真看，仔细听我讲有关耶和华圣殿的一切规矩和法则，记住所有的出入口。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然后告诉那些叛逆的以色列人，主耶和华这样说，‘以色列人啊，你们行可憎的事，该够了吧！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你们献上食物、脂肪和血的同时，竟将那些身心未受割礼的外族人领进我的圣所，亵渎我的殿，破坏我的约，使你们罪上加罪。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你们自己不管理我的圣物，却把我的圣所给外人治理。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“‘因此，主耶和华说：以色列人中身心未受割礼的外族人不可进入我的圣所。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“‘以色列人走入歧途时，有些利未人也远离我、追随偶像，他们必须承担自己犯罪的后果。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然而，他们仍可以在我的圣殿供职，看管殿门，为百姓屠宰燔祭牲和其他祭牲，服侍他们。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因为利未人带动以色列人拜偶像，使以色列人陷入罪中，所以我起誓，他们必承担自己犯罪的后果。这是主耶和华说的。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他们不得走近我，不可做我的祭司，也不得走近我的圣物或至圣之物，他们必因自己的可憎行径蒙羞。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然而，我要委派他们管理圣殿，办理殿中所有的事务。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“‘以色列人走入歧途时，利未祭司——撒督的子孙仍然在我的圣所尽忠职守，因此他们可以接近我、事奉我，侍立在我面前，献上祭牲的脂肪和血。这是主耶和华说的。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只有他们可以进入我的圣所，在我的桌前事奉我，遵行我的吩咐。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他们从内院的门进入殿内供职的时候，要穿细麻布衣服，不可穿羊毛衣服。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他们要戴细麻布头巾，穿细麻布裤子，不可穿使人容易出汗的衣服。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他们出去外院见百姓的时候，必须脱下供职时穿的衣服，放在圣屋，穿上普通的衣服后再出去，免得通过圣衣把圣洁带到百姓身上。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他们不可剃光头，也不可留长头发，只可修剪头发。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祭司进入内院时，不可喝酒。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他们不可娶寡妇或被休的妇女为妻，只能娶以色列的处女或祭司的遗孀。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他们要教导我的子民辨别圣与俗，洁净与不洁净。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他们要审理诉讼之事，按我的律例断是非。他们必须按我定的律例和法度遵守一切节期，守安息日为圣日。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他们不可走近死尸，免得玷污自己，除非死者是自己的父母、子女、弟兄或未出嫁的姊妹。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祭司得到洁净后，必须再等七天。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他进入内院的圣所事奉时，要为自己献上赎罪祭，这是主耶和华说的。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“‘我是祭司的产业。祭司不可在以色列拥有自己的产业，因为我就是他们的产业。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他们的食物是以色列人献上的素祭、赎罪祭和赎过祭。凡以色列人献给耶和华的都归他们，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各种初熟的出产和各种供物中上好的部分都要归给祭司。你们将初熟的麦子磨成面给祭司，福气就必临到你们的家。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无论是自然死亡的，还是被其他野兽咬死的禽兽，祭司都不可吃。</w:t>
      </w:r>
    </w:p>
    <w:p>
      <w:pPr>
        <w:pStyle w:val="Heading2"/>
      </w:pPr>
      <w:r>
        <w:rPr>
          <w:lang w:val="zh_CN" w:bidi="zh_CN"/>
        </w:rPr>
        <w:t>以西结书 45:1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“‘当你们抽签把土地分给以色列各支派作产业的时候，要分出一块献给耶和华作圣地。圣地要长十二公里半，宽十公里，整块地都要圣洁。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你们要在其中分出一块长宽各二百五十米的地建圣所。圣所的周围要有二十五米宽的空地。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圣地当中要量一块长十二公里半、宽五公里的地，其中要有圣所，是至圣的地方。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这块圣地应归那些在圣所供职并事奉耶和华的祭司，作为他们的居所和建圣所之用。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另一块十二公里半长、五公里宽的土地给那些在圣殿工作的利未人建城居住，作他们的产业。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“‘在圣地旁边要分出一块十二公里半长、两公里半宽的地建城，归给所有以色列人。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“‘在圣地和城的东西两边是给君王的土地，西边延伸至西边的边境，东边延伸至东边的边境，从西到东长度与各支派分得的土地一样。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这地方要作君王在以色列的产业。我的君王必不再欺压我的子民，而是按支派把地分给他们。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“‘主耶和华说，你们这些以色列的君王啊，够了！你们应当放弃暴行和抢掠，按公平和正义行事，不要再向我的子民横征暴敛了！这是主耶和华说的。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你们要用公道的天平、伊法和罢特。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伊法和罢特容量要相同，量固体的伊法是十分之一贺梅珥，量液体的罢特也是十分之一贺梅珥，贺梅珥是标准的容量单位。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舍客勒是标准的重量单位，一舍客勒是二十季拉。六十舍客勒等于一弥那。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“‘以下是你们应当献的供物，每一贺梅珥小麦要献上六分之一伊法，每一贺梅珥大麦也要献上六分之一伊法。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献橄榄油要按规定以罢特计量，每一柯珥的油要献十分之一罢特，一柯珥等于十罢特或一贺梅珥，因为一贺梅珥等于十罢特。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在以色列肥美的草场上，每二百只羊便要献上一只。这些供物用来作素祭、燔祭和平安祭，为以色列人赎罪。这是主耶和华说的。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所有的以色列人都要这样拿供物来献给君王。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君王要在节期、朔日、安息日等以色列人一切的节期献上燔祭、素祭和奠祭。他要预备赎罪祭、素祭、燔祭和平安祭的祭物，为以色列人赎罪。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“‘主耶和华说，一月初一，你要献一只毫无残疾的公牛犊，洁净圣所。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祭司要取些赎罪祭牲的血抹在圣殿的门柱、祭台的四角和内院门口的柱子上。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到了一月七日，要同样为一切在无意和无知中犯罪的人赎罪，使圣殿洁净。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“‘一月十四日开始，你们要守逾越节七天，节期间要吃无酵饼。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在逾越节当天，君王要预备一头公牛为自己和全体百姓作赎罪祭。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在七天的节期间，他要每天预备毫无残疾的公牛七头、公绵羊七只作燔祭献给耶和华，公山羊一只作赎罪祭。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他要预备细面粉和油作素祭与牛羊一同献上。每头公牛或公绵羊要同献十公斤细面粉和四升油。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在七月十五日开始一连七天的住棚节期间，君王也要供应同样的赎罪祭、燔祭、素祭和油。’</w:t>
      </w:r>
    </w:p>
    <w:p>
      <w:pPr>
        <w:pStyle w:val="Heading2"/>
      </w:pPr>
      <w:r>
        <w:rPr>
          <w:lang w:val="zh_CN" w:bidi="zh_CN"/>
        </w:rPr>
        <w:t>以西结书 46:1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“主耶和华说，‘圣殿内院的东门在平时工作的六日内都要关闭，只在安息日和朔日才打开。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在这些日子，君王要从东门穿过门廊通道进入内院，站在门框旁边。祭司要为他献燔祭和平安祭。他在入口的门槛那里敬拜，然后离去。这门要到晚上才关闭。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在安息日和朔日，以色列人要站在这门口敬拜耶和华。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君王在安息日献给耶和华的燔祭应是羊羔六只、公绵羊一只，都要毫无残疾。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至于同献的素祭，一只公绵羊要同献十公斤细面粉，与羊羔同献的素祭则可随意奉献。每十公斤细面粉要加四升油。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要在朔日献公牛犊一头、羊羔六只、公绵羊一只，都要毫无残疾。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他也要预备素祭，每一头公牛犊要同献十公斤细面粉，公绵羊也是一样。与羊羔同献的素祭则可随意奉献。每十公斤细面粉要加四升油。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君王从门廊进去，也要从原路出来。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“‘以色列人在节期进去敬拜耶和华的时候，从北门进去的要从南门出来，从南门进去的要从北门出来。谁都不可回头从进去的门出来，必须从对面的门出来。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在这些节期君王应和百姓一同进殿敬拜，百姓离开的时候，君王也要一同离开。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“‘每逢节期和特定的圣会，要有与祭牲同献的素祭，每头公牛献十公斤细面粉，公绵羊也是一样，与羊羔同献的素祭则可以随意奉献。每十公斤细面粉要加四升油。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倘若君王自愿向耶和华献燔祭或平安祭，便要为他打开东门。他献的燔祭或平安祭要与安息日所献的一样。他献完后就从东门出去，门也跟着关闭。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“‘每天早晨，你们要献给耶和华一只毫无残疾的一岁羊羔为燔祭，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同献的素祭是三公斤细面粉，调上一升油。献给耶和华的这种素祭是永久不变的律例。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所以，每天早晨都要预备羊羔、素祭和油，作为日常献的燔祭。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“‘主耶和华说，如果君王把一部分产业作为礼物赐给他儿子，这产业便归了他儿子，由他儿子的后代继承。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如果君王把一部分产业作为礼物赐给他的仆人，他的仆人在得到自由之前可以拥有这产业，到他自由的那年，这份产业仍要归还给君王，因为君王的产业只能由他的后代继承。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君王不可驱逐百姓离开他们的土地，强夺他们的产业。他必须把自己拥有的产业赐给儿子，免得我的子民从自己的土地上被驱散。’”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然后，那人领我从大门旁边的入口来到圣所北面的祭司圣屋，让我看圣屋西边的地方。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他对我说：“这是祭司煮赎过祭牲、赎罪祭牲和烤素祭的地方。他们在这里烤煮，免得把圣肉带到外院，以致把圣洁传到百姓身上。”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他又领我到外院，巡察外院的四个角落。我看见院中每个角落都有一个小庭院，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每个庭院的四周都有围墙，长二十米，宽十五米，四角的庭院大小都一样。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每个庭院的墙周围都有一排石屋，屋里有炉灶。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他对我说：“这是圣殿的仆役替百姓煮祭物的地方。”</w:t>
      </w:r>
    </w:p>
    <w:p>
      <w:pPr>
        <w:pStyle w:val="Heading2"/>
      </w:pPr>
      <w:r>
        <w:rPr>
          <w:lang w:val="zh_CN" w:bidi="zh_CN"/>
        </w:rPr>
        <w:t>以西结书 47:1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他又领我回到圣殿门口，我看见有水从圣殿的门槛下往东流去。殿的正面朝东，这水从殿的南侧经祭坛的南边往下流。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随后他领我由北门出来，从外面绕到外院的东门，我见水从东门的南面涓涓流出。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那人手拿量绳向东量了五百米，然后领我涉水前行，水深及踝。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他又量了五百米，领我涉水前行，水深及膝。他又量了五百米，领我涉水前行，水深及腰。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他又量了五百米，水已高涨成河，足可游泳，无法再涉水穿过。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他问我：“人子啊，你看见了吗？” 然后，他带我回到河边，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我发现河的两岸长满了树木。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他对我说：“这水向东流，经过亚拉巴流到盐海，使那里的咸水变为淡水。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河水流经的地方，万物滋长，鱼产丰盛，因为河水使那里的咸水变成淡水了，所以河水流经之处万物滋长。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渔夫要站在岸边捕鱼，从隐·基底到隐·以革莲都是晒网的地方。那里的鱼就像大海的鱼一样种类繁多。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但沼泽和湿洼之地却不会变淡，留作产盐之地。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沿河两岸长着各种果树，树的叶子不会枯干，果实也不会断绝。树必月月结出新果，不但果实可吃，叶子还可作药用，因为这水是从圣所流出来的。”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主耶和华说：“你们要按照我划定的地界，把土地分给以色列的十二支派作产业，约瑟支派要得两份地业。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其他各支派都要均分，因为我曾起誓将这地方赐给你们祖先。这地方必成为你们的产业。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“以下是这地方的地界：北界从地中海岸经希特伦到哈马口、西达达、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比罗他和大马士革与哈马边界中间的西伯莲，一直到浩兰边界的哈撒·哈提干。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这样，疆界是从地中海岸一直到大马士革边界的哈萨·以难，北面以哈马为界。这是北界。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“东界是从北界南下经浩兰和大马士革之间，沿着基列和以色列中间的约旦河为界，一直伸展到东部的海。这是东界。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“南界从他玛延伸到米利巴·加低斯泉，沿埃及小河直到地中海。这是南界。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“西界从南界沿地中海的海岸到北界哈马口对面的地方。这是西界。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“你们要按照以色列的各支派分这块地，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用抽签的方法来分产业，也要分给在你们中间居住、生儿育女的外族人。你们要视他们如同以色列人，要让他们在以色列各支派中与你们同分产业。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他们居住在哪一支派，就要在哪一支派中分产业给他们。这是主耶和华说的。”</w:t>
      </w:r>
    </w:p>
    <w:p>
      <w:pPr>
        <w:pStyle w:val="Heading2"/>
      </w:pPr>
      <w:r>
        <w:rPr>
          <w:lang w:val="zh_CN" w:bidi="zh_CN"/>
        </w:rPr>
        <w:t>以西结书 48:1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“以下是各支派分得的土地： “但的地业在北部：从希特伦经哈马口到大马士革边界的哈萨·以难，北面靠近哈马，横跨东西两地。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亚设的地业从东到西与但的地业接壤。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拿弗他利的地业从东到西与亚设的地业接壤。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玛拿西的地业从东到西与拿弗他利的地业接壤。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以法莲的地业从东到西与玛拿西的地业接壤。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吕便的地业从东到西与以法莲的地业接壤。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犹大的地业从东到西与吕便的地业接壤。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“犹大边界以南将是你们划分出来的那块地，宽十二公里半，由东至西的长度与其他各支派的地相同，圣殿在那块地的中央。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你们献给耶和华的圣地长十二公里半、宽五公里，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南北面各长十二公里半，东西面各宽五公里。耶和华的圣所在这块地的中央。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这块地要归给忠心事奉我的圣洁祭司撒督的子孙。当以色列人步入歧途时，他们没有与利未人同流合污。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这块从圣地中划出的至圣之地要归给他们，它与利未人所得的地业相邻。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利未人的地与祭司的地并排挨着，长十二公里半，宽五公里。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他们不可把这块地出卖或交换，不可把这块最好的地转让给他人，因为它是归给耶和华的圣地。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“剩下的十二公里半长、两公里半宽的地方作公共用地，用来建城邑、房屋和草场，城要建在这地方的中央。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城是正方形的，东、西、南、北各长两公里半。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城四周要有郊野，东西南北各长一百二十五米，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与圣地相邻，城外东西两侧剩下的地各长五公里，地里的出产要作城内工人的食物。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所有在这城里做工的以色列各支派的人都要耕种这片土地。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你们所献的这块圣地和城区是方形的，四面各长十二公里半。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“圣地和城区东西两边的余地要归君王。两边的余地从圣地十二公里半宽的东西边界开始，沿各支派所分的地，分别向东向西延伸到以色列的东界和西界。圣地和圣殿在地的中央。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利未人的产业和城区在君王土地的中央，君王的土地在犹大和便雅悯支派之间。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“以下是其他各支派所分的地业： “便雅悯的一份地业从东跨到西。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西缅的一份地业从东到西与便雅悯的地业接壤。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以萨迦的一份地业从东到西与西缅的地业接壤。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西布伦的一份地业从东到西与以萨迦的地业接壤。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迦得的一份地业从东到西与西布伦的地业接壤。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迦得的南界是从他玛延伸到米利巴·加低斯泉，沿埃及小河，一直到地中海。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这就是你们要抽签分给以色列各支派的土地，作为他们的产业。这是主耶和华说的。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“以下是城的各个出口。北面的墙是两公里半长，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有三道门，按以色列的各支派命名，分别是吕便门、犹大门和利未门。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东面的墙是两公里半长，有三道门，分别是约瑟门、便雅悯门和但门。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南面的墙是两公里半长，有三道门，分别是西缅门、以萨迦门和西布伦门。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西面的墙是两公里半长，有三道门，分别是迦得门、亚设门和拿弗他利门。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城的四周共长九公里半，从那时起，这城必叫‘耶和华的所在’。”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