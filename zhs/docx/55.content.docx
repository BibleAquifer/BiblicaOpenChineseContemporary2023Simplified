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提摩太后书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我保罗奉上帝的旨意，按照在基督耶稣里应许的生命做基督耶稣的使徒，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写信给我亲爱的儿子提摩太。 愿父上帝和我们的主基督耶稣赐给你恩典、怜悯和平安！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我日夜不停地为你祷告，对我效法祖先用清洁的良心事奉的上帝充满了感恩。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每逢想起你流泪的情形，我就渴望见你，好使我的心充满喜乐。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我记得你那真诚无伪的信心。你外祖母罗以和你母亲友妮基首先有了这信心，我深信你也有。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因此我提醒你，要把上帝在我给你按手时赐给你的恩赐充分发挥出来。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因为上帝赐给我们的不是怯懦的心，而是刚强、仁爱、自律的心。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所以，你不要羞于为我们的主做见证，也不要以我这为主被囚的人为耻，要靠着上帝的能力和我一同为福音受苦。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上帝拯救了我们，并呼召我们过圣洁的生活，不是因为我们的行为，而是出于祂的旨意和恩典。早在万古以前，祂就在基督耶稣里把这恩典赐给我们了，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如今借着我们救主基督耶稣的降世显明了出来。基督已经消灭死亡，借着福音将不朽的生命彰显了出来。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我为了这福音受委派做传道人、使徒和教师。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我因此遭受这些苦难，但我不以为耻，因为我知道我所信的是谁，也深信祂能保守祂所托付我的，一直到那日。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你要以在基督耶稣里的信心和爱心，把从我这里听到的纯正教导当作典范遵守，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要靠着住在我们里面的圣灵牢牢守住交托给你的善道。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你知道几乎所有亚细亚的人都离弃了我，其中包括腓吉路和黑摩其尼。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愿主怜悯阿尼色弗一家人，他常常鼓励我，不以我被囚禁为耻。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他在罗马的时候千方百计寻访我的下落，直到找着我为止。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你清楚知道，他从前在以弗所怎样在各个方面服侍我。愿主再来时怜悯他。</w:t>
      </w:r>
    </w:p>
    <w:p>
      <w:pPr>
        <w:pStyle w:val="Heading2"/>
      </w:pPr>
      <w:r>
        <w:rPr>
          <w:lang w:val="zh_CN" w:bidi="zh_CN"/>
        </w:rPr>
        <w:t>提摩太后书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我儿啊！你要靠着基督耶稣的恩典刚强起来。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以前你在许多见证人面前听过我的教导，你要把这些教导传给忠信可靠、能教导他人的人。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你要做基督耶稣的精兵，与我同受苦难。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当兵的若让其他事务缠身，就不能取悦征召他的上司。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同样，参加比赛的人若不遵守比赛规则，就不可能得奖。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辛劳的农夫理当先享受收成。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你要思想我说的话，因为主必使你领悟这一切。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你要切记我所传的福音：耶稣基督是大卫的后裔，祂从死里复活了。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我为这福音受苦，甚至像犯人一样被囚禁，但上帝的道是囚禁不住的。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我为了上帝的选民忍受一切痛苦，使他们可以获得在基督耶稣里的救恩和永远的荣耀。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有真实可信的话说： “我们若与基督同死， 就必与祂同活。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我们若忍耐到底， 就必与祂一同做王。 我们若不承认祂， 祂也必不承认我们。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我们纵然会失信， 祂仍然信实可靠， 因为祂不能否认自己。”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你要提醒众人这些事，在上帝面前嘱咐他们：不要为言词争辩，因为那对听见的人有害无益。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你应当竭力在上帝面前做经得起考验、问心无愧的工人，正确讲解真理之道。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要远避一切世俗的空谈，因为好空谈的人只会越来越不敬虔。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他们讲的话像毒疮越烂越大，许米乃和腓理徒就是例子。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他们离经背道，说复活的事已成过去，动摇了一些人的信心。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然而，上帝所立的坚实根基屹立不摇，这根基上刻着：“主认识那些属于祂的人”，“凡承认主名的人都要离弃罪恶。”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大户人家不但有金器银器，也有木器瓦器，这些器皿的用途有贵贱之分。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人若洁身自爱，远离卑贱的事，就必成为圣洁无瑕的贵重器皿，可以被主用来成就各种善事。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你要逃避年轻人的邪情私欲，要跟那些以清洁的心求告主的人一同追求公义、信心、仁爱、和平。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不要参与愚昧无知的辩论，因为你知道这些事只会引起纷争。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主的奴仆不可与人争执，总要温和待人，善于教导，心存忍耐。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要温柔地规劝那些反对的人，也许上帝会赐给他们悔改的心，使他们明白真理，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让他们这些被魔鬼掳去、受其摆布的人能够醒悟过来，脱离魔鬼的网罗。</w:t>
      </w:r>
    </w:p>
    <w:p>
      <w:pPr>
        <w:pStyle w:val="Heading2"/>
      </w:pPr>
      <w:r>
        <w:rPr>
          <w:lang w:val="zh_CN" w:bidi="zh_CN"/>
        </w:rPr>
        <w:t>提摩太后书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你要知道，末世必有艰难的日子，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因为那时的人都自私自利、贪爱钱财、狂妄自夸、骄傲自负、毁谤亵渎、违背父母、忘恩负义、心不圣洁、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冷漠无情、不愿和解、好说谗言、毫无节制、蛮横凶暴、不爱良善、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出卖朋友、任意妄为、自高自大、沉溺享乐、不爱上帝，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徒有敬虔的外表，却无敬虔的实质。你要避开这样的人。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这些人溜进别人家里，哄骗那些意志薄弱的妇女。那些妇女心中充满罪恶，受各种邪情私欲驱使，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虽然常常学习，却始终不能明白真理。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现在这些人敌对真理，就像从前雅尼和佯庇反对摩西一样，他们的心思坏透了，他们的信仰是虚假的。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不过，他们猖狂不了多久，因为他们的愚昧行径必暴露在众人面前，就像雅尼和佯庇的下场一样。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但你熟知我的教导、言行、志向、信心、忍耐、爱心、毅力，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也知道我在安提阿、以哥念、路司得遭遇了何等的迫害和苦难。但主从这一切患难中救了我。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其实凡立志在基督耶稣里过敬虔生活的人都会受到迫害。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而恶人和骗子会变本加厉地作恶，迷惑人，也被人迷惑。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但你要坚守自己所学所信的，因为你知道是跟谁学的，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并且你从小就熟悉圣经。圣经能给你智慧，使你借着信基督耶稣而得救。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圣经全部是上帝启示的，有益于教导、督责、使人归正、培养人行义，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使属上帝的人得到充分的装备，去行各种善事。</w:t>
      </w:r>
    </w:p>
    <w:p>
      <w:pPr>
        <w:pStyle w:val="Heading2"/>
      </w:pPr>
      <w:r>
        <w:rPr>
          <w:lang w:val="zh_CN" w:bidi="zh_CN"/>
        </w:rPr>
        <w:t>提摩太后书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在上帝和审判活人死人的基督耶稣面前，我凭基督的显现和祂的国郑重嘱咐你：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务要传道，无论时机好坏，都要准备好，以百般的忍耐和教导督责人、警戒人、勉励人。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因为有一天，人们会厌倦纯正的教导，耳朵发痒，寻找许多迎合他们私欲的老师。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他们掩耳不听真理，反而偏向无稽之谈。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然而，你要谨慎行事，不怕吃苦，专心传道，尽忠职守。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我的生命如同奉献在祭坛上的酒正倾倒出来，我离世的日子快要到了。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那美好的仗，我打过了；当跑的路，我跑完了；所信的道，我守住了。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从此，有公义的冠冕为我预备，按公义审判的主会在祂来的那一天把它赐给我，不但会赐给我，也会赐给所有爱慕祂显现的人。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请你尽快到我这里来，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因为底马贪爱世界，离弃我跑到帖撒罗尼迦去了。革勒士去了加拉太，提多去了挞马太，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只剩下路加一人在我身边。你要把马可一起带来，因为他在传道的工作上对我很有帮助。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至于推基古，我派他到以弗所去了。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你来的时候，要把我在特罗亚时留给加布的外衣带来，也要带来那些书卷，特别是那些羊皮卷。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铜匠亚历山大做了许多恶事害我，主必按他的所作所为报应他。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你也要提防他，因为他极力反对我们所传的道。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我第一次在法庭申辩的时候，没有人帮助我，众人都离弃了我，但愿他们不会因此而获罪。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然而主站在我身旁加给我力量，使我可以把福音完整地传给所有的外族人。主把我从狮子口里救了出来。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主必救我脱离一切邪恶的攻击，带我进入祂的天国。愿荣耀归给主，直到永永远远。阿们！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请代我问候百基拉和亚居拉，以及阿尼色弗一家。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以拉都留在了哥林多，我把生病的特罗非摩留在了米利都。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你要尽快在冬天之前赶到这里来。友布罗、布田、利奴、革劳底亚和众弟兄姊妹都问候你。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愿主与你的灵同在！愿恩典与你们同在！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