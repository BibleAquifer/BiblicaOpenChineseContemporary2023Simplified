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歌罗西书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我是奉上帝旨意做基督耶稣使徒的保罗，同提摩太弟兄，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写信给歌罗西的圣徒，就是忠于基督的弟兄姊妹。 愿我们的父上帝赐给你们恩典和平安！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3-4</w:t>
      </w:r>
      <w:r>
        <w:rPr>
          <w:lang w:val="zh_CN" w:bidi="zh_CN"/>
        </w:rPr>
        <w:t xml:space="preserve"> 我们听说了你们对基督耶稣的信心和对众圣徒的爱心，为你们祷告的时候，常常感谢我们主耶稣基督的父上帝。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你们能有这样的信心和爱心是因为那为你们存在天上的盼望，就是你们之前从福音真道中听到的盼望。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这福音不但传到了你们那里，也传到了世界各地，不断结出果实并发展壮大，正如你们当初听了福音并真正明白上帝恩典后的情形。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这福音是你们从我们亲爱的同工以巴弗那里学到的。他代表我们做基督的忠仆，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并把圣灵赐给你们的爱心告诉了我们。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因此，从听到你们的消息那天起，我们便不断地为你们祷告，求上帝使你们在一切属灵的智慧和悟性上完全明白祂的旨意，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以便你们行事为人对得起主，凡事蒙祂喜悦，在一切善事上结出果实，对上帝的认识不断增加。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愿上帝用祂荣耀的权能使你们刚强，无论遇到什么事都能长久忍耐，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欢喜地感谢天父，因祂使你们有资格跟众圣徒在光明中同享基业。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祂把我们从黑暗的权势下拯救出来，迁入祂爱子的国度里。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我们借着祂的爱子蒙救赎，罪得到赦免。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爱子是那不能看见之上帝的真像，超越一切受造之物。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因为万物都是借着祂创造的，天上的、地上的、有形的、无形的、做王的、统治的、执政的、掌权的，一切都是借着祂也是为了祂而创造的。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祂存在于万物之先，万物都靠祂维系。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祂是教会的头，教会是祂的身体；祂是开始，是首先从死里复活的，好在一切事上居首位。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因为上帝乐意让一切的丰盛住在祂里面，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又借着祂在十字架上所流的血成就了和平，使天地万物借着祂与上帝和好。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你们从前与上帝隔绝，行事邪恶，心思意念与祂为敌；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但现在上帝借着基督肉身的死使你们与祂和好了，让你们在祂面前成为圣洁无瑕、无可指责的人。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只是你们必须恒心持守所信的道，根基稳固，坚定不移，不要失去你们听到福音后所得到的盼望。这福音传给了天下万民。我保罗也做了这福音的使者。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我现在因着能为你们受苦而欢喜，并且我是为基督的身体——教会的缘故，在自己身上补满基督未受尽的苦难。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我受上帝的委派成为教会的仆人，要把上帝的道完整地传给你们。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这道是历世历代一直隐藏的奥秘，现在已经向祂的众圣徒显明了。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上帝要他们知道这奥秘在外族人中有何等丰盛的荣耀，这奥秘就是：基督在你们里面，使你们有荣耀的盼望。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我们传扬基督，用一切智慧劝诫、教导众人，使他们在基督里长大成熟，好把他们交给上帝。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为此，我按着祂在我身上运行的大能尽心竭力，不辞劳苦。</w:t>
      </w:r>
    </w:p>
    <w:p>
      <w:pPr>
        <w:pStyle w:val="Heading2"/>
      </w:pPr>
      <w:r>
        <w:rPr>
          <w:lang w:val="zh_CN" w:bidi="zh_CN"/>
        </w:rPr>
        <w:t>歌罗西书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我希望你们知道，为了你们和老底嘉人，以及那些从未和我见过面的人，我怎样努力奋斗，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为要使你们众人心受鼓励，在爱中联结，有丰富笃定的真知灼见，可以认识上帝的奥秘。这奥秘就是基督，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祂里面蕴藏着一切智慧和知识的宝藏。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我讲这番话是为了防止有人用花言巧语迷惑你们。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现在，我人虽不在你们那里，心却和你们在一起，看到你们井然有序，对基督坚信不移，我很喜乐。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你们既然接受了基督耶稣为主，就当继续遵从祂，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按照你们所受的教导在祂里面扎根成长，信心坚固，满怀感恩。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你们要谨慎，免得有人用空洞虚假的哲学把你们掳去。这些哲学不是出于基督，而是出于人的传统和世界的基本规条。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因为上帝的本质全部有形有体地蕴含在基督里，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你们在基督里得到了丰盛的生命。祂是一切执政者和掌权者的元首。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你们也在基督里受了非人手所行的割礼，是基督为除掉你们罪恶本性而行的割礼。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你们接受洗礼时已经与基督一同埋葬了，并借着相信上帝使基督从死里复活的大能，与基督一同复活了。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你们从前死在过犯和未被割除的本性中，但现在上帝却使你们与基督一同活了过来。上帝赦免了我们一切的过犯，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撤销了指控我们违背律法的罪状，把它钉在十字架上，将它消除。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祂扫除了灵界的诸多权势，用十字架上的胜利公开羞辱它们。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所以，不可让人在饮食、节期、朔日或安息日的事上论断你们。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这些都不过是将来之事的影子，实体就是基督。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有些人喜欢故作谦卑，敬拜天使，沉迷于所看见的幻象，你们不要因他们而失去得奖赏的资格。他们随从自己堕落的思想无故自高自大，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没有与身体的头基督联结。其实，全身靠关节和筋络维系，从基督得到供应，按上帝的旨意渐渐成长。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你们既然和基督一同死了，摆脱了世界的基本规条，为什么仍像活在世俗中，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服从“不可拿、不可尝、不可摸”等规条呢？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这些规条不过是人的戒律和说教，经不起应用，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看似充满智慧，其实只不过是自创宗教、自表谦卑、苦待己身，对于克制邪情私欲毫无用处。</w:t>
      </w:r>
    </w:p>
    <w:p>
      <w:pPr>
        <w:pStyle w:val="Heading2"/>
      </w:pPr>
      <w:r>
        <w:rPr>
          <w:lang w:val="zh_CN" w:bidi="zh_CN"/>
        </w:rPr>
        <w:t>歌罗西书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你们既然和基督一同复活了，就应当追求天上的事，那里有坐在上帝右边的基督。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你们要思想天上的事，而不是地上的事，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因为你们的旧生命已经死了，你们的新生命与基督一同藏在上帝里面。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基督就是你们的新生命，祂显现的时候，你们也必和祂一起在荣耀中显现。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所以，你们要治死身上属世的罪恶，如淫乱、污秽、邪情、恶欲和贪心，贪心就是拜偶像，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因为上帝的烈怒必临到做这些事的悖逆之人。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你们过去也过着罪恶的生活，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但现在必须杜绝怒气、愤恨、恶毒、毁谤和污言秽语等恶事。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不要彼此说谎，因为你们已经脱去了旧人和旧人的行为，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穿上了新人。这新人在知识上不断更新，更像他的造物主。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从此，不再分希腊人、犹太人，受割礼的、未受割礼的，野蛮人、未开化的人，奴隶和自由人，基督就是一切，并且在一切之中。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所以，你们既然是上帝所拣选的，是圣洁、蒙爱的人，就要心存怜悯、恩慈、谦卑、温柔和忍耐。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倘若彼此之间有怨言，总要互相宽容，彼此饶恕，主怎样饶恕你们，你们也要照样饶恕他人。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最重要的是要有爱，爱能把一切完美地联合在一起。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要让基督的平安掌管你们的心，你们就是为此而蒙召成为一个身体。要常存感恩的心。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要将基督的话丰丰富富地存在心里，用一切智慧彼此教导，互相劝诫，以感恩的心用诗篇、圣诗、灵歌颂赞上帝。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你们无论说什么和做什么，都要奉主耶稣的名来说和做，并借着祂感谢父上帝。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你们做妻子的，要顺服丈夫，信主的人应当这样做。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你们做丈夫的，要爱妻子，不可恶待她们。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你们做儿女的，凡事要听从父母，因为这是主所喜悦的。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你们做父亲的，不要激怒儿女，免得他们灰心丧志。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你们做奴仆的，凡事要听从你们世上的主人，不要只做讨好人的表面工夫，要以敬畏主的心真诚服侍。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无论做什么事，都要发自内心，像是为主做的，而不是为人做的，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因为你们知道自己一定会从主那里得到基业为奖赏。你们事奉的是主基督，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凡作恶的人终必自食恶果，因为上帝不偏待人。</w:t>
      </w:r>
    </w:p>
    <w:p>
      <w:pPr>
        <w:pStyle w:val="Heading2"/>
      </w:pPr>
      <w:r>
        <w:rPr>
          <w:lang w:val="zh_CN" w:bidi="zh_CN"/>
        </w:rPr>
        <w:t>歌罗西书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你们做主人的，对待奴仆要公平合理，别忘了你们也有一位天上的主。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你们要以感恩和警醒的心恒切祷告。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要为我们祷告，求上帝为我们打开传道的门，好传扬基督的奥秘——我就是为此而被囚禁的。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也求上帝使我能尽自己的本分把这奥秘讲清楚。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你们要把握时机，运用智慧和非信徒交往。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你们谈吐要温和、有趣，好知道该怎样回答每个人。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推基古会把我的近况全部告诉你们。他是我亲爱的弟兄，是和我一同事奉主的忠仆。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我特意派他去你们那里，好让你们知道我们的近况，并且心受鼓舞。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这次和他同行的还有另一位忠心的弟兄——亲爱的阿尼西谋，他是你们那里的人。他们会把这里的详细情况告诉你们。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和我一同坐牢的亚里达古问候你们，巴拿巴的表弟马可也问候你们。关于马可，我嘱咐过你们：如果他去你们那里，要接待他。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耶数，又名犹士都，也问候你们。受过割礼的犹太基督徒中，只有这三人和我一同为上帝的国工作，他们是我的安慰。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来自你们那里、做基督耶稣奴仆的以巴弗问候你们。他常常恳切地为你们祷告，好使你们信心坚定，生命成熟，深知上帝一切的旨意。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他为了你们以及老底嘉和希拉波立的弟兄姊妹而不辞劳苦，这是我可以作证的。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此外，亲爱的路加医生和底马也问候你们。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请代我问候在老底嘉的弟兄姊妹，也问候宁法姊妹和她家里的教会。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你们宣读这封信后，也要交给老底嘉教会宣读，你们也要宣读老底嘉教会转给你们的信。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请告诉亚基布务要完成主交给他的工作。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我保罗亲笔问候你们。请你们记念在狱中的我。 愿上帝的恩典常与你们同在！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