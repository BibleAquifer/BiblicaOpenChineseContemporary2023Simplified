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箴言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这是大卫的儿子以色列王所罗门的箴言。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为使人认识智慧和教诲， 领悟真知灼见，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接受精明处事的教诲， 为人处事仁义、公平、正直；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使愚昧人明智， 使年轻人有知识和明辨力；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使智者听了长学问， 明哲听了得指引；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使人领悟箴言和比喻， 明白智者的话和谜语。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知识始于敬畏耶和华， 愚人轻视智慧和教诲。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孩子啊， 你要听从父亲的教诲， 不可背弃母亲的训诲。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因为这要作你头上的华冠， 颈上的项链。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孩子啊，恶人若引诱你， 不要屈从。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他们若说：“跟我们来吧， 我们去埋伏杀人， 任意暗害无辜者；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我们要像阴间一样生吞他们， 整个吞没他们， 使他们如坠入坟墓的人；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我们必得到各样宝物， 把战利品装满我们的房屋。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跟我们一起干吧， 大家有福同享！”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孩子啊， 不要走他们的道， 切莫行他们的路。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因为他们奔向罪恶， 急速地去杀人流血。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在飞鸟眼前设网罗，徒劳无功。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他们埋伏，却自流己血； 他们伏击，却自害己命。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这就是贪爱不义之财者的结局， 不义之财终要夺去他们的性命。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智慧在大街上高喊， 在广场上扬声，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在热闹的街头宣告， 在城门口发言：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“你们愚昧人喜爱愚昧， 嘲讽者以嘲弄为乐， 无知者厌恶知识， 要到什么时候呢？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你们若因我的责备而回转， 我就向你们显明我的旨意， 叫你们明白我的话语。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我呼唤你们， 你们却充耳不闻； 我向你们招手， 你们却视若无睹。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你们漠视我的劝诫， 不接受我的责备。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因此， 你们遭遇灾难时， 我必发笑； 惊恐临到你们时， 我必嗤笑。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那时，恐惧如风暴袭击你们， 灾难如旋风临到你们， 忧愁和苦难吞没你们。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你们呼求我， 我也不回答； 你们恳切地寻找我， 却找不到。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因为你们厌恶知识， 决定不敬畏耶和华，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不接受我的劝诫， 又藐视我的责备。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所以，你们必自食其果， 因自己的恶谋而吃尽苦头。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愚昧人背离正道， 自招灭亡； 愚顽人逍遥自在， 毁掉自己。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然而，那听从我的必安然居住， 得享安宁， 不怕灾祸。”</w:t>
      </w:r>
    </w:p>
    <w:p>
      <w:pPr>
        <w:pStyle w:val="Heading2"/>
      </w:pPr>
      <w:r>
        <w:rPr>
          <w:lang w:val="zh_CN" w:bidi="zh_CN"/>
        </w:rPr>
        <w:t>箴言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孩子啊， 你若接受我的教诲， 珍爱我的诫命，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侧耳聆听智慧， 倾心渴慕悟性；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你若呼求洞见， 高声寻求悟性，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寻它如寻银子， 找它如找宝藏，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你就会懂得敬畏耶和华， 能够认识上帝。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因为耶和华赐人智慧， 知识和悟性出自祂的口。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祂使正直人充满智慧， 是行为纯全者的盾牌。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祂看守正义之路， 护卫虔诚人的道。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这样，你就明白何为仁义、 公平、正直， 及一切美善之道。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因为智慧必进入你心， 知识必令你的灵欢乐。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明辨力必护佑你， 悟性必看顾你。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智慧必救你远离恶道， 脱离言语荒谬的人。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他们舍弃正道，走上黑路，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以行恶为乐，喜爱恶人的邪僻；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他们的道路歪邪，行径扭曲。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智慧要救你脱离淫妇， 脱离花言巧语的妓女。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她撇弃了年轻时的丈夫， 忘了在上帝面前立的约。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她的家通向死亡， 她的路直达阴间。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到她那里的人都有去无回， 找不到生命之道。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所以你要行善人的路， 守义人的道。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因为在地上， 正直人必安居， 纯全无过的人必长存，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地上的恶人必被铲除， 世上的奸徒必被根除。</w:t>
      </w:r>
    </w:p>
    <w:p>
      <w:pPr>
        <w:pStyle w:val="Heading2"/>
      </w:pPr>
      <w:r>
        <w:rPr>
          <w:lang w:val="zh_CN" w:bidi="zh_CN"/>
        </w:rPr>
        <w:t>箴言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孩子啊，不要忘记我的训诲， 要把我的诫命存在心里，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因为这必使你延年益寿， 幸福平安。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不要让慈爱和信实离开你， 要把它们系在你的颈项上， 刻在你的心坎上。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这样，你必蒙上帝和世人的喜悦， 享有美誉。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你要全心信靠耶和华， 不可倚靠自己的悟性。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凡事都要信从祂， 祂必指引你走正路。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不要自以为有智慧， 要敬畏耶和华，远离恶事。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这样可医治你的身体， 滋润你的筋骨。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你要用自己的财富和一切初熟的物产来尊崇耶和华，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祂必使你五谷满仓， 榨酒池溢出新酿。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孩子啊，不可轻视耶和华的管教， 也不可厌烦祂的责备。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因为耶和华管教祂所爱的人， 就像父亲管教他所疼爱的孩子。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找到智慧、得到悟性的人有福了，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因为智慧比银子更有价值， 比金子更有益处，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比珠宝更珍贵； 你所喜爱的一切都难以相比。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智慧的右手有长寿， 左手有富贵和尊荣。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她的路上有福乐， 她的道上有平安。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对持守智慧的人来说， 智慧是生命树， 紧握智慧的人必蒙福。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耶和华以智慧奠立大地， 以悟性铺设诸天；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祂用知识使深渊裂开， 使天上降下甘露。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孩子啊，你要守护智慧和明辨力， 别让她们离开你的视线。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她们必给你带来生命， 作你颈项上华美的装饰。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如此，你必步履稳健，不致失足；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你必安然躺卧，睡得香甜。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不要怕突来的灾祸， 不要怕恶人遭毁灭，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因为耶和华是你的靠山， 祂使你的脚不陷入网罗。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倘若有力量行善， 就当帮助有需要的人，不要推托。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倘若可以帮忙， 就不可对有求于你的邻人说： “回去吧，明天再来，我必给你！”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邻舍在你附近安分居住， 不可谋害他。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别人若没有害你， 不要无故与他相争。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不要羡慕残暴之徒， 也不可步其后尘，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因为耶和华憎恶邪僻之徒， 喜爱正直的人。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耶和华咒诅恶人的家， 赐福义人的家。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耶和华讥笑好讥诮的人， 恩待谦卑的人。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智者得尊荣， 愚人受羞辱。</w:t>
      </w:r>
    </w:p>
    <w:p>
      <w:pPr>
        <w:pStyle w:val="Heading2"/>
      </w:pPr>
      <w:r>
        <w:rPr>
          <w:lang w:val="zh_CN" w:bidi="zh_CN"/>
        </w:rPr>
        <w:t>箴言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孩子们啊， 你们要听从父亲的教诲， 留心学习，以便领悟，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因为我给你们的训诲是美好的， 不可背弃我的教导。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我年幼时在父亲身边， 是母亲唯一的宠儿。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父亲教导我说： “你心里要牢记我的话， 遵守我的诫命，就必存活。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你要求取智慧和悟性， 不要忘记或违背我的吩咐。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不可离弃智慧，智慧必护佑你； 你要热爱智慧，智慧必看顾你。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智慧至上，要求取智慧， 要不惜一切获取悟性。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高举智慧，她必使你受尊崇； 拥抱智慧，她必使你得尊荣。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她必为你戴上华冠， 加上荣冕。”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孩子啊，你要听从我的教导， 就必延年益寿。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我已经指示你走智慧之道， 引导你行正确的路。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你行走，脚下不受阻碍； 你奔跑，也不会跌倒。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你要持守教诲，不要松懈； 要守护好，因为那是你的生命。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不要涉足恶人的道， 不要行走坏人的路；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要避开，不可踏足， 要绕道前行。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因为他们不作恶就无法入睡， 不绊倒人就无法安眠；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他们吃的是邪恶饼， 喝的是残暴酒。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义人的道路好像黎明的曙光， 越照越亮，直到正午。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恶人的道路一片幽暗， 他们不知被何物绊倒。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孩子啊，你要聆听我的吩咐， 侧耳听我的训言；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不要让它们离开你的视线， 要牢记在心。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因为得到它们就得到生命， 全身也必康健。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要一丝不苟地守护你的心， 因为生命之泉从心中涌出。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不讲欺诈之言， 不说荒谬的话。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眼睛要正视前方， 双目要向前直看。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要铺平脚下的路， 使所行之道稳妥。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不可偏右偏左， 要远离恶事。</w:t>
      </w:r>
    </w:p>
    <w:p>
      <w:pPr>
        <w:pStyle w:val="Heading2"/>
      </w:pPr>
      <w:r>
        <w:rPr>
          <w:lang w:val="zh_CN" w:bidi="zh_CN"/>
        </w:rPr>
        <w:t>箴言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孩子啊，要留心听我的智言， 侧耳听我的慧语，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好保持明辨力， 嘴唇谨守知识。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淫妇满口甜言蜜语， 油嘴滑舌，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最后却苦如艾草， 锋利似双刃剑。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她的双脚走进死地， 她的步伐迈向阴间。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她不走生命的康庄大道， 偏离了正途也不自知。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孩子们啊，要听从我， 不可违背我的话！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要远远避开淫妇， 不可靠近她的家门，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免得你为别人枉费精力， 为残忍之徒断送青春；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免得外人吞尽你的财富， 你的辛劳所得归给外人。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临终之时，肉体衰残， 你必呻吟不止，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说：“我为何厌恶教诲， 心里藐视责备！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不听从老师的话， 不侧耳听导师之言。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在会众当中， 我几乎身败名裂。”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你当喝自己池中的水， 饮自己井里的活水。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你的泉水岂可外流？ 你的河水怎可溢到街上？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这些要专属于你， 不可与外人共享。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要使你的泉源蒙福， 要爱你年轻时所娶的妻。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她秀美可爱宛如母鹿， 愿她的胸令你时时满足， 愿她的爱让你常常陶醉。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孩子啊，为何迷恋淫妇？ 为何拥抱妓女的胸？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因为人的所作所为逃不过耶和华的眼目， 祂必鉴察人一切所行之道。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恶人被自己的罪恶捉住， 被自己罪恶的绳索捆绑。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他因不听管教而丧命， 因极其愚妄而入歧途。</w:t>
      </w:r>
    </w:p>
    <w:p>
      <w:pPr>
        <w:pStyle w:val="Heading2"/>
      </w:pPr>
      <w:r>
        <w:rPr>
          <w:lang w:val="zh_CN" w:bidi="zh_CN"/>
        </w:rPr>
        <w:t>箴言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孩子啊，你若为邻人作保， 为外人击掌立约，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你就被自己口中的话套住， 被自己的诺言缠住。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孩子啊，你已落入邻人的手中， 你当如此自救： 要谦卑地向他求情。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勿让你的眼睛睡觉， 莫叫你的眼皮打盹。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要救自己脱离困境， 像羚羊挣脱猎人的手， 飞鸟逃脱捕鸟人的手。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懒惰的人啊，去看看蚂蚁， 观察它的生活，就会有智慧。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蚂蚁没有元帅， 没有官长， 也没有君王，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却在夏季储备粮食， 在收割时积聚食物。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懒惰的人啊，你要躺到何时？ 要睡到何时才起床？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再睡一会儿，再打个盹儿， 再抱着手躺一会儿，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贫穷必像盗贼一样临到你， 缺乏必像武士一样扑向你。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无赖与恶人满口诡诈，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挤眉弄眼，指手画脚，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心术不正，图谋恶事，常常挑起争端。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因此，灾难必突然临到， 他们顷刻之间遭到毁灭， 无可挽救。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耶和华所憎恶的事有六样， 连祂厌恶的事共有七样：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高傲的眼睛， 撒谎的舌头， 杀害无辜的手，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图谋诡计的心， 奔跑作恶的脚，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撒谎的假证人， 以及在弟兄中挑起争端的人。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孩子啊，要遵守你父亲的诫命， 不可背弃你母亲的训诲。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你要常常将这些系在心坎上， 戴在颈项上。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你行走，它们必引领你； 你躺卧，它们必护卫你； 你醒来，它们必与你交谈。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因为诫命是灯，训诲是光， 管教和责备是生命之道，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能使你远离邪恶的女人， 避开油嘴滑舌的妓女。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你的心不要贪恋她的美色， 也不要被她的媚眼所迷惑，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因为娼妓会使人倾家荡产， 淫妇会猎杀人宝贵的生命。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人若将火藏在怀中， 哪能不烧着衣服呢？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人若行走在火炭上， 哪能不烫伤双脚呢？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与别人妻子通奸也是这样， 凡亲近她的必难逃罪责。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贼因充饥而偷， 没有人藐视他；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但若被抓到，他要偿还七倍， 就是倾家荡产也要偿还。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和有夫之妇通奸的， 实在愚不可及， 他是自寻死路。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他必挨打，受辱， 他的耻辱永难抹去。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那丈夫妒火燃烧， 报仇时绝不留情。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赔他再多财物，他也不会接受； 送他再多礼物，他都不肯罢休。</w:t>
      </w:r>
    </w:p>
    <w:p>
      <w:pPr>
        <w:pStyle w:val="Heading2"/>
      </w:pPr>
      <w:r>
        <w:rPr>
          <w:lang w:val="zh_CN" w:bidi="zh_CN"/>
        </w:rPr>
        <w:t>箴言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孩子啊，你要遵从我的吩咐， 把我的诫命珍藏在心中。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遵守我的诫命，你便存活。 要爱护我的训诲， 如爱护眼中的瞳仁。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要系在你的指头上， 刻在你的心版上。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你要把智慧当作姊妹， 将悟性视为亲人。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她们能使你远离淫妇， 远离妓女的甜言蜜语。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我曾在家里的窗前， 透过窗棂往外观看，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只见在愚昧人中， 有个无知的青年，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他穿过靠近淫妇的巷口， 朝她的家门走去，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趁着日暮黄昏， 借着夜色昏暗。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看啊！一个妓女打扮、 心术不正的女子出来迎接他。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她喧嚷放荡，不安分守家，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有时在街上，有时在广场， 或在各巷口守候。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她缠着那青年，与他亲吻， 厚颜无耻地说：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“我今天刚献祭还了愿， 家里有平安祭肉，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因此我出来迎接你，寻找你， 终于找到了你！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我已经铺好了床， 铺上了埃及的绣花布，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又用没药、沉香、肉桂熏了床。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来吧，让我们通宵畅饮爱情， 让我们尽情欢爱！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因为我丈夫不在家，出远门了。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他带着钱囊去了，月圆才回来。”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淫妇花言巧语勾引他， 用谄媚的话语诱惑他。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那青年立刻随她而去， 像走向屠宰场的公牛， 又像掉入陷阱的雄鹿，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直等到利箭射穿他的肝。 他像只自投网罗的飞鸟， 浑然不知要赔上性命！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孩子们啊，你们要听从我的话， 留意我口中的训言，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别让你的心偏向淫妇的道， 步入她的歧途。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因为她使许多人丧命， 被她杀害的数目众多。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她的家是通往阴间的路， 引人坠入死亡之室。</w:t>
      </w:r>
    </w:p>
    <w:p>
      <w:pPr>
        <w:pStyle w:val="Heading2"/>
      </w:pPr>
      <w:r>
        <w:rPr>
          <w:lang w:val="zh_CN" w:bidi="zh_CN"/>
        </w:rPr>
        <w:t>箴言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智慧不是在呼唤吗？ 悟性不是在呐喊吗？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她在路边高处站立， 她在十字街头停留，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在城门旁，在入口处大喊：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“世人啊，我呼唤你们， 我向天下人大声呼吁。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愚昧人啊，要学会谨慎！ 愚顽人啊，要慎思明辨！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你们听啊，我要说美好的话， 开口谈论正直的事。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我的口传扬真理， 我的嘴憎恨邪恶。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我口中的言语公正， 没有歪曲错谬的话。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我的话，智者明白，哲士认同。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要接受我的教诲，而非白银； 要选择知识，而非黄金。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因为智慧比宝石更珍贵， 一切美物都不能与之相比。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“我智慧与谨慎同住， 我拥有知识和明辨力。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敬畏耶和华就当憎恨邪恶， 我憎恨骄傲、狂妄、恶道和谎言。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我有谋略和真知， 又有悟性和能力。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君王靠我安邦定国， 首领借我秉公行义，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王公大臣靠我治理天下， 官宦贵胄凭我公正断案。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爱我的，我也爱他； 恳切寻求我的，必能寻见。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富贵和尊荣在我， 恒久的财富和公义也在我。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我的果实胜过纯金， 我的出产胜过纯银。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我在公义的道上奔走， 在公平的路上前行。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我要赐财富给爱我的人， 使他们的库房充盈。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“在耶和华造物的起头， 在太初万物被造以前， 就已经有我。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从亘古，从太初， 大地还没有形成以前， 我已经被立。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没有深渊， 没有涌流的水泉以前， 我已经诞生。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大山未曾奠定， 小丘未曾形成， 我已经出生。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那时耶和华还没有造大地和原野， 还没有造一粒尘土。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祂铺设诸天的时候，我已在场。 祂在深渊上画出地平线，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上使穹苍坚固， 下使深渊的泉源安稳，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设定沧海的界限， 使海水不得越过祂定的范围， 为大地奠定根基。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那时，我就在祂身旁， 做祂的工程师， 天天成为祂的喜乐， 终日在祂面前欢悦，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因祂所造的人世而欢悦， 因祂所造的世人而喜乐。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“孩子们啊，你们要听从我， 持守我道路的人有福了。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要听从教诲，不可轻忽， 要做智者。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人若听从我、天天在我门口仰望、 在我门边等候，就有福了。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因为找到我的，便找到了生命， 他必蒙耶和华的恩惠。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没找到我就是害自己； 憎恨我就是喜爱死亡。”</w:t>
      </w:r>
    </w:p>
    <w:p>
      <w:pPr>
        <w:pStyle w:val="Heading2"/>
      </w:pPr>
      <w:r>
        <w:rPr>
          <w:lang w:val="zh_CN" w:bidi="zh_CN"/>
        </w:rPr>
        <w:t>箴言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智慧建造她的房屋， 她凿出七根柱子。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她宰了牲口， 调了美酒， 设了宴席，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派婢女出去邀请宾客， 自己在城中高处呼喊：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“愚昧人啊，到这里来吧！” 她又对无知者说：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“来吃我做的饭， 喝我调的酒吧！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你们要抛弃愚昧，就能存活， 要转向悟性之道。”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纠正嘲讽者，必自招羞辱； 责备恶人，必自招伤害。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不要责备嘲讽者，免得他恨你； 要责备智者，他必爱你。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教导智者，他就更有智慧； 指教义人，他就更有见识。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智慧始于敬畏耶和华， 认识至圣者便是明智。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智慧可增添你的年日， 加添你的寿数。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人有智慧，自得益处； 人好嘲讽，自食恶果。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愚昧的女人喧嚷，蒙昧，无知。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她坐在自己的家门口， 坐在城中高处的座位上，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招呼着匆匆前行的过客：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“愚昧人啊，到这里来吧！” 她又对无知者说：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“偷来的水甜，偷来的饼香。”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他们却不知她那里亡魂憧憧， 她的客人已落在阴间的深处。</w:t>
      </w:r>
    </w:p>
    <w:p>
      <w:pPr>
        <w:pStyle w:val="Heading2"/>
      </w:pPr>
      <w:r>
        <w:rPr>
          <w:lang w:val="zh_CN" w:bidi="zh_CN"/>
        </w:rPr>
        <w:t>箴言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以下是所罗门的箴言： 智慧儿使父亲快乐， 愚昧儿叫母亲忧伤。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不义之财毫无益处， 公义救人脱离死亡。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耶和华不让义人挨饿， 祂使恶人的奢望成空。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游手好闲招致贫穷， 勤奋努力带来富足。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精明儿夏季时贮藏， 不肖子收成时酣睡。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祝福临到义人的头， 残暴充满恶人的口。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义人流芳于世， 恶人名声败坏。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心存智慧的接受诫命； 说话愚昧的自招灭亡。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行正道者活得安稳， 走歪路者终必败露。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挤眉弄眼，带来忧伤； 胡言乱语，导致灭亡。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义人的口是生命之泉， 恶人的口却充满残暴。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恨能挑起纷争， 爱能遮掩一切过犯。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明哲口中有智慧， 无知者背上受鞭打。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智者储藏知识， 愚人口惹祸端。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钱财是富人的坚城， 贫乏带给穷人毁灭。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义人的报酬是生命， 恶人的果子是惩罚。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听从教诲的，走生命之路； 拒绝责备的，必步入歧途。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暗藏仇恨的满口虚谎， 散布流言的愚不可及。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言多必失，智者慎言。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义人之舌似纯银， 恶人之心无价值。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义人的口滋养众人， 愚人因无知而死亡。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耶和华的祝福使人富足， 祝福中不加任何忧愁。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愚人以恶为乐， 哲士喜爱智慧。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恶人所怕的必临到他， 义人的心愿必得实现。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暴风扫过， 恶人消逝无踪， 义人永不动摇。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懒汉让差他的人难受， 如醋倒牙，如烟熏目。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敬畏耶和华的享长寿， 恶人的寿数必被缩短。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义人的憧憬带来欢乐， 恶人的希望终必破灭。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耶和华的道保护正直人， 毁灭作恶之人。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义人永不动摇， 恶人无处容身。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义人的口发出智慧， 诡诈的舌必被割掉。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义人说话得体合宜， 恶人口出乖谬之言。</w:t>
      </w:r>
    </w:p>
    <w:p>
      <w:pPr>
        <w:pStyle w:val="Heading2"/>
      </w:pPr>
      <w:r>
        <w:rPr>
          <w:lang w:val="zh_CN" w:bidi="zh_CN"/>
        </w:rPr>
        <w:t>箴言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耶和华憎恶骗人的天平， 喜爱公平的砝码。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傲慢带来羞辱， 谦卑者有智慧。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正直人被诚实引导， 奸诈者被奸诈毁灭。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在降怒之日，财富毫无益处， 唯有公义能救人免于死亡。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纯全人行义走坦途， 恶人作恶致沉沦。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正直人被义行所救， 奸诈者被私欲所掳。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恶人一死，他的希望就破灭， 他对财势的冀望转眼成空。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义人脱离患难， 恶人落入其中。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不敬虔者张口败坏邻舍， 义人却因知识获得拯救。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义人亨通，全城快乐； 恶人灭亡，人人欢呼。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城因正直人的祝福而兴盛， 因恶人的口舌而倾覆。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无知者轻视邻舍， 明哲保持缄默。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嚼舌者泄露秘密， 忠信者守口如瓶。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缺乏智谋，国必败亡； 谋士众多，战无不胜。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为他人作保，必受亏损； 厌恶当保人，得享平安。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贤淑的女子得到尊荣， 残暴的男子得到资财。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仁慈的人造福自己， 残酷的人惹祸上身。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恶人赚来的转眼成空， 播种公义的必获奖赏。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坚持行义，必得生命； 追逐罪恶，终必灭亡。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心术不正的人令耶和华憎恶， 纯全无过的人蒙耶和华喜爱。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恶人终必受到惩罚， 义人的子孙必得拯救。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女子貌美无内涵， 如同猪鼻挂金环。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义人的愿望结出善果， 恶人的希望招致烈怒。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有人乐善好施，反倒越来越富； 有人极其吝啬，反而越来越穷。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慷慨好施的必得昌盛， 恩待他人的必蒙恩待。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囤粮不卖，惹人咒诅； 乐意卖粮，必蒙祝福。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寻求良善得恩惠， 追求罪恶遭祸患。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倚仗财势者必衰败， 义人必兴旺如绿叶。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祸害自家，必一无所有， 愚人必做智者的仆役。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义人结果如生命之树， 智者深得人心。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看啊！义人在世上尚且遭报， 更何况恶人和罪人呢！</w:t>
      </w:r>
    </w:p>
    <w:p>
      <w:pPr>
        <w:pStyle w:val="Heading2"/>
      </w:pPr>
      <w:r>
        <w:rPr>
          <w:lang w:val="zh_CN" w:bidi="zh_CN"/>
        </w:rPr>
        <w:t>箴言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喜爱管教的喜爱知识， 厌恶责备的愚不可及。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善良的人蒙耶和华赐恩， 诡诈的人被耶和华定罪。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人不能靠恶行坚立自己， 义人的根基却不会动摇。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贤德的妻子是丈夫的冠冕， 无耻的妻子如丈夫的骨瘤。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义人的心思公平正直， 恶人的计谋阴险诡诈。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恶人的言语暗藏杀机， 正直人的口拯救生命。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恶人覆灭不复存在， 义人的家屹立不倒。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人有智慧受称赞， 心术不正遭唾弃。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地位卑微却有仆人， 胜过自大却饿肚子。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义人顾惜自己的牲畜， 恶人的怜悯也是残忍。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努力耕耘，丰衣足食； 追求虚荣，愚不可及。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恶人贪恋坏人的赃物， 义人的根结出硕果。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恶人被自己的恶言所困， 但义人可以脱离险境。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口出良言，饱尝美福； 双手勤劳，终得回报。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愚人自以为是， 智者肯听劝诫。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愚人难压怒气， 明哲忍辱负重。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忠实的证人讲真话， 作伪证者满口谎言。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出言不慎犹如利剑伤人， 智者之言却能医治创伤。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诚实的口永远长存， 撒谎的舌转瞬即逝。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图谋恶事的心怀诡诈， 劝人和睦的喜乐洋溢。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义人无灾无难， 恶人灾祸连连。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耶和华厌恶说谎的嘴， 祂喜爱行为诚实的人。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明哲不露锋芒， 愚人心吐愚昧。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殷勤的手必掌权， 懒惰者必做奴仆。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忧虑的心使人消沉， 一句良言振奋人心。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义人引人走正路， 恶人领人入歧途。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懒汉不烤猎物， 勤快人得资财。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公义的道上有生命， 公义的路上无死亡。</w:t>
      </w:r>
    </w:p>
    <w:p>
      <w:pPr>
        <w:pStyle w:val="Heading2"/>
      </w:pPr>
      <w:r>
        <w:rPr>
          <w:lang w:val="zh_CN" w:bidi="zh_CN"/>
        </w:rPr>
        <w:t>箴言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智慧儿听从父训， 嘲讽者不听责备。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口出良言尝善果， 奸徒贪行残暴事。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说话谨慎，可保性命； 口无遮拦，自取灭亡。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懒惰人空有幻想， 勤快人心想事成。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义人憎恶虚谎， 恶人可憎可耻。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公义守卫正直的人， 邪恶倾覆犯罪之徒。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有人装作富有， 其实身无分文； 有人假装贫穷， 却是腰缠万贯。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富人用财富赎命， 穷人却免受惊吓。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义人的光灿烂， 恶人的灯熄灭。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自高自大招惹纷争， 虚心受教才是睿智。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不义之财必耗尽， 勤俭积蓄财富增。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盼望无期，使人忧伤； 夙愿得偿，带来生机。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蔑视训言，自招灭亡； 敬畏诫命，必得赏赐。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智者的训诲是生命之泉， 可使人避开死亡的陷阱。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睿智使人蒙恩惠， 奸徒之路通灭亡。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明哲知而后行， 愚人炫耀愚昧。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奸恶的使者陷入灾祸， 忠诚的使者带来医治。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不受管教的贫穷羞愧， 接受责备的受到尊崇。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愿望实现使心甘甜， 远离恶事为愚人憎恶。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与智者同行必得智慧， 与愚人结伴必受亏损。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祸患追赶罪人， 义人必得善报。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善人为子孙留下产业， 罪人给义人积聚财富。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穷人的田地出产丰富， 因不公而被抢掠一空。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不用杖管教儿女是憎恶他们， 疼爱儿女的随时管教他们。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义人丰衣足食， 恶人食不果腹。</w:t>
      </w:r>
    </w:p>
    <w:p>
      <w:pPr>
        <w:pStyle w:val="Heading2"/>
      </w:pPr>
      <w:r>
        <w:rPr>
          <w:lang w:val="zh_CN" w:bidi="zh_CN"/>
        </w:rPr>
        <w:t>箴言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智慧的女子建立家室， 愚昧的女子亲手拆毁。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行为正直的人敬畏耶和华， 行事邪僻的人轻视耶和华。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愚人的狂言招来鞭打， 智者的唇舌保护自己。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没有耕牛槽头净， 五谷丰登需壮牛。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忠实的证人不会撒谎， 虚假的证人谎话连篇。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嘲讽者徒然寻智慧， 明哲轻易得知识。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你要远离愚昧人， 他口中毫无知识。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明哲凭智慧辨道， 愚人被愚昧欺骗。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愚妄人戏看罪恶， 正直人彼此恩待。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心头的愁苦，唯有自己明白； 心中的喜乐，外人无法分享。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恶人的房屋必遭毁灭， 正直人的帐篷必兴盛。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有一条路看似正确， 最终却通向死亡。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欢笑难消内心的痛苦， 欢乐过后，悲伤犹在。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背弃正道，自食恶果； 善人行善，必得善报。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愚人什么都信， 明哲步步谨慎。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智者小心谨慎，远离恶事； 愚人骄傲自负，行事鲁莽。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急躁易怒的人做事愚昧， 阴险奸诈之人遭人痛恨。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愚人得愚昧作产业， 明哲得知识为冠冕。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坏人俯伏在善人面前， 恶人俯伏在义人门口。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穷人遭邻舍厌， 富人朋友众多。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藐视邻舍是罪过， 怜悯穷人蒙福乐。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图谋恶事的步入歧途， 行善的得慈爱与忠诚。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殷勤工作，带来益处； 满嘴空谈，导致贫穷。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智者以财富为冠冕， 愚人以愚昧为装饰。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诚实的证人挽救性命， 口吐谎言者欺骗他人。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敬畏耶和华的信心坚定， 他的子孙也有庇护所。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敬畏耶和华是生命之泉， 可使人避开死亡的陷阱。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人口众多，是君王的荣耀； 没有臣民，君主必然败亡。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不轻易发怒者深明事理， 鲁莽急躁的人显出愚昧。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心平气和，滋润生命； 妒火中烧，啃蚀骨头。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欺压穷人等于侮辱造物主， 怜悯贫弱就是尊敬造物主。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恶人因恶行而灭亡， 义人到死仍有倚靠。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智慧存在哲士心里， 愚人心中充满无知。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公义能叫邦国兴盛， 罪恶是人民的耻辱。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明智的臣子蒙王喜悦， 可耻的仆人惹王发怒。</w:t>
      </w:r>
    </w:p>
    <w:p>
      <w:pPr>
        <w:pStyle w:val="Heading2"/>
      </w:pPr>
      <w:r>
        <w:rPr>
          <w:lang w:val="zh_CN" w:bidi="zh_CN"/>
        </w:rPr>
        <w:t>箴言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温和的回答平息怒气， 粗暴的言词激起愤怒。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智者的舌头传扬知识， 愚人的嘴巴吐露愚昧。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耶和华的眼目无所不在， 无论善人恶人，祂都鉴察。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温和的言词是生命树， 乖谬的话语伤透人心。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愚人蔑视父亲的管教， 接受责备的才算明智。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义人家中财富充足， 恶人得利惹来祸患。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智者的嘴传扬知识， 愚人的心并非如此。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耶和华憎恨恶人的祭物， 悦纳正直人的祈祷。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耶和华憎恨恶人的行径， 喜爱追求公义的人。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背离正道，必遭严惩； 厌恶责备，必致死亡。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阴间和死地在耶和华面前尚且无法隐藏， 何况世人的心思呢！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嘲讽者不爱听责备， 也不愿请教智者。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心中喜乐，容光焕发； 心里悲伤，精神颓丧。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哲士的心追求知识， 愚人的口吞吃愚昧。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困苦人天天受煎熬， 乐观者常常有喜乐。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财物虽少但敬畏耶和华， 胜过家财万贯却充满烦恼。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粗茶淡饭但彼此相爱， 胜过美酒佳肴却互相憎恨。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脾气暴躁，惹起争端； 忍耐克制，平息纠纷。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懒惰人的路布满荆棘， 正直人的道平坦宽阔。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智慧之子使父亲欢喜， 愚昧之人却藐视母亲。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无知者以愚昧为乐， 明哲之士遵循正道。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缺乏商讨，计划失败； 集思广益，事无不成。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应对得体，心中愉快； 言语合宜，何等美好！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智者循生命之路上升， 以免坠入阴间。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耶和华拆毁傲慢人的房屋， 祂使寡妇的地界完整无损。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耶和华憎恨恶念， 恩言乃是纯洁的。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贪不义财，自害己家； 厌恶贿赂，安然存活。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义人三思而后答， 恶人张口吐恶言。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耶和华远离恶人， 却听义人的祷告。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眼神发光令人心喜， 喜讯出来滋润骨头。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倾听生命的训诫， 使人与智者同列。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不受管教就是轻看自己， 听从责备才能得到智慧。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敬畏耶和华乃是智训， 学会谦卑才能得尊荣。</w:t>
      </w:r>
    </w:p>
    <w:p>
      <w:pPr>
        <w:pStyle w:val="Heading2"/>
      </w:pPr>
      <w:r>
        <w:rPr>
          <w:lang w:val="zh_CN" w:bidi="zh_CN"/>
        </w:rPr>
        <w:t>箴言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心中的策划在于人， 应对之言来自耶和华。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人看自己的行为都纯全， 但是耶和华却衡量人心。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把你的事交托耶和华， 你的计划必实现。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耶和华所造的万物各有其用， 连恶人也是为灾难之日所造。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耶和华厌恶心骄气傲者， 他们必逃不过祂的责罚。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慈爱和忠信可让罪恶得赎， 敬畏耶和华使人远离罪恶。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人所行的若蒙耶和华喜悦， 耶和华必使仇敌与他和好。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收入微薄但行事公义， 胜过获利丰厚却不正当。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人心中筹划自己的道路， 但耶和华决定他的脚步。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王口中有上帝的话， 断案时必无差错。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公道的秤与天平属于耶和华， 袋中一切的砝码由祂制定。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君王憎恨恶行， 因王位靠公义而立。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王喜爱公义的言词， 器重说话正直的人。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王的烈怒是死亡使者， 然而智者能平息王怒。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王的笑容带给人生命， 他的恩惠像春雨之云。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得智慧胜过得黄金， 获悟性胜过获白银。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正直人的大道远离罪恶， 坚守正道的保全性命。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骄横是沦亡的前奏， 狂傲是败落的预兆。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宁可谦卑地与贫寒人相处， 也不跟狂傲人共享战利品。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听从训言的人受益匪浅， 信靠耶和华的人蒙祝福。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智者以明辨著称， 甜言增加说服力。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智慧是智者的生命泉， 愚昧为愚人带来惩罚。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智者三思而后言， 其言更有说服力。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良言如蜜， 使人心灵甘甜、身体康健。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有一条路看似正确， 最终却通向死亡。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工人的胃口促他工作， 口腹之需是他的动力。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不务正业的人图谋恶事， 他的口舌如烈焰般危险。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邪僻的人散播纷争， 造谣的人破坏友情。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残暴之徒引诱邻舍走入歧途。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恶人眯起眼睛图谋不轨， 歹徒咬着嘴唇策划恶事。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白发是荣耀的冠冕， 行为公义方能得到。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不轻易发怒者胜过勇士， 能自我控制胜过攻陷城池。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人可以摇签求问， 但耶和华决定一切。</w:t>
      </w:r>
    </w:p>
    <w:p>
      <w:pPr>
        <w:pStyle w:val="Heading2"/>
      </w:pPr>
      <w:r>
        <w:rPr>
          <w:lang w:val="zh_CN" w:bidi="zh_CN"/>
        </w:rPr>
        <w:t>箴言 17:1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粗茶淡饭但相安无事， 胜过佳肴满桌却勾心斗角。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精明的仆人必管辖家主的不肖子， 并与他们一同承受家业。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鼎炼银，炉炼金， 耶和华试炼人心。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作恶者留心听恶言， 说谎者侧耳听坏话。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嘲笑穷人等于侮辱造物主， 幸灾乐祸的人必难逃惩罚。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子孙是老人的华冠， 父母是儿女的荣耀。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愚人高谈阔论不相宜， 统治者说谎更不合适。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行贿者视贿赂为法宝， 可以使他无往不利。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饶恕过犯的促进友爱； 重提旧怨的破坏友情。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责备哲士一句， 胜过杖打愚人百下。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恶人一心反叛， 残忍的使者必奉命来惩罚他。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宁愿遇见丢失幼崽的母熊， 也不愿碰上做蠢事的愚人。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人若以恶报善， 家里必祸患不断。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争端爆发如洪水决堤， 当在爆发前将其制止。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放过罪人的和定罪无辜的， 都为耶和华所憎恶。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愚人无心求智慧， 手中有钱有何用？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朋友时时彼此关爱， 手足生来患难与共。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无知的人才会为他人作保。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喜爱争斗的喜爱犯罪， 骄傲自大的自招灭亡。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心术不正，难觅幸福； 口吐谎言，陷入祸患。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生愚昧子带来忧伤， 愚人之父毫无喜乐。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喜乐的心乃是良药， 忧伤的灵使骨枯干。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恶人暗中收受贿赂， 颠倒是非。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哲士追求智慧， 愚人漫无目标。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愚昧儿令父亲忧虑， 让母亲苦恼。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责罚义人不妥， 杖责君子不义。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谨言慎行的有知识， 温和冷静的有悟性。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愚人缄默可算为智慧， 闭口不言可算为明智。</w:t>
      </w:r>
    </w:p>
    <w:p>
      <w:pPr>
        <w:pStyle w:val="Heading2"/>
      </w:pPr>
      <w:r>
        <w:rPr>
          <w:lang w:val="zh_CN" w:bidi="zh_CN"/>
        </w:rPr>
        <w:t>箴言 18:1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孤傲者独求己愿， 他恼恨一切真知。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愚人不喜欢悟性， 只喜欢发表意见。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邪恶与藐视同行， 无耻与羞辱为伴。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人口中的话如同深水， 智慧之泉像涓涓溪流。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袒护恶人不好， 冤枉义人不善。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愚人说话引起纷争， 他的口招来鞭打。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愚人的口自招灭亡， 他的嘴坑害他自己。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闲言碎语如同美食， 深入人的五脏六腑。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懒惰人与毁坏者意气相投。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耶和华的名是坚固保障， 义人投奔其中就得安稳。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钱财是富人的坚城， 在他幻想中是高墙。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骄傲是败亡的前奏， 谦卑是尊荣的先锋。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未听先答的人， 自显愚昧和羞辱。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人的心灵能忍受疾病， 谁能忍受破碎的心灵？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哲士的心得知识， 智者的耳求知识。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礼物为人开路， 领人晋见权贵。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先告状的看似有理， 一经对质真相大白。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抽签可以平息争端， 调解强者间的纠纷。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与结怨的兄弟和解比攻城还难， 争端难破，如坚城的门闩。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人因口中所说的话而饱足， 因嘴中所出的言语而满足。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口舌能够定生死， 多嘴多言食恶果。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得到妻子就是得到珍宝， 也是蒙了耶和华的恩惠。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穷人哀声恳求， 富人恶言相向。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滥交友，自招损； 得知己，胜手足。</w:t>
      </w:r>
    </w:p>
    <w:p>
      <w:pPr>
        <w:pStyle w:val="Heading2"/>
      </w:pPr>
      <w:r>
        <w:rPr>
          <w:lang w:val="zh_CN" w:bidi="zh_CN"/>
        </w:rPr>
        <w:t>箴言 19:1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行为正直的穷人， 胜过言语诡诈的愚人。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热诚却无知不足取， 行动急躁难免有错。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人因愚昧而自毁前程， 他的心却抱怨耶和华。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财富招来许多朋友， 穷人却遭朋友抛弃。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作伪证者难免受罚， 撒谎的人罪责难逃。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大家都讨好慷慨的人， 人人都结交好施赠的。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穷人被亲人厌弃， 朋友都远远躲避。 他苦苦哀求，也无人理会。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得到智慧的珍惜生命， 持守悟性的找到福乐。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作伪证者难免受罚， 撒谎的人自取灭亡。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愚人奢华宴乐不相宜， 奴隶管辖王子更离谱。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智者不轻易发怒， 饶恕过犯是他的荣耀。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君王的震怒像雄狮怒吼， 君王的恩泽如草上甘露。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愚昧之子是父亲的灾殃， 争闹之妻如雨滴漏不止。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房屋钱财是祖先的遗产， 贤慧之妻乃耶和华所赐。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懒惰使人沉睡， 懈怠使人挨饿。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遵守诫命的保全性命， 藐视正道的自寻死路。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善待穷人等于借贷给耶和华， 耶和华必回报他的善行。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管教孩子宜早不宜晚， 不可任由他走向灭亡。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脾气暴躁的人必吃苦头。 你若救他，一次肯定不够。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你要受教听劝， 终必得到智慧。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人心中有许多计划， 唯耶和华的旨意成就。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人心爱慕忠诚， 受穷胜过撒谎。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敬畏耶和华使人得享生命， 安然满足，免遭祸患。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懒惰人手放在餐盘， 却懒得送食物进嘴。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责打嘲讽者，愚人学会谨慎； 责备明哲，他会增长见识。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苛待父亲的人可鄙， 逼走母亲的人可耻。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孩子啊，你若不听教诲， 就会偏离知识。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作伪证者嘲讽公义， 恶人的口吞吃罪恶。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刑罚用来对付嘲讽者， 鞭子用来责打愚人背。</w:t>
      </w:r>
    </w:p>
    <w:p>
      <w:pPr>
        <w:pStyle w:val="Heading2"/>
      </w:pPr>
      <w:r>
        <w:rPr>
          <w:lang w:val="zh_CN" w:bidi="zh_CN"/>
        </w:rPr>
        <w:t>箴言 20:1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酒使人放肆，烈酒叫人吵闹。 因酒误事，实为不智。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君王震怒如狮子咆哮， 触怒他的人自寻死路。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避免纷争是光荣， 愚人个个爱争吵。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懒惰人不按时耕种， 收获时必一无所得。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人心的谋略如深水， 唯有哲士才能汲取。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人都声称自己忠诚， 但谁能找到忠信者？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义人行为正直， 他的后代也蒙福。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王坐在宝座上审判， 他的眼目明察罪恶。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谁敢说：“我心灵洁净，纯洁无罪？”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缺斤少两、尺寸不足， 都为耶和华所憎恶。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孩童的举动是否纯良， 显明他的本性。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能听的耳，能看的眼， 两者都为耶和华所造。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不要贪睡，免得贫穷； 勤劳工作，粮食丰足。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买主总说货物不好， 买走后又连连自夸。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世间有黄金和许多宝石， 唯有博学之言才是珍宝。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谁为陌生人作保，就拿去谁的外衣； 谁为外族人作保，谁就要承担责任。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骗来的饼觉得香甜， 最后却是满口泥沙。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集思出良策， 征战靠智谋。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嚼舌的人泄露秘密， 不可结交多嘴的人。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咒骂父母的人， 他的生命必消逝在黑暗中。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起初轻易得来之财， 最终不会成为祝福。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不要说：“我要以恶报恶”， 要等候耶和华，祂必替你申冤。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耶和华憎恶缺斤少两， 祂厌恶骗人的天平。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人的脚步由耶和华所定， 人怎能知道自己的道路？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人向主许愿要三思， 免得事后作茧自缚。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明君必筛出恶人， 用石磙碾轧他们。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人的灵是耶和华的灯， 鉴察人的肺腑心肠。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君王靠慈爱和忠信护佑， 他的王位因慈爱而稳固。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力量是青年的荣耀， 白发是老人的尊荣。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鞭伤能驱除罪恶， 责打能洁净人心。</w:t>
      </w:r>
    </w:p>
    <w:p>
      <w:pPr>
        <w:pStyle w:val="Heading2"/>
      </w:pPr>
      <w:r>
        <w:rPr>
          <w:lang w:val="zh_CN" w:bidi="zh_CN"/>
        </w:rPr>
        <w:t>箴言 21:1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耶和华掌管君王的心， 易如支配垄沟的流水。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人自以为行事正确， 但耶和华衡量人心。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秉公行义比献祭更蒙耶和华喜悦。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高傲的眼，狂妄的心，恶人的灯， 都是罪恶。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勤劳者的计划必致富足， 行事急躁的人必致贫困。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骗来的财如过眼云雾， 使人掉进死亡的陷阱。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恶人的暴力必毁灭自己， 因为他们行事不公不义。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犯罪的人行径扭曲， 纯洁的人行为正直。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宁愿住在屋顶的一角， 也不跟争闹之妻同屋。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恶人贪恋邪恶， 对邻舍残忍无情。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惩罚嘲讽者，愚人得智慧； 训导智者，他便长见识。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公义的上帝鉴察恶人的家， 并使他们覆灭。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掩耳不听穷人呼求的， 将来求救必无人回应。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暗中送的礼物能平息愤怒， 塞进怀里的贿赂止息盛怒。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正义得到伸张， 义人喜，恶人怕。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人偏离明智之道， 终必与阴魂为伍。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贪图享受必穷困， 奢华宴乐难富足。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恶人作义人的赎价， 奸徒替正直人受罚。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宁愿独居旷野， 不跟吵闹易怒的女子同住。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智者家中积存宝物和油， 愚人将所有的挥霍一空。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追求公义与慈爱的， 必寻得生命、公义和尊荣。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智者攀上勇士的城池， 摧毁他们倚仗的坚垒。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管住口舌，免遭祸患。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嘲讽者狂妄自大， 行事骄横无比。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懒人的欲望害死自己， 因为他的手不肯做工。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懒人整天贪得无厌， 义人施舍毫不吝啬。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恶人的祭物已经可憎， 何况他怀着恶意来献！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作伪证的终灭亡， 聆听者的证词有效。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恶人虚张声势， 正直人谨慎行事。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任何智慧、悟性和谋略， 都不能对抗耶和华。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马为争战之日预备， 胜败由耶和华决定。</w:t>
      </w:r>
    </w:p>
    <w:p>
      <w:pPr>
        <w:pStyle w:val="Heading2"/>
      </w:pPr>
      <w:r>
        <w:rPr>
          <w:lang w:val="zh_CN" w:bidi="zh_CN"/>
        </w:rPr>
        <w:t>箴言 22:1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美名胜过巨富， 恩宠好过金银。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富人和穷人同世而立， 二者皆由耶和华所造。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明哲遇祸躲避， 愚人前去受害。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心存谦卑、敬畏耶和华， 必得财富、尊荣和生命。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奸徒之道有荆棘和陷阱， 想保全生命的必须远避。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教导孩童走正路， 他到老也不偏离。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富人管辖穷人， 欠债的是债主的仆人。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播种不义的必收灾祸， 他暴怒的杖必被折断。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慷慨的人必蒙福， 因他给穷人食物。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赶走嘲讽者，纷争平息， 争吵和羞辱也会消除。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喜爱清心、口吐恩言的人， 必与君王为友。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耶和华的眼目护卫知识， 祂必推翻奸徒的言论。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懒惰人说：“外面有狮子， 我会命丧街头。”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淫妇的口是深坑， 耶和华憎恶的人必陷进去。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愚昧缠住孩童的心， 教棍能远远赶走它。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靠压榨穷人敛财和送礼给富人的， 都必穷困潦倒。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你要侧耳听智者之言， 专心领受我的教诲，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铭记在心、随时诵咏， 方为美事。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今天我将这些指示你， 为要使你倚靠耶和华。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关于谋略和知识， 我已写给你三十条，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要使你认识真理， 好如实答复差你来的人。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不可仗势剥削贫穷人， 法庭上不可欺凌困苦者，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因为耶和华必为他们申冤， 夺去掠夺他们之人的性命。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不可结交脾气暴躁者， 不要跟易怒之人来往，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免得你沾染他们的恶习， 不能自拔。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不要为人击掌作保， 不要为欠债的抵押。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如果你还不起， 连你的床也会被抬走。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不可移动祖先定下的界石。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你看那精明能干的人， 他必侍立在君王面前， 不会效力于泛泛之辈。</w:t>
      </w:r>
    </w:p>
    <w:p>
      <w:pPr>
        <w:pStyle w:val="Heading2"/>
      </w:pPr>
      <w:r>
        <w:rPr>
          <w:lang w:val="zh_CN" w:bidi="zh_CN"/>
        </w:rPr>
        <w:t>箴言 23:1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你若与官长同席， 要注意面对的是谁。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如果你是贪吃的人， 就要节制食欲；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不可贪恋他的美食， 这美食是圈套。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别为钱财耗尽心力， 要明智，适可而止。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钱财眨眼之间消逝无踪， 它必长出翅膀如鹰飞去。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不要吃吝啬人的饭， 不可贪图他的美味。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因为他总是精于算计， 嘴上说“请吃，请喝”， 心里却另有盘算。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你必呕出所吃的那点饭， 你说的美言都必枉费。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不要和愚人说话， 他必藐视你的智言。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不可挪移古时的界石， 不可侵占孤儿的田地。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因他们的救赎主强大， 祂必对付你，替他们申冤。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你要专心接受教诲， 侧耳倾听博学之言。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不要疏于管教孩子， 杖责不会使他毙命，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杖责能救他脱离死亡。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孩子啊， 你若心里有智慧， 我心里也会欢喜。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你的口若说正直的话， 我的内心也欢畅不已。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不要心里羡慕罪人， 要终日敬畏耶和华。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这样，你必前途光明， 你的盼望不会幻灭。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孩子啊，听我的话， 要有智慧，心守正道。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不要结交酒肉朋友，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因为好酒贪吃者必穷困， 贪睡的人必穿破衣烂衫。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要听从生养你的父亲， 不可轻视年老的母亲。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要买真理，不可卖掉， 要买智慧、教诲和悟性。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义人的父亲喜乐无限， 智慧之子使父母欢欣。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愿你使父母快乐， 叫生你的人欢欣。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孩子啊，把你的心交给我， 双目要紧盯我的道路。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妓女是深坑，淫妇是陷阱；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她像强盗般埋伏， 使世间增添奸徒。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谁有灾祸？谁有忧伤？ 谁有争吵？谁有怨言？ 谁无故受伤？谁两眼发红？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就是那些沉迷醉乡， 品尝调和酒的人！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虽然鲜红的酒在杯中闪烁， 喝下去痛快，但不要注视。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它终必像蛇一样伤你， 像毒蛇一样咬你。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你的眼会看见怪异的景象， 你会神智不清，胡言乱语。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你好像躺在怒海中， 又像卧在桅杆顶上。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你会说：“人打我，我不痛； 人揍我，我不知。 什么时候醒了，再干一杯！”</w:t>
      </w:r>
    </w:p>
    <w:p>
      <w:pPr>
        <w:pStyle w:val="Heading2"/>
      </w:pPr>
      <w:r>
        <w:rPr>
          <w:lang w:val="zh_CN" w:bidi="zh_CN"/>
        </w:rPr>
        <w:t>箴言 24:1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不要羡慕恶人， 不要渴望与他们为伍；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因为他们心里图谋暴行， 口中谈论恶事。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家靠智慧而建立， 靠悟性而稳固，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借知识而充满各种珍宝。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智者充满能力， 哲士力上加力。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出征打仗，要凭智谋； 谋士众多，才有胜算。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智慧对愚人高不可及， 他在城门口沉默不语。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图谋作恶的必被称为阴谋家。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愚人的计谋是罪恶， 人人都厌恶嘲讽者。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逆境中丧胆的必力量衰微。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被拉去屠杀的，你要抢救； 行将被宰杀的，你要拦阻。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你若推说自己毫不知情， 鉴察人心的主岂不洞察？ 保守你生命的岂不知情？ 祂必按你的行为报应你。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孩子啊，你要吃蜜，因蜜美好， 蜂房滴下的蜜甘甜可口。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智慧同样使你的心灵甘甜； 你若找到智慧，前途必光明， 盼望也不会幻灭。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不要像恶人一样暗算义人家， 不要破坏他的居所。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因为义人跌倒七次仍会起来， 恶人却被灾祸击垮。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仇敌跌倒，不要幸灾乐祸； 仇敌败落，不要心里欢喜。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否则，耶和华看见会不悦， 不再向仇敌发烈怒。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不要因恶人而愤愤不平， 也不要羡慕邪恶之徒；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因为恶人毫无前途， 恶人的灯终必熄灭。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孩子啊，要敬畏耶和华和君王， 不要跟叛逆之徒为伍。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因为灾祸必骤然临到他们， 谁知道耶和华和君王如何毁灭他们？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以下也是智者的箴言： 判案时偏袒实为不善。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判恶人无罪的， 必遭万民咒诅， 为列国痛恨。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责备恶人的必有欢乐， 美好的福气必临到他。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诚实的回答如同友好的亲吻。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要安排好外面的事， 把田间的工作准备妥当， 然后建造房屋。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别无故作证害邻舍， 也不可撒谎欺骗人。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不可说：“别人怎样待我， 我就怎样待他； 我要照他所做的报复他。”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我走过懒惰人的田地和无知者的葡萄园，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那里荆棘遍地， 刺草丛生， 石墙倒塌。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我仔细思想所见之事， 领悟到一个教训：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再睡一会儿， 再打个盹儿， 再抱着手躺一会儿，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贫穷必像盗贼一样临到你， 缺乏必像武士一样扑向你。</w:t>
      </w:r>
    </w:p>
    <w:p>
      <w:pPr>
        <w:pStyle w:val="Heading2"/>
      </w:pPr>
      <w:r>
        <w:rPr>
          <w:lang w:val="zh_CN" w:bidi="zh_CN"/>
        </w:rPr>
        <w:t>箴言 25:1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以下也是所罗门的箴言，由犹大王希西迦的人抄录。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将事隐藏是上帝的荣耀， 把事查明是君王的光荣。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天之高，地之厚， 君王的心测不透。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除掉银子里的渣滓， 银匠就能铸造器皿。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清除君王身边的恶人， 王位必因公义而巩固。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不可在王面前妄自尊大， 不要占据大人物的位子。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与其在权贵面前被贬低， 不如等人邀请你坐上座。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不可贸然打官司， 以免被邻舍羞辱， 无所适从。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遇到跟邻舍对簿公堂， 不可泄露他人的秘密，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免得听见的人辱骂你， 你的恶名将永难洗刷。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一句话说得合宜， 就像金苹果放在银器里。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对受教者而言， 智者的责备犹如金耳环和金饰物。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忠信的使者叫主人心里舒畅， 就像夏收之时有冰雪的凉气。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夸口送礼物却食言的人， 就像没有雨水的风和云。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坚忍的耐心说服君王， 柔和的舌头折断骨头。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找到蜂蜜要酌量而食， 免得吃多了呕吐。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不要频频去邻舍家， 免得惹人烦、遭人厌。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作伪证陷害邻舍的人， 无异于大锤、快刀和利箭。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危难时投靠奸诈之人， 形同倚靠坏牙和跛脚。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对忧伤的人唱歌， 如同天寒脱衣、伤口撒盐。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你的仇敌若饿了， 就给他吃的； 若渴了，就给他水喝；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因为你这是把炭火堆在他头上， 耶和华必奖赏你。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北风带来雨水， 谗言激起愤怒。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宁愿住在屋顶的一角， 也不跟争闹之妻同屋。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有好消息从远方传来， 如凉水滋润干渴的人。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义人向恶人低头， 就像清泉被搅浑， 水井受污染。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蜂蜜吃得太多有害无益， 追求自己的荣耀也不光彩。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无法自制的人就像墙垣被毁之城。</w:t>
      </w:r>
    </w:p>
    <w:p>
      <w:pPr>
        <w:pStyle w:val="Heading2"/>
      </w:pPr>
      <w:r>
        <w:rPr>
          <w:lang w:val="zh_CN" w:bidi="zh_CN"/>
        </w:rPr>
        <w:t>箴言 26:1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愚人得尊荣本不合宜， 如夏天降雪、收割时下雨。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麻雀翻飞，燕子翱翔， 咒诅不会无端降临。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鞭子打马，缰绳勒驴， 棍棒责打愚人的背。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别照愚人的愚昧回答他， 免得你像他一样。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要照愚人的愚昧回答他， 免得他自以为有智慧。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靠愚人传信， 如同砍断自己的脚， 自讨苦吃。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愚人口中说箴言， 如同跛子空有腿。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把尊荣给愚人， 就像把石子绑在甩石器上。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愚人口中说箴言， 如醉汉手握荆棘。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雇用愚人或路人， 如同弓箭手乱箭伤人。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愚人一再重复愚昧事， 就像狗转身吃自己所吐的。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自以为有智慧的人， 还不如愚人有希望。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懒惰人说：“路上有狮子， 街上有猛狮。”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懒惰人赖在床上滚来滚去， 就像门在门轴上转来转去。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懒惰人手放在餐盘， 却懒得送食物进嘴。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懒惰人自以为比七个善于应对的人更有智慧。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插手他人的纠纷， 犹如揪狗的耳朵。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18-19</w:t>
      </w:r>
      <w:r>
        <w:rPr>
          <w:lang w:val="zh_CN" w:bidi="zh_CN"/>
        </w:rPr>
        <w:t xml:space="preserve"> 欺骗邻舍还说是开玩笑， 如同疯子乱抛火把、乱射利箭。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没有木柴，火自然熄灭； 没有闲话，争端便平息。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好斗之人煽动争端， 如同余火加炭、火上加柴。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闲言碎语如同美食， 深入人的五脏六腑。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火热的嘴，邪恶的心， 犹如瓦器镀了层银。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怨恨人的用美言掩饰自己， 心中却藏着诡诈。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纵然他甜言蜜语，你也不可信他， 因为他心中充满各种可憎之事。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虽然他用诡计掩饰怨恨， 他的邪恶必被会众揭穿。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挖陷阱的，必自陷其中； 滚石头的，必自伤己身。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撒谎的舌恨它所害的人， 谄媚的嘴带来毁灭。</w:t>
      </w:r>
    </w:p>
    <w:p>
      <w:pPr>
        <w:pStyle w:val="Heading2"/>
      </w:pPr>
      <w:r>
        <w:rPr>
          <w:lang w:val="zh_CN" w:bidi="zh_CN"/>
        </w:rPr>
        <w:t>箴言 27:1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不要为明天夸口， 因为你不知一天会怎样。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让别人夸奖你，不要开口自夸； 让外人称赞你，不要自吹自擂。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石头沉，沙土重， 不如愚人惹的麻烦重。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暴怒固然残酷， 愤恨好比狂澜， 然而嫉妒更是无人能敌。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开诚布公的责备胜过隐藏的爱。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朋友加的创伤出自真诚， 仇敌连连亲吻却是多余。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饱足的人连蜂蜜也嫌弃， 饥饿的人吃苦食也甘甜。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离乡背井的人就像离巢的飞鸟。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膏油和香料使人畅快， 朋友的忠告令人甘甜。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不可抛弃你的朋友和父亲的至交。 患难时别投靠兄弟， 近邻胜过远亲。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孩子啊，你要做智者， 使我的心喜乐， 我好回答讥笑我的人。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明哲遇祸躲避， 愚人前去受害。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谁为陌生人作保，就拿去谁的外衣； 谁为外族人作保，谁就要承担责任。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清早高声为邻舍祝福， 无异于咒诅他。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喋喋不休的妻子， 就像雨天房屋漏个不停；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想制止她犹如制止狂风， 又像用手抓油一样困难。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朋友互相切磋， 如铁磨铁越磨越利。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看护无花果树的吃无花果， 照顾主人的也必得尊荣。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水能映照人的面貌， 心能反映人的本相。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阴间和死亡填不满， 人的眼目永不满足。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鼎炼银，炉炼金， 赞美也考验人。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就算把愚人放在臼里与麦子一起捣碎， 他仍然难脱愚昧。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你要了解你的羊群， 小心照料你的牲畜。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因为钱财有用尽时， 冠冕不能万代长存。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干草割去，嫩草长出， 山间的野草都被收起来。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小羊的皮毛可做衣服， 卖山羊的钱可买田地，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母山羊的奶足够你和家人喝， 也够养活你的仆婢。</w:t>
      </w:r>
    </w:p>
    <w:p>
      <w:pPr>
        <w:pStyle w:val="Heading2"/>
      </w:pPr>
      <w:r>
        <w:rPr>
          <w:lang w:val="zh_CN" w:bidi="zh_CN"/>
        </w:rPr>
        <w:t>箴言 28:1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恶人未被追赶也逃窜， 义人坦然无惧如雄狮。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国中有罪，君王常换； 国有哲士，长治久安。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穷人欺压贫民， 如暴雨冲毁粮食。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背弃律法的称赞恶人， 遵守律法的抗拒恶人。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邪恶之人不明白公义， 寻求耶和华的全然明白。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行为正直的穷人， 胜过行事邪僻的富人。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遵守律法的是智慧之子， 与贪食者为伍的令父蒙羞。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人放高利贷牟利， 是为济贫者积财。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人若不听从律法， 他的祷告也可憎。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引诱正直人走邪道， 必掉进自己设的陷阱； 但纯全无过的人必承受福分。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富人自以为有智慧， 却被明智的穷人看透。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义人得胜，众民欢腾； 恶人当道，人人躲藏。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自掩其罪，必不亨通； 痛改前非，必蒙怜悯。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常敬畏主的必蒙福， 心里刚硬的必遭祸。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暴虐的君王辖制穷人， 如咆哮的狮、觅食的熊。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昏庸的君王残暴不仁， 恨不义之财的享长寿。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背负血债者必终生逃亡， 谁也不要帮他。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纯全无过的必蒙拯救， 行为邪僻的转眼覆灭。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勤奋耕耘，丰衣足食； 追求虚荣，穷困潦倒。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忠信的人必大蒙祝福， 急于发财的难免受罚。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徇私偏袒实为不善， 人却为一点饼而枉法。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贪婪的人急于发财， 却不知贫穷即将临到。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责备人的至终比谄媚者更受爱戴。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窃取父母之财而不知罪者与匪类无异。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贪得无厌的人挑起纷争， 信靠耶和华的富足昌盛。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愚人心中自以为是， 凭智慧行事的平安稳妥。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周济穷人的一无所缺， 视而不见的多受咒诅。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恶人当道，人人躲藏； 恶人灭亡，义人增多。</w:t>
      </w:r>
    </w:p>
    <w:p>
      <w:pPr>
        <w:pStyle w:val="Heading2"/>
      </w:pPr>
      <w:r>
        <w:rPr>
          <w:lang w:val="zh_CN" w:bidi="zh_CN"/>
        </w:rPr>
        <w:t>箴言 29:1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屡教不改、顽固不化者， 必突然灭亡，无可挽救。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义人增多，民众欢腾； 恶人得势，民众叹息。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爱慕智慧的使父亲欢欣， 结交妓女的必耗尽钱财。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君王秉公行义，国家安定； 他若收受贿赂，国必倾倒。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奉承邻舍，等于设网罗绊他。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恶人被自己的罪缠住， 义人却常常欢喜歌唱。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义人关心穷人的冤屈， 恶人对此漠不关心。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狂徒煽动全城， 智者平息众怒。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智者跟愚人对簿公堂， 愚人会怒骂嬉笑不止。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嗜杀之徒憎恶纯全无过的人， 但正直的人保护他们。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愚人尽情发泄怒气， 智者默然克制怒气。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君王若听谗言， 臣仆必成奸徒。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贫穷人和欺压者有共同点： 他们的眼睛都是耶和华所赐。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君王若秉公审判穷人， 他的王位必永远坚立。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管教之杖使孩子得智慧， 放纵的子女让母亲蒙羞。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恶人当道，罪恶泛滥； 义人必得见他们败亡。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好好管教儿子， 他会带给你平安，使你心里喜乐。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百姓无神谕便任意妄为， 但遵守律法的人必蒙福。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管教仆人不能单靠言语， 因为他虽明白却不理会。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言语急躁的人， 还不如愚人有希望。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从小娇纵的仆人， 最终必反仆为主。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愤怒的人挑起纷争， 暴躁的人多有过犯。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骄傲的人必遭贬抑， 谦卑的人必得尊荣。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与盗贼为伍是憎恶自己， 他即使发誓也不敢作证。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惧怕人的必自陷网罗， 信靠耶和华的必安稳。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许多人讨君王的欢心， 但正义伸张靠耶和华。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为非作歹，义人厌恶； 行为正直，恶人憎恨。</w:t>
      </w:r>
    </w:p>
    <w:p>
      <w:pPr>
        <w:pStyle w:val="Heading2"/>
      </w:pPr>
      <w:r>
        <w:rPr>
          <w:lang w:val="zh_CN" w:bidi="zh_CN"/>
        </w:rPr>
        <w:t>箴言 30:1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以下是雅基的儿子亚古珥的箴言。 这人说：上帝啊，我很疲倦； 上帝啊，我很疲倦，精疲力尽。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我比众人都愚蠢， 不具备人的悟性。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我从未学到智慧， 也不认识至圣者。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谁升上高天又降下来？ 谁将风聚在掌中？ 谁将众水裹在衣服里？ 谁定了地的边界？ 祂叫什么名字？ 祂儿子叫什么名字？ 你知道吗？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上帝的话句句千真万确， 祂作投靠祂之人的盾牌。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你不可对祂的话有所添加， 免得祂责备你， 揭穿你的虚谎。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上帝啊，我向你求两件事， 求你在我有生之年赐给我。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求你使虚伪和谎言远离我， 求你让我不贫穷也不富足， 赐给我需用的饮食，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免得我因为饱足就不认你， 说：“耶和华是谁呢？” 又恐怕我因穷困而偷窃， 以致辱没我上帝的名。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别向主人毁谤他的仆人， 免得你受咒诅、担当罪责。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有一种人咒诅父亲， 不为母亲祝福。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有一种人自以为纯洁， 却没有洗掉自己的污秽。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有一种人趾高气扬， 目空一切。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有一种人牙如剑， 齿如刀， 要吞吃世间的困苦人和贫穷人。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水蛭有两个女儿， 她们不停地叫：“给我！给我！” 三样东西从不知足， 永不言“够”的共有四样：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阴间、不孕的妇人、 干旱的土地和烧不够的火焰。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嘲笑父亲、藐视母亲教诲的， 眼睛必被谷中的乌鸦啄出， 被秃鹰吃掉。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我测不透的妙事有三样， 我不明白的事共有四样：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鹰在空中飞翔之道， 蛇在石上爬行之道， 船在海中航行之道， 男女相爱之道。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淫妇的道是这样： 她吃完就擦擦嘴， 说，“我没有做坏事。”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使大地震动的事有三样， 大地无法承受的事共有四样：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奴仆做王， 愚人吃饱，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丑恶女子出嫁， 婢女取代主母。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地上有四种动物， 身体虽小却极其聪明：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蚂蚁力量虽小， 却在夏天储备粮食；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石獾虽不强壮， 却在岩石中做窝；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蝗虫虽无君王， 却整齐地列队前进；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壁虎虽易捕捉， 却居住在王宫大内。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步履威武的有三样， 走路雄壮的共有四样：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威震百兽、从不畏缩的狮子，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昂首阔步的雄鸡， 公山羊和率领军队的君王。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你若行事愚昧、 妄自尊大或图谋不轨， 就当用手掩口。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激起愤怒会引起争端， 正如搅牛奶会搅出奶油， 拧鼻子会拧出鼻血。</w:t>
      </w:r>
    </w:p>
    <w:p>
      <w:pPr>
        <w:pStyle w:val="Heading2"/>
      </w:pPr>
      <w:r>
        <w:rPr>
          <w:lang w:val="zh_CN" w:bidi="zh_CN"/>
        </w:rPr>
        <w:t>箴言 31:1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以下是利慕伊勒王的箴言， 是他母亲给他的教诲：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我儿，我亲生的骨肉， 我许愿得来的孩子啊， 我该怎样教导你呢？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不要在女人身上耗费精力， 不要迷恋那些能毁灭王的人。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利慕伊勒啊， 君王不可喝酒， 不可喝酒， 首领不宜喝烈酒，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免得喝酒后忘记律例， 不为困苦人伸张正义。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把烈酒给行将灭亡的人， 把淡酒给心中忧伤的人，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让他们喝了忘掉自己的贫穷， 不再记得自己的痛苦。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要为不能自辩者说话， 为一切不幸的人申冤。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你要开口秉公审判， 为贫穷困苦者辩护。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谁能找到贤德之妻？ 她的价值远胜过珠宝。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她丈夫信赖她， 什么也不缺乏。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她一生对丈夫有益无损。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她寻找羊毛和细麻， 愉快地亲手做衣。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她好像商船， 从远方运来粮食。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天未亮她就起床， 为全家预备食物， 分派婢女做家事。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她选中田地便买下来， 亲手赚钱栽种葡萄园。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她精力充沛， 双臂有力。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她深谙经营之道， 她的灯彻夜不熄。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她手拿卷线杆， 手握纺线锤。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她乐于周济穷人， 伸手帮助困苦者。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她不因下雪而为家人担心， 因为全家都穿着朱红暖衣。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她为自己缝制绣花毯， 用细麻和紫布做衣服。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她丈夫在城门口与当地长老同坐， 受人尊重。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她缝制细麻衣裳出售， 又制作腰带卖给商人。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她充满力量和尊荣， 她以笑颜迎接未来。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她说的话带着智慧， 她的训言充满慈爱。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她料理一切家务， 从不偷懒吃闲饭。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她的儿女肃立， 为她祝福， 她的丈夫也称赞她，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说：“世上贤德的女子很多， 唯有你无与伦比。”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艳丽是虚假的， 美貌是短暂的， 唯有敬畏耶和华的女子配得称赞。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愿她享受自己的劳动成果， 愿她的事迹使她在城门口受称赞。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