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加拉太书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我是保罗，我做使徒并非受人委派，也不是倚靠人，而是由耶稣基督和叫祂从死里复活的父上帝委派的。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我和所有跟我在一起的弟兄写信给加拉太的各教会。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愿我们的父上帝和主耶稣基督赐给你们恩典和平安！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基督遵照我们父上帝的旨意为我们的罪献上了自己，好拯救我们脱离这罪恶的世代。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愿荣耀归给上帝，直到永永远远。阿们！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我很惊讶，你们竟然那么快就背弃了借着基督的恩典呼召你们的上帝，去追随别的福音！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其实那并不是福音，只是某些人扰乱你们的信仰，想篡改基督的福音。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即便是我们或天使，若另传福音给你们，与我们以前传给你们的相悖，也该受咒诅！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我们已经说过，现在我再说一次：如果有人向你们传别的福音，与你们以前接受的相悖，那人该受咒诅！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我现在是要赢得人的赞同吗？还是要赢得上帝的赞同？难道我是要讨好人吗？我如果仍旧要讨好人，就不是基督的奴仆了。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弟兄姊妹，我告诉你们，我传的福音不是出于人的意思，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因为这福音既不是我从人那里领受的，也不是我跟人学来的，而是耶稣基督亲自启示我的。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你们都听说过我信奉犹太教时的所作所为，我怎样残酷地迫害上帝的教会，试图摧毁它。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我在犹太教里比许多同辈的犹太人更进取，狂热地维护祖先的传统。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然而，当我还在母腹中的时候，上帝就施恩将我分别出来并呼召了我。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上帝既然乐意把祂的儿子启示给我，叫我向外族人传扬祂，我就没有跟任何人商量，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也没有上耶路撒冷去见那些比我先做使徒的人，而是去了阿拉伯，然后回到大马士革。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过了三年，我才到耶路撒冷去拜会矶法，和他一起住了十五天。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我也见了主耶稣的弟弟雅各，此外没有见过其他使徒。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我在上帝面前保证，我写给你们的绝无谎言。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后来我又到了叙利亚和基利迦地区。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那时，犹太境内基督的众教会都还没有见过我的面。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他们只是听说：“那个从前迫害我们的人如今在传扬他曾试图摧毁的信仰。”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于是他们因为我的缘故将荣耀归给上帝。</w:t>
      </w:r>
    </w:p>
    <w:p>
      <w:pPr>
        <w:pStyle w:val="Heading2"/>
      </w:pPr>
      <w:r>
        <w:rPr>
          <w:lang w:val="zh_CN" w:bidi="zh_CN"/>
        </w:rPr>
        <w:t>加拉太书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十四年后，我和巴拿巴又去耶路撒冷，并带了提多同去。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我是遵照上帝的启示去的。我私下拜会了那些有名望的教会领袖，陈明我在外族人中间所传的福音，免得我过去或是现在的努力都白费了。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跟我同去的提多虽然是希腊人，也没有人勉强他接受割礼。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事情的缘由是因为有一些假信徒偷偷混了进来，要窥探我们在基督耶稣里享有的自由，想叫我们做律法的奴隶。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但为了叫福音的真理常在你们当中，我们丝毫没有向他们妥协。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至于那些德高望重的教会领袖，他们的地位对我来说无关紧要，因为上帝不以貌取人。他们对我所传的并没有增加什么。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相反，他们都已看到，上帝委托我向外族人传福音，就像祂委托彼得向犹太人传福音一样。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上帝感动了彼得，呼召他做犹太人的使徒，祂也同样感动了我，呼召我做外族人的使徒。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当时被誉为教会柱石的雅各、矶法和约翰明白了上帝赐给我的恩典之后，就与我和巴拿巴用右手行相交之礼，让我们向外族人传福音，他们向受割礼的人传福音。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他们只要求我们顾念那些贫困的人，这正是我一向热衷的事。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后来，矶法到了安提阿，因他做错了事，我就当面反对他。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从雅各那里来的人抵达之前，他和外族的信徒一起吃饭。但那些人抵达以后，他因为怕那些坚持行割礼的犹太人批评，就与外族的信徒分开了。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其他犹太基督徒也跟着他装假，甚至连巴拿巴也随从了他们的虚伪。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我看见他们不照福音的真理行，就当众对矶法说：“你身为犹太人，如果行事为人像外族人，不像犹太人，又怎能强迫外族人按犹太人的规矩生活呢？”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我们生来是犹太人，不是外族罪人，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但我们知道人被称为义人不是靠遵行律法，而是靠信耶稣基督。所以我们信了基督耶稣，以便因信基督被称为义人，而不是靠遵行律法，因为无人能够靠遵行律法被称为义人。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如果我们寻求在基督里被称为义人，结果却仍是罪人，难道基督助长罪恶吗？当然不是！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倘若我重建我所拆毁的东西，就表明我是罪人。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其实，我因无法满足律法的要求而向律法死了，使我可以为上帝而活。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我已经与基督一同被钉在十字架上，现在活着的不再是我，而是基督活在我里面。我如今活在肉身中的生命是靠信上帝的儿子活着，祂爱我，为我舍命。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我不废弃上帝的恩典，倘若靠遵行律法可以得到义，基督的死便毫无意义了。</w:t>
      </w:r>
    </w:p>
    <w:p>
      <w:pPr>
        <w:pStyle w:val="Heading2"/>
      </w:pPr>
      <w:r>
        <w:rPr>
          <w:lang w:val="zh_CN" w:bidi="zh_CN"/>
        </w:rPr>
        <w:t>加拉太书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无知的加拉太人啊！谁又蛊惑了你们呢？耶稣基督被钉在十字架上的事，早就像一幅画一样展现在你们眼前了。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我只想问，你们领受了圣灵是靠遵行律法呢，还是因为相信所听见的福音呢？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你们既然靠圣灵开始了基督徒的生活，现在却想靠肉体达到纯全吗？你们就这么无知吗？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你们受了许多苦，难道都是徒然的吗？真白受了吗？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上帝将圣灵赐给你们，又在你们中间行神迹，是因为你们遵行律法呢，还是因为你们相信所听到的福音呢？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圣经上说：“亚伯拉罕信上帝，就被算为义人。”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因此，你们要明白，那些信的人才是亚伯拉罕的子孙。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圣经早就指明，上帝要叫外族人因信被称为义人，祂预先将福音传给亚伯拉罕，说：“万国必因你而蒙福。”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所以那些信的人必和有信心的亚伯拉罕一同蒙福。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凡以遵行律法为本的人都在咒诅之下，因为圣经上说：“凡不遵行律法书上一切命令的人必受咒诅。”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非常明显，没有人能靠遵行律法在上帝面前被称为义人，因为圣经上说：“义人必靠信心而活。”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律法并非以信心为本，而是说：“遵行律法的人必因此而活。”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但基督替我们受了咒诅，从而救赎我们脱离了律法的咒诅，因为圣经上说：“凡挂在木头上的人都是受咒诅的。”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这样，赐给亚伯拉罕的福气可以借着基督耶稣临到外族人，使我们也可以借着信得到上帝应许赐给我们的圣灵。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弟兄姊妹，我举个日常生活中的例子。世人的合约一经双方签订之后，就不能作废，也不能加添。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上帝曾向亚伯拉罕和他的后裔赐下应许，不过这里没有说“后裔们”——指许多人，而是说“你的后裔”——指一个人，就是基督。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我的意思是：四百三十年后颁布的律法不会废除上帝先前立下的约，以致应许落空。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我们如果是靠遵行律法去承受产业，就不是倚靠上帝的应许。但上帝是凭应许把产业赐给了亚伯拉罕。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那么，为什么会有律法呢？律法是为了使人知罪而增设的，一直存到那位承受应许的后裔来临。律法是通过天使交给一位中保颁布的。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中保代表双方，但上帝则单方面赐下应许。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这样看来，上帝的律法和上帝的应许是否互相矛盾呢？当然不是！如果颁布的律法能带给人生命，人就可以靠律法得到义了。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但圣经说万物都困在罪的权势下，为要使那些信的人因为信耶稣基督而得到应许。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信耶稣的时代来临以前，律法暂时监管我们。等到信耶稣之道显明出来后，律法就不再监管了。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因此，律法是我们的监护人，负责引领我们归向基督，使我们可以因信被称为义人。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现在信耶稣的时代已经来临，我们不再受律法监管。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你们都借着信基督耶稣而成为上帝的儿女，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因为你们受洗归入基督就是披戴基督。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从此不再分犹太人和希腊人，自由人和奴隶，男人和女人，因为你们都在基督耶稣里合而为一了。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你们若属于基督，就是亚伯拉罕的子孙，并且按照上帝的应许是产业继承人。</w:t>
      </w:r>
    </w:p>
    <w:p>
      <w:pPr>
        <w:pStyle w:val="Heading2"/>
      </w:pPr>
      <w:r>
        <w:rPr>
          <w:lang w:val="zh_CN" w:bidi="zh_CN"/>
        </w:rPr>
        <w:t>加拉太书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然而，继承人还年幼时，虽然身为产业的主人，实际上和奴仆没有分别。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他一样要受监护人和管家的约束，一直到他父亲指定他继承产业的日子为止。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我们也一样，在孩童时期受世界基本规条的辖制。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然而，时候一到，上帝就差遣自己的儿子借着一位女子降生，并受律法的约束，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为要救赎一切受律法约束的人，使我们成为祂的儿女。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我们既然成为儿女，上帝就差遣祂儿子的灵进入我们的心里，呼求：“阿爸，父啊！”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由此可见，你们从今以后不再是奴仆，而是儿女。既然身为儿女，就可以靠着上帝成为产业继承人。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从前，你们不认识上帝，做那些假神的奴隶。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现在，你们既然认识了上帝，或者更应该说是上帝认识了你们，为什么还要回到那些脆弱无用的基本规条之下，甘愿再做它们的奴隶呢？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你们竟然还在拘守什么日子、月份、节期和年份！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我真担心我在你们身上的一番心血都枉费了。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弟兄姊妹，我劝你们现在要像我一样，因为我已经像你们一样。你们向来没有亏待过我。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你们知道，当初是因为我生病才有机会首次向你们传福音。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那时，你们虽然因为我生病而受累，却没有轻视我、嫌弃我，反而接待我，就像接待上帝的天使，接待基督耶稣一样。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我可以为你们作证，如果可能的话，你们那时就是把眼睛剜出来给我，也心甘情愿。你们当初的善意哪里去了？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现在我因为告诉你们真理，就成了你们的仇人吗？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那些人非常热心地对待你们，其实他们心怀不轨，想要离间你们和我们的关系，使你们热心地对待他们。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有人热心待你们当然很好，但总要动机纯正、始终如一，不应该只是我和你们在一起时才热心待你们。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孩子们，为了你们，我像一位母亲再次经历生产的剧痛，一直到基督的生命在你们里面成形。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我恨不得立刻赶到你们身边，换种口气说话，因为我为你们困惑不安。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你们这些甘愿在律法之下的人啊！告诉我，你们没听过律法怎么说吗？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律法书上说：亚伯拉罕有两个儿子，一个是婢女生的，一个是主母生的。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婢女的儿子是按着人的意愿生的，主母的儿子是按着上帝的应许生的。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这些事都有寓意，两个妇人代表两个约。夏甲代表颁布于西奈山的约，她生的孩子是奴仆。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这夏甲代表阿拉伯的西奈山，相当于现今的耶路撒冷，她和她的儿女都是奴仆。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那天上的耶路撒冷则是自由的，是我们的母亲。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因为圣经上说： “不生育、未生养的妇人啊， 要快乐； 未曾生产的女子啊， 要高声欢呼， 因为没有丈夫的比有丈夫的儿女更多。”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弟兄姊妹，你们都像以撒一样是照着上帝的应许出生的。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当时，那按着人的意愿生的儿子迫害那靠着圣灵生的儿子，现在的情况也和当时一样。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但圣经上怎么说呢？圣经上说：“赶走婢女和她的儿子，因为婢女的儿子不能与主母的儿子一同承受产业。”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弟兄姊妹，这样看来，我们不是婢女的儿女，而是主母的儿女。</w:t>
      </w:r>
    </w:p>
    <w:p>
      <w:pPr>
        <w:pStyle w:val="Heading2"/>
      </w:pPr>
      <w:r>
        <w:rPr>
          <w:lang w:val="zh_CN" w:bidi="zh_CN"/>
        </w:rPr>
        <w:t>加拉太书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基督释放了我们，好让我们得自由。所以，要站稳了，不要再被奴仆的轭辖制。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听着！我保罗郑重地告诉你们，如果你们接受割礼，基督对你们就毫无益处。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我再次警告所有接受割礼的人，他们必须遵守全部的律法。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你们若想靠遵行律法被称为义人，就与基督隔绝了，并且离开了上帝的恩典。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但我们要靠着圣灵，凭信心热切等候所盼望的义。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因为在基督耶稣里，受不受割礼根本无关紧要，借着爱表现出来的信心才至关重要。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你们本来在信心的路上一直跑得很好。现在是谁拦阻了你们，叫你们不再信从真理呢？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这种劝导当然不是出于呼召你们的上帝！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“一点面酵能使整团面发起来。”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我在主里深信你们不会有二心，但无论谁搅扰你们，都必受惩罚。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弟兄姊妹，我如果仍旧主张行割礼，怎么还会受迫害呢？如果是那样，十字架冒犯人的地方就被消除了。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我恨不得那些搅扰你们的人把自己阉了！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弟兄姊妹，你们蒙召得了自由，但不要以自由为借口来放纵本性，要本着爱心互相服侍，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因为全部的律法可以总结成一句话：“要爱邻如己。”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你们要谨慎，如果你们相咬相吞，恐怕会同归于尽。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因此，我劝你们行事为人要顺从圣灵的引导，这样就不会放纵本性的私欲。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因为人本性的私欲与圣灵作对，圣灵也与人本性的私欲作对，两者势不两立，使你们不能做自己想做的事。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但你们如果顺从圣灵的引导，就不在律法之下。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顺从本性去做的事显而易见，如淫乱、污秽、邪荡、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拜偶像、行邪术、仇恨、争斗、忌恨、恼怒、纷争、冲突、分裂、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嫉妒、凶杀、醉酒和荒宴无度等。我从前警告过你们，现在再一次警告你们：行这些事的人必不能承受上帝的国。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但圣灵所结的果子是仁爱、喜乐、和平、忍耐、恩慈、良善、信实、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温柔、自制。没有律法会禁止这些事。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那些属基督耶稣的人，已经把本性及其邪情私欲都钉在十字架上了。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我们如果是靠圣灵生活，就当凡事顺从圣灵的引导。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我们不要自高自大，彼此惹气，互相嫉妒。</w:t>
      </w:r>
    </w:p>
    <w:p>
      <w:pPr>
        <w:pStyle w:val="Heading2"/>
      </w:pPr>
      <w:r>
        <w:rPr>
          <w:lang w:val="zh_CN" w:bidi="zh_CN"/>
        </w:rPr>
        <w:t>加拉太书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弟兄姊妹，如果有人不慎犯了罪，你们属灵的人就应该温柔地挽回他，同时也要小心，免得自己也受诱惑。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你们要分担彼此的重担，这样就成全了基督的律法。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一个一无是处的人如果自以为了不起，就是自欺。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人人都应该省察自己的行为，即使觉得有可夸之处，自己知道就好了，不必在别人面前炫耀。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因为人人都应该为自己的行为负责。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在真道上受教的人应该把一切美好的东西分享给教导他的人。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不要自欺，上帝是轻慢不得的。人种什么收什么。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顺从本性撒种的，必从本性收取败坏的恶果；顺从圣灵撒种的，必从圣灵收取永生。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我们行善不可灰心气馁，因为到时候必有收获。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我们要把握机会为众人做善事，对待信徒更要如此。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你们看，我亲手写给你们的字是多么大啊！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那些想做表面工夫的人才勉强你们接受割礼，他们无非是怕为基督的十字架受迫害。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那些接受割礼的人自己也不能遵行律法。他们要你们接受割礼，无非是想借着你们的肉体夸耀。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至于我自己，我绝不夸耀别的，只夸耀我们主耶稣基督的十字架。因为对我来说，世上的一切都已经被钉在十字架上；对这世界来说，我已经被钉在十字架上。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受不受割礼根本无关紧要，做一个新造的人才至关重要。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愿上帝的平安和怜悯归给那些愿意按这原则生活的人，也归给上帝的以色列子民。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但愿从今以后，再也没有人来搅扰我了，因为我身上已经烙上了耶稣的印记。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弟兄姊妹，愿我们主耶稣基督的恩典与你们的灵同在。阿们！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