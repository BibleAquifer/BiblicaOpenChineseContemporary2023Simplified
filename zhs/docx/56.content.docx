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Biblica® 圣经当代译本开放资源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Biblica® 圣经当代译本开放资源</w:t>
      </w:r>
      <w:r>
        <w:rPr>
          <w:lang w:val="zh_CN" w:bidi="zh_CN"/>
        </w:rPr>
        <w:t xml:space="preserve"> © 2023 </w:t>
      </w:r>
      <w:hyperlink r:id="rId13">
        <w:r>
          <w:rPr>
            <w:lang w:val="zh_CN" w:bidi="zh_CN"/>
          </w:rPr>
          <w:rPr>
            <w:color w:val="0000EE"/>
            <w:u w:val="single"/>
          </w:rPr>
          <w:t>Biblica, Inc</w:t>
        </w:r>
      </w:hyperlink>
      <w:r>
        <w:rPr>
          <w:lang w:val="zh_CN" w:bidi="zh_CN"/>
        </w:rPr>
        <w:t xml:space="preserve">, licensed under a </w:t>
      </w:r>
      <w:hyperlink r:id="rId14">
        <w:r>
          <w:rPr>
            <w:lang w:val="zh_CN" w:bidi="zh_CN"/>
          </w:rPr>
          <w:rPr>
            <w:color w:val="0000EE"/>
            <w:u w:val="single"/>
          </w:rPr>
          <w:t>CC BY-SA 4.0</w:t>
        </w:r>
      </w:hyperlink>
      <w:r>
        <w:rPr>
          <w:lang w:val="zh_CN" w:bidi="zh_CN"/>
        </w:rPr>
        <w:t>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Biblica® 圣经当代译本开放资源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CN" w:bidi="zh_CN"/>
        </w:rPr>
        <w:t>提多书 1:1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我保罗做上帝的奴仆和耶稣基督的使徒，是为了使上帝拣选的人有信心并明白真理，从而过敬虔的生活，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有永生的盼望。这永生是从不说谎的上帝在亘古以前应许的。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祂在所定的时候，借着人的传扬将自己的道显明出来。我奉我们救主上帝的命令传扬这道。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提多啊，我写信给你，就我们共同的信仰来说，你是我真正的儿子。 愿父上帝和我们的救主基督耶稣赐给你恩典和平安！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当初，我把你留在克里特岛，是要你完成未办完的事工，并照我的指示在各城选立长老。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做长老的必须无可指责，只有一位妻子，儿女都信主、没有放荡不羁的行为。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身为上帝的管家，做监督的必须无可指责，不傲慢，不暴躁，不酗酒，不好斗，不贪财。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他必须好客、乐善、自制、正直、圣洁、自律，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持守所领受的真道，以便能够以纯正的教导劝勉人，驳倒那些反对的人。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因为有许多悖逆之人喜欢空谈，善于欺骗，尤其是那些奉行割礼的人。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你一定要堵住他们的口，因为他们为了不义之财教不该教的，毁坏别人全家。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克里特人自己的一位先知说：“克里特人说谎成性，邪恶如兽，好吃懒做。”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这话是真的。因此你要严正地斥责他们，使他们有纯正的信仰，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不理会犹太人的无稽之谈和那些违背真理之人的诫律。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对洁净的人而言，一切都是洁净的；对污秽不信的人而言，什么都不洁净，连他们的思想和良心都是污秽的。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16</w:t>
      </w:r>
      <w:r>
        <w:rPr>
          <w:lang w:val="zh_CN" w:bidi="zh_CN"/>
        </w:rPr>
        <w:t xml:space="preserve"> 他们自称认识上帝，在行为上却否认祂。他们令人可憎，悖逆成性，一无是处。</w:t>
      </w:r>
    </w:p>
    <w:p>
      <w:pPr>
        <w:pStyle w:val="Heading2"/>
      </w:pPr>
      <w:r>
        <w:rPr>
          <w:lang w:val="zh_CN" w:bidi="zh_CN"/>
        </w:rPr>
        <w:t>提多书 2:1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你的教导要符合纯正的教义。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劝年长的男子要节制、庄重、自律，有全备的信心、爱心和耐心。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劝年长的妇女要过敬虔的生活，不说长道短，不做酒的奴隶，要以身作则。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这样，她们就能教导年轻的妇女爱丈夫、爱儿女、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自制、贞洁、持家、和善、顺服丈夫，免得上帝的道被人毁谤。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劝勉年轻的男子要自制。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你自己要在各样善行上做众人的榜样，在教导上要诚恳、认真、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言语纯全、无可指责，让那些反对的人无话可说、自觉羞愧。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劝勉做奴仆的要凡事顺服主人，让主人满意，不顶撞主人，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不偷拿主人的东西，为人要忠信可靠，好凡事尊崇我们救主上帝的教导。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因为上帝拯救世人的恩典已经显明了，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这恩典教导我们除掉不敬虔的心和世俗的私欲，在今世过自律、公义、敬畏上帝的生活，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怀着美好的盼望等候我们伟大的上帝和救主耶稣基督的荣耀显现。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主耶稣为我们牺牲自己，要救赎我们脱离一切罪恶，并洁净我们，使我们做祂热心行善的子民。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你要讲明这些事，充分运用权柄来劝勉人、责备人，别让人轻看你。</w:t>
      </w:r>
    </w:p>
    <w:p>
      <w:pPr>
        <w:pStyle w:val="Heading2"/>
      </w:pPr>
      <w:r>
        <w:rPr>
          <w:lang w:val="zh_CN" w:bidi="zh_CN"/>
        </w:rPr>
        <w:t>提多书 3:1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</w:t>
      </w:r>
      <w:r>
        <w:rPr>
          <w:lang w:val="zh_CN" w:bidi="zh_CN"/>
        </w:rPr>
        <w:t xml:space="preserve"> 你要提醒众人顺服执政掌权者，要服从，随时准备做各种善事。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2</w:t>
      </w:r>
      <w:r>
        <w:rPr>
          <w:lang w:val="zh_CN" w:bidi="zh_CN"/>
        </w:rPr>
        <w:t xml:space="preserve"> 不要毁谤，不要争吵，要谦和、恭敬地对待每一个人。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3</w:t>
      </w:r>
      <w:r>
        <w:rPr>
          <w:lang w:val="zh_CN" w:bidi="zh_CN"/>
        </w:rPr>
        <w:t xml:space="preserve"> 从前我们也愚蠢、悖逆、易受迷惑，受各种私欲和享乐驱使，心里充满恶念和嫉妒，令人憎恶，也彼此憎恨。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4</w:t>
      </w:r>
      <w:r>
        <w:rPr>
          <w:lang w:val="zh_CN" w:bidi="zh_CN"/>
        </w:rPr>
        <w:t xml:space="preserve"> 但我们的救主上帝向人彰显了祂的恩慈和仁爱，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5</w:t>
      </w:r>
      <w:r>
        <w:rPr>
          <w:lang w:val="zh_CN" w:bidi="zh_CN"/>
        </w:rPr>
        <w:t xml:space="preserve"> 借着重生之洗和圣灵的更新拯救了我们，这并非因为我们有义行，而是因为祂的怜悯。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6</w:t>
      </w:r>
      <w:r>
        <w:rPr>
          <w:lang w:val="zh_CN" w:bidi="zh_CN"/>
        </w:rPr>
        <w:t xml:space="preserve"> 上帝借着我们的救主耶稣基督把圣灵丰丰富富地浇灌在我们身上。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7</w:t>
      </w:r>
      <w:r>
        <w:rPr>
          <w:lang w:val="zh_CN" w:bidi="zh_CN"/>
        </w:rPr>
        <w:t xml:space="preserve"> 这样，我们既然靠着祂的恩典被称为义人，就可以成为后嗣，有永生的盼望。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8</w:t>
      </w:r>
      <w:r>
        <w:rPr>
          <w:lang w:val="zh_CN" w:bidi="zh_CN"/>
        </w:rPr>
        <w:t xml:space="preserve"> 以上这些话是可信的，希望你认真强调，使信上帝的人专心行善。这都是造福众人的美事。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9</w:t>
      </w:r>
      <w:r>
        <w:rPr>
          <w:lang w:val="zh_CN" w:bidi="zh_CN"/>
        </w:rPr>
        <w:t xml:space="preserve"> 要避免愚昧的争论、有关家谱的辩驳和律法上的争执，因为这些毫无益处。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10</w:t>
      </w:r>
      <w:r>
        <w:rPr>
          <w:lang w:val="zh_CN" w:bidi="zh_CN"/>
        </w:rPr>
        <w:t xml:space="preserve"> 对于制造分裂的人，警告过一两次后，要和他断绝来往。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11</w:t>
      </w:r>
      <w:r>
        <w:rPr>
          <w:lang w:val="zh_CN" w:bidi="zh_CN"/>
        </w:rPr>
        <w:t xml:space="preserve"> 因为你知道这种人已经背道犯罪，自定己罪。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12</w:t>
      </w:r>
      <w:r>
        <w:rPr>
          <w:lang w:val="zh_CN" w:bidi="zh_CN"/>
        </w:rPr>
        <w:t xml:space="preserve"> 我会派亚提马或者推基古去见你。到时候，你要尽快到尼哥波立来见我，因为我决定在那里过冬。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13</w:t>
      </w:r>
      <w:r>
        <w:rPr>
          <w:lang w:val="zh_CN" w:bidi="zh_CN"/>
        </w:rPr>
        <w:t xml:space="preserve"> 你要为西纳律师和亚波罗送行，尽力帮助他们，让他们路上一无所缺。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14</w:t>
      </w:r>
      <w:r>
        <w:rPr>
          <w:lang w:val="zh_CN" w:bidi="zh_CN"/>
        </w:rPr>
        <w:t xml:space="preserve"> 我们的弟兄姊妹也要学习行善，供应有急需的人，免得毫无建树。</w:t>
      </w:r>
    </w:p>
    <w:p>
      <w:pPr/>
      <w:r>
        <w:rPr>
          <w:lang w:val="zh_CN" w:bidi="zh_CN"/>
        </w:rPr>
      </w:r>
      <w:r>
        <w:rPr>
          <w:vertAlign w:val="superscript"/>
          <w:lang w:val="zh_CN" w:bidi="zh_CN"/>
        </w:rPr>
        <w:t>15</w:t>
      </w:r>
      <w:r>
        <w:rPr>
          <w:lang w:val="zh_CN" w:bidi="zh_CN"/>
        </w:rPr>
        <w:t xml:space="preserve"> 这里的弟兄姊妹都问候你，也请你问候那些因信仰而爱我们的人。 愿恩典常与你们众人同在！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://www.Biblica.com/permissions" TargetMode="External"/><Relationship Id="rId14" Type="http://schemas.openxmlformats.org/officeDocument/2006/relationships/hyperlink" Target="https://creativecommons.org/licenses/by-sa/4.0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