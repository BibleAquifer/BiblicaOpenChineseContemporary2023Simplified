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撒迦利亚书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大流士执政第二年八月，耶和华对易多的孙子、比利迦的儿子撒迦利亚先知说：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“耶和华曾对你们的祖先大发怒气。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因此，你要告诉百姓，万军之耶和华说，‘你们要归向我，我就回到你们那里。这是万军之耶和华说的。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不要效法你们的祖先。以前的先知曾呼唤他们要听从万军之耶和华的话，改邪归正，停止作恶，他们却置若罔闻，不予理会。这是耶和华说的。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现在你们的祖先在哪里呢？那些先知能活到永远吗？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然而，我的训言和律例，就是我吩咐我的仆人——众先知的话岂不应验在你们祖先头上了吗？于是，他们悔改了，说，万军之耶和华按着我们的所作所为报应了我们，正如祂所决定的。’”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大流士执政第二年十一月，即细罢特月二十四日，耶和华的话传给了易多的孙子、比利迦的儿子撒迦利亚先知。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我在夜间看到异象，见有人骑着一匹红马，站在谷中的番石榴树间，后面有红马、棕马和白马。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我就问：“主啊，这些是什么意思？”那位与我说话的天使说：“我会让你知道这些是什么意思。”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站在番石榴树间的那位对我说：“这些是耶和华派来巡视大地的。”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这些马上的骑士向站在番石榴树间的那位耶和华的天使报告说：“我们已经巡视了大地，到处都安宁平静。”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耶和华的天使说：“万军之耶和华啊，你向耶路撒冷和犹大的城邑发怒已经七十年了，还要多久你才会怜悯他们呢？”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耶和华用仁慈、安慰的话回答那位与我说话的天使。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随后那位天使对我说：“你要宣告，万军之耶和华说，‘我笃爱耶路撒冷和锡安。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我对安逸的列国充满愤怒，因为我只是对我的子民稍微不满，列国却大肆祸害他们。’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所以耶和华说，‘我必怀着怜悯回到耶路撒冷，我的殿必在那里重建，必有准绳丈量耶路撒冷。这是万军之耶和华说的。’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你还要宣告，万军之耶和华说，‘我的城邑必再次繁荣昌盛，耶和华必再次安慰锡安，拣选耶路撒冷。’”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我又举目观看，见有四个角。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于是，我问与我说话的天使：“这些是什么？”他回答说：“这些是驱散犹大、以色列和耶路撒冷的角。”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耶和华又让我看见四个工匠。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于是我问：“他们来做什么？”他说：“这些角驱散了犹大，以致无人敢抬头，但这些工匠前来威吓列国，并打掉他们用来攻击和驱散犹大的角。”</w:t>
      </w:r>
    </w:p>
    <w:p>
      <w:pPr>
        <w:pStyle w:val="Heading2"/>
      </w:pPr>
      <w:r>
        <w:rPr>
          <w:lang w:val="zh_CN" w:bidi="zh_CN"/>
        </w:rPr>
        <w:t>撒迦利亚书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我又举目观看，见有人拿着准绳。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于是我问：“你要去哪里？”他回答说：“去丈量耶路撒冷，看看有多宽多长。”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此前与我说话的天使离去时，另一位天使迎着他走来，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对他说：“快跑去告诉那青年，‘耶路撒冷必像没有城墙限制的村庄，因为里面的人和牲畜太多了。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耶和华说，我要成为一堵火墙环绕耶路撒冷，作城中的荣耀。’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“耶和华说，‘快快逃离北方之地吧！因为我曾把你们分散到天下四方，这是耶和华说的。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住在巴比伦城的人啊，快逃到锡安吧！’”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万军之耶和华为了彰显祂的荣耀，差遣我去那些掳掠你们的国家，因为谁动你们，就是动祂的瞳仁。祂说：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“看啊，我要出手攻击他们，使他们被自己的奴隶掳掠。那时你们便知道是万军之耶和华差遣了我。”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耶和华说：“少女锡安啊，高声欢唱吧！因为我要来住在你里面。”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到那天，许多国家都要归向耶和华，做祂的子民。祂要住在你们当中。那时你们便知道，是万军之耶和华差遣我到你们这里来的。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耶和华必拥有犹大作祂圣地的产业，祂必再次拣选耶路撒冷。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世人都当在耶和华面前肃静，因为祂要从圣所起身行动。</w:t>
      </w:r>
    </w:p>
    <w:p>
      <w:pPr>
        <w:pStyle w:val="Heading2"/>
      </w:pPr>
      <w:r>
        <w:rPr>
          <w:lang w:val="zh_CN" w:bidi="zh_CN"/>
        </w:rPr>
        <w:t>撒迦利亚书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耶和华又让我看见约书亚大祭司站在祂的天使面前，撒旦正站在约书亚的右边控诉他。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耶和华对撒旦说：“撒旦啊，耶和华斥责你！拣选耶路撒冷的耶和华斥责你！这人岂不像从火中抽出来的一根柴吗？”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那时，约书亚穿着污秽的衣服站在天使面前。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天使吩咐在他面前侍立的说：“脱掉他污秽的衣服。”他又对约书亚说：“看啊，我已除掉你的罪，我要给你穿上华美的衣服。”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我说：“给他戴上洁净的礼冠。”他们便给他戴上洁净的礼冠、穿上华美的衣服。那时，耶和华的天使站在旁边。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耶和华的天使告诫约书亚：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“万军之耶和华说，‘你若遵行我的道，谨守我的吩咐，便可以管理我的家，看守我的院宇。我必让你在这些侍立的天使中间自由出入。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约书亚大祭司啊，你和坐在你面前的同伴们听着，你们都是将来之事的预兆：我将使我仆人大卫的苗裔兴起。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看啊，这是我在约书亚面前安置的石头，它有七眼，我要亲自在上面刻字，并在一天之内除掉这地方的罪。这是万军之耶和华说的。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到那天，你们将各自邀请邻居坐在葡萄树和无花果树下。这是万军之耶和华说的。’”</w:t>
      </w:r>
    </w:p>
    <w:p>
      <w:pPr>
        <w:pStyle w:val="Heading2"/>
      </w:pPr>
      <w:r>
        <w:rPr>
          <w:lang w:val="zh_CN" w:bidi="zh_CN"/>
        </w:rPr>
        <w:t>撒迦利亚书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那位与我说话的天使又来唤醒我，像唤醒睡觉的人一样。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他问我：“你看见了什么？” 我说：“我看见一个纯金的灯台，灯台顶端有一个油碗，灯台上有七盏灯，每盏灯有七个灯芯。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灯台旁边有两棵橄榄树，左右各一棵。”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我问与我说话的天使：“主啊，这是什么意思？”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他说：“你不知道吗？”我说：“主啊，我不知道。”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他对我说：“这是耶和华对所罗巴伯讲的话。万军之耶和华说，‘不靠权势，不靠才能，乃靠我的灵。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大山啊，你算什么？你必在所罗巴伯面前化为平地。他必搬出那块封殿顶的石头，伴随着欢呼声：愿恩典、恩典归于这殿！’”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“所罗巴伯的手已经奠立这殿的根基，他的手也必完成这项工程。那时你便知道，是万军之耶和华差遣我到你们这里来的。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谁敢藐视这微不足道的日子？他们看见所罗巴伯手中拿着线锤时，就必欢喜。这七盏灯是耶和华遍察天下的眼睛。”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我又问天使：“灯台左右的两棵橄榄树是什么意思？”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然后我又问道：“流出金色橄榄油的两个金管旁边的两根橄榄枝是什么意思？”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他说：“你不知道吗？”我说：“主啊，我不知道。”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他说：“这是侍立在天下之主旁边的两位受膏者。”</w:t>
      </w:r>
    </w:p>
    <w:p>
      <w:pPr>
        <w:pStyle w:val="Heading2"/>
      </w:pPr>
      <w:r>
        <w:rPr>
          <w:lang w:val="zh_CN" w:bidi="zh_CN"/>
        </w:rPr>
        <w:t>撒迦利亚书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我又举目观看，见有书卷在飞。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天使问我：“你看见什么？”我说：“我看见一本飞行的书卷，长九米，宽四米半。”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他说：“这是临到全天下的咒诅，因为书卷一面写着‘凡偷盗的必被清除’，另一面写着‘凡起假誓的必被清除’。”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万军之耶和华说：“我要使这咒诅进入盗贼和奉我的名起假誓者的家，留在他们家里，直到毁灭一切，不留一木一石。”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与我说话的天使又来对我说：“你举目观看，看看出现了什么？”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我问道：“这是什么？”他说：“这是一个量器。”接着他又说：“里面盛着天下人的罪。”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只见量器的铅盖打开了，里面坐着一个女子。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天使说：“这是罪恶。”他把女子推回量器中，盖上铅盖。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我又举目观看，见有两个女子展翅飞来，她们的翅膀像鹳鸟的翅膀。她们把量器提到空中。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我问与我说话的天使：“她们要把量器带到哪里？”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他说：“要带到示拿，在那里为它建造房屋，建好后就把它安置在底座上。”</w:t>
      </w:r>
    </w:p>
    <w:p>
      <w:pPr>
        <w:pStyle w:val="Heading2"/>
      </w:pPr>
      <w:r>
        <w:rPr>
          <w:lang w:val="zh_CN" w:bidi="zh_CN"/>
        </w:rPr>
        <w:t>撒迦利亚书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我又举目观看，见有四辆马车从两座铜山之间出来。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第一辆车套着红马，第二辆车套着黑马，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第三辆车套着白马，第四辆车套着斑点马，马都很雄壮。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我问与我说话的天使：“主啊，这些马车是做什么的？”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天使说：“他们是侍立在天下之主面前的四灵，正在出发。”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套着黑马的车前往北方，套着白马的车前往西方，套着斑点马的车前往南方。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这些雄壮的马出来，迫不及待地要巡察大地。天使说：“你们去巡察大地吧！”它们便遵命而行。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他又高声对我说：“看啊，那些到北方去的已在那里使我的心得到安慰。”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“被掳到巴比伦的黑玳、多比雅和耶大雅已经回来了，你要收集他们奉献的金银，并在当天去西番雅的儿子约西亚家。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你要用这些金银制作冠冕，戴在约撒答的儿子约书亚大祭司头上，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告诉他，万军之耶和华说，‘看啊，那被称为大卫苗裔的要从自己的地方兴起，建造耶和华的殿。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祂必建造耶和华的殿，带着威荣坐在宝座上掌权，也必有祭司坐在宝座上，两者和谐共存。’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这冠冕要留在耶和华的殿中，作为对黑玳、多比雅、耶大雅和西番雅的儿子约西亚的纪念。”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远方的人也要来建造耶和华的殿。那时你们便知道，是万军之耶和华差遣我到你们这里来的。你们若全心遵从你们上帝耶和华的话，这事就必成就。</w:t>
      </w:r>
    </w:p>
    <w:p>
      <w:pPr>
        <w:pStyle w:val="Heading2"/>
      </w:pPr>
      <w:r>
        <w:rPr>
          <w:lang w:val="zh_CN" w:bidi="zh_CN"/>
        </w:rPr>
        <w:t>撒迦利亚书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大流士王执政第四年九月，即基斯流月四日，耶和华的话传给了撒迦利亚。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那时，伯特利人差遣沙利色、利坚米勒及其随从去向耶和华求恩。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他们问万军之耶和华殿里的祭司和先知：“我们还要照多年的惯例在五月哀伤、禁食吗？”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万军之耶和华对我说：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“你要对境内的民众和祭司说，‘这七十年来，你们在五月和七月禁食、哀伤，难道真的是为了我吗？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你们吃喝，难道不是为自己吃、为自己喝吗？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这些岂不是耶和华借从前的先知所宣告的吗？当时耶路撒冷和周围的城邑人口兴盛、繁荣，南地和丘陵都有人居住。’”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耶和华又对撒迦利亚说：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“万军之耶和华曾对你们的祖先说，‘要秉公行义，彼此以慈爱和怜悯相待。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不可欺压寡妇、孤儿、寄居者和穷人，不可设阴谋彼此相害。’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他们却不理会，顽梗地背过身去，充耳不闻，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心如铁石，不遵从律法，也不遵从万军之耶和华借着祂的灵指示从前的先知所说的话。因此，万军之耶和华非常愤怒。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祂说，‘我曾呼唤他们，他们不听；将来他们呼求我，我也不听。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我要用旋风把他们吹散到陌生的万国中，使他们的土地荒凉、杳无人迹，因为他们使美好的土地一片荒凉。’”</w:t>
      </w:r>
    </w:p>
    <w:p>
      <w:pPr>
        <w:pStyle w:val="Heading2"/>
      </w:pPr>
      <w:r>
        <w:rPr>
          <w:lang w:val="zh_CN" w:bidi="zh_CN"/>
        </w:rPr>
        <w:t>撒迦利亚书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万军之耶和华的话传给了我，说：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“万军之耶和华说，‘我笃爱锡安，我为锡安而大发烈怒。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我要回到锡安，住在耶路撒冷。耶路撒冷必被称为忠信之城，万军之耶和华的山必被称为圣山。这是耶和华说的。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必再次有年纪老迈、手拿拐杖的男女坐在耶路撒冷的街上。这是万军之耶和华说的。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街上必到处都是玩耍的男女孩童。’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万军之耶和华说，‘那时，这事在这些余民看来是稀奇的，但在我看来毫不稀奇。这是万军之耶和华说的。’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万军之耶和华说，‘看啊，我要从日出之地和日落之处救出我的子民，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带他们回到耶路撒冷居住。本着信实和公义，他们要做我的子民，我要做他们的上帝。’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“万军之耶和华说，‘在奠立万军之耶和华殿的根基那天，众先知都在场。现今听见这些先知之言的人啊，你们要刚强，以便建造圣殿！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那日之前，人和牲畜都得不到工钱。在敌人的威胁下，人们出入没有平安。因为我使众人彼此为敌。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如今我不会像从前那样对待这些余民了。这是万军之耶和华说的。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因为他们必平安地撒种，葡萄树必结果子，土地必出产五谷，天必降下甘霖，我必把这些福气赐给这些余民。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犹大家和以色列家啊，从前你们在列国中是受咒诅的，现在我要拯救你们，使你们成为蒙福的人。你们不要害怕，要刚强。’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“万军之耶和华说，‘从前你们的祖先惹我发怒，我决定毫不留情地降祸给他们。这是万军之耶和华说的。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现在我决定赐福给耶路撒冷和犹大家。你们不要害怕。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你们所当做的是：彼此说真话，在城门口秉公断案，使人和睦。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不可设阴谋彼此相害，不可贪爱假誓，因为这些都是我所憎恶的。这是耶和华说的。’”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万军之耶和华的话传给了我，说：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“万军之耶和华说，‘四月、五月、七月、十月的禁食必成为犹大家欢喜快乐的日子和幸福的节期。因此，你们要喜爱真理与和平。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各族的人和各城的居民都必来这里。这是万军之耶和华说的。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这一城的居民必到那一城，说，我们快去向耶和华求恩，去寻求万军之耶和华吧！我自己也去。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许多民族和强国必来耶路撒冷寻求万军之耶和华，向耶和华求恩。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那时，十个来自列国、讲不同语言的人必拉住一个犹大人的衣角，说，让我们跟你们同去吧，因为我们听说上帝与你们同在。这是万军之耶和华说的。’”</w:t>
      </w:r>
    </w:p>
    <w:p>
      <w:pPr>
        <w:pStyle w:val="Heading2"/>
      </w:pPr>
      <w:r>
        <w:rPr>
          <w:lang w:val="zh_CN" w:bidi="zh_CN"/>
        </w:rPr>
        <w:t>撒迦利亚书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以下是耶和华的启示： 世人与以色列各支派的眼目都仰望耶和华。 祂的惩罚必临到哈得拉， 临到大马士革，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以及与大马士革比邻的哈马。 极其聪明的泰尔和西顿也无法逃脱。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泰尔为自己建造堡垒， 堆积的银子多如尘土， 金子多如街上的泥土。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然而，看啊，主必夺去她的一切， 摧毁她海上的权势， 她必被火吞噬。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亚实基伦见状必陷入恐惧， 迦萨见状必充满痛苦， 以革伦也一样，因为她希望破灭。 迦萨必失去君王， 亚实基伦必荒无人烟。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混杂的种族必占领亚实突， 我必铲除非利士人的骄傲。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我必除去他们口中带血的肉和齿间的可憎之物。 余下的人必归属我， 成为犹大的一族， 以革伦人必像耶布斯人一样归属我。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我必在我家四周安营， 不容敌人入侵， 再也不容外人来欺压我的子民， 因为现在我亲自看顾他们。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少女锡安啊，要充满喜乐！ 少女耶路撒冷啊，要欢呼！ 看啊，你的王到你这里来了！ 祂是公义、得胜的王， 谦卑地骑着驴， 骑着一头驴驹。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我必铲除以法莲的战车， 铲除耶路撒冷的战马， 战弓必被折断。 祂必向列国宣告和平， 祂必统治四海之疆， 从幼发拉底河直到地极。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锡安啊，因为我用血跟你立了约， 我必将你中间被掳的人从无水之坑释放出来。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有盼望的被掳者啊，回到你们的堡垒吧。 今日我宣布，我必加倍地补偿你们。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我必把犹大当弓拉开， 把以法莲当箭搭上， 使锡安的众子如勇士之剑， 去攻打希腊的众子。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耶和华必在他们上面显现， 祂的箭如闪电射出。 主耶和华必吹响号角， 乘南方的暴风而来。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万军之耶和华必保护他们， 他们必用弹石消灭、征服敌人， 饮血呐喊，犹如醉酒， 像献祭用的碗盛满了血， 又像祭坛的四角淌满了血。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到那天，他们的上帝耶和华必拯救他们， 视他们为一群祂的子民。 他们必如王冠上的宝石， 闪耀在祂的土地上。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那将是何等的奇妙，何等的美好！ 五谷必滋养少男， 新酒必滋养少女。</w:t>
      </w:r>
    </w:p>
    <w:p>
      <w:pPr>
        <w:pStyle w:val="Heading2"/>
      </w:pPr>
      <w:r>
        <w:rPr>
          <w:lang w:val="zh_CN" w:bidi="zh_CN"/>
        </w:rPr>
        <w:t>撒迦利亚书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要在春季向耶和华求雨。 祂造出雷雨， 为世人降下甘霖， 赐人田间的菜蔬。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因为神像说的是虚言， 占卜者讲的是谎话， 他们诉说的是假梦， 他们的安慰是空话。 所以人们如迷失的羊， 因无牧人而遭受困苦。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“我必向牧人发怒， 我必惩罚这些首领。 因为万军之耶和华必眷顾祂的羊群犹大家， 使他们像战场上的骏马。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房角石、橛子、战弓， 以及所有掌权者必出自犹大。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他们必如战场上的勇士， 将仇敌践踏在街上的泥土中。 他们必争战， 因为耶和华与他们同在。 他们必使敌方的骑兵蒙羞。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“我必使犹大家强盛， 我必拯救约瑟家。 我必带他们回到故土， 因为我怜悯他们。 他们必好像从未被我抛弃一样， 因为我是他们的上帝耶和华， 我必应允他们的祷告。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以法莲人必如勇士， 他们必心里畅快，如同喝了酒， 他们的儿女见状也必喜乐， 他们必因耶和华而欢欣。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“我必吹哨聚集他们， 因为我救赎了他们， 他们必像从前一样人数众多。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虽然我把他们分散到列国， 他们必在远方想起我， 他们及其子女必得以幸存， 并且回到故土。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我必从埃及领他们归回， 从亚述招聚他们， 领他们到基列和黎巴嫩， 那里将不够他们居住。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祂必经过苦海， 击打海浪， 尼罗河必干涸， 亚述的骄傲必扫地， 埃及的势力必灭没。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我必让他们靠耶和华而强盛， 他们必奉祂的名行事。 这是耶和华说的。”</w:t>
      </w:r>
    </w:p>
    <w:p>
      <w:pPr>
        <w:pStyle w:val="Heading2"/>
      </w:pPr>
      <w:r>
        <w:rPr>
          <w:lang w:val="zh_CN" w:bidi="zh_CN"/>
        </w:rPr>
        <w:t>撒迦利亚书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黎巴嫩啊，打开你的门吧， 好让火焰吞噬你的香柏树。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松树啊，哀号吧， 因为香柏树已经倒下， 挺拔的树木已被毁坏。 巴珊的橡树啊，哀号吧， 因为茂密的树林已被砍倒。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听啊，牧人在哀号， 因为他们肥美的草场已被毁坏。 听啊，狮子在吼叫， 因为约旦河畔的丛林已被毁坏。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我的上帝耶和华说：“你去牧养这群待宰的羊。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买羊的宰羊却不受惩罚，卖羊的说，‘耶和华当受称颂！我发财了。’它们的牧人毫不怜悯它们。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我不再怜悯这地方的居民，我要使他们落在邻人及其君王手中，任这地方被摧毁，必不从敌人手中拯救他们。这是耶和华说的。”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于是，我牧养这群最困苦的待宰之羊。我拿了两根杖，一根叫“恩惠”，一根叫“联合”，开始牧养这群羊。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我在一个月之内除掉了三个牧人。 我厌烦羊群，他们也厌恶我。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于是我说：“我不再牧养你们了。要死的就死吧，要亡的就亡吧，让剩下的互相吞吃吧。”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然后，我拿起那根叫“恩惠”的杖，把它折断，以废除我与万民所立的约。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约就在当天废除了，那些注视着我的困苦羊便知道这是上帝的话。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我对他们说：“你们若认为好，就给我工钱，不然就算了。”于是，他们给了我三十块银子作工钱。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耶和华对我说：“把这一大笔钱丢给窑户吧，这就是我在他们眼中的价值！”我便把三十块银子丢给圣殿中的窑户。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我又把那根叫“联合”的杖折断，以断开犹大和以色列之间的手足之情。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耶和华又对我说：“你再拿起愚昧牧人的器具，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因为我要使一位牧人在地上兴起，他不照顾丧亡的，不寻找失散的，不医治受伤的，不牧养健壮的，反而吃肥羊的肉，撕掉它们的蹄子。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“丢弃羊群的无用牧人有祸了！ 愿刀砍在他的臂膀和右眼上！ 愿他的臂膀彻底枯槁， 他的右眼完全失明！”</w:t>
      </w:r>
    </w:p>
    <w:p>
      <w:pPr>
        <w:pStyle w:val="Heading2"/>
      </w:pPr>
      <w:r>
        <w:rPr>
          <w:lang w:val="zh_CN" w:bidi="zh_CN"/>
        </w:rPr>
        <w:t>撒迦利亚书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以下是耶和华关于以色列的启示。 铺展穹苍、奠立大地的根基、造人里面灵魂的耶和华说：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“看啊，我要使耶路撒冷成为令周围万民昏醉的酒杯。耶路撒冷被围困时，犹大也必受困。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到那天，当地上的列国聚集起来攻击耶路撒冷的时候，我要使耶路撒冷成为一块沉重的石头。凡试图举起它的，必伤自己。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到那天，我要使所有的战马惊恐，使骑士癫狂。我必看顾犹大家，使列邦的马匹瞎眼。这是耶和华说的。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那时，犹大的族长必心里说，‘耶路撒冷居民的力量来自他们的上帝——万军之耶和华。’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“到那天，我必使犹大的族长像木柴中的火盆，像禾捆中的火把，吞噬左右四围的列邦，但耶路撒冷人必仍在原处，仍在耶路撒冷城安居。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“耶和华必首先拯救犹大的帐篷，免得大卫家和耶路撒冷居民的荣耀超过犹大。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到那天，耶和华必保护耶路撒冷的居民，使他们当中最软弱的像大卫一样刚强，使大卫家如同上帝，如同走在他们前面的耶和华的天使。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到那天，我必毁灭前来攻击耶路撒冷的列国。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“我必将施恩和祷告的灵浇灌在大卫家和耶路撒冷的居民身上。他们必仰望我，就是他们所刺的那位，如丧独子一般为祂哀伤，如丧长子一般为祂痛哭。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到那天，耶路撒冷必一片哀声，犹如米吉多平原的哈达临门的哀声。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境内家家户户都必哀哭。大卫家族的男子在一处，女子在一处；拿单家族的男子在一处，女子在一处；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利未家族的男子在一处，女子在一处；示每家族的男子在一处，女子在一处。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其余各家族也都是男子在一处，女子在一处。</w:t>
      </w:r>
    </w:p>
    <w:p>
      <w:pPr>
        <w:pStyle w:val="Heading2"/>
      </w:pPr>
      <w:r>
        <w:rPr>
          <w:lang w:val="zh_CN" w:bidi="zh_CN"/>
        </w:rPr>
        <w:t>撒迦利亚书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“到那天，必为大卫家和耶路撒冷的居民开一个泉源，洗净他们的罪恶和污秽。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“到那天，我必铲除地上偶像的名号，使它们被人遗忘；我必除去地上的假先知和污秽的灵。这是万军之耶和华说的。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若有人再说预言，他的亲生父母必对他说，‘你不可存活，因为你奉耶和华的名说谎。’他说预言的时候，他的亲生父母必把他刺死。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到那天，先知必因自己所讲的异象而羞愧，不再穿着毛皮衣欺骗人。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他必说，‘我不是先知，我是农夫，我从小便以种田为生。’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若有人问他，‘你胸口上的伤是怎么回事？’他必回答说，‘是在我朋友家弄伤的。’”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万军之耶和华说： “刀剑啊，醒来吧， 要攻击我的牧人和同伴， 要击打牧人，羊群将四散， 我必出手攻击小羊。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地上三分之二的人必遭铲除、毁灭， 只剩下三分之一的人存活。 这是耶和华说的。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我必使这三分之一的人受到火炼， 像熬炼银子一样熬炼他们， 像试炼金子一样试炼他们。 他们必呼求我的名， 我必回应他们。 我必说，‘这是我的子民。’ 他们必说，‘耶和华是我们的上帝。’”</w:t>
      </w:r>
    </w:p>
    <w:p>
      <w:pPr>
        <w:pStyle w:val="Heading2"/>
      </w:pPr>
      <w:r>
        <w:rPr>
          <w:lang w:val="zh_CN" w:bidi="zh_CN"/>
        </w:rPr>
        <w:t>撒迦利亚书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看啊，耶和华的日子快到了，那时你那里的财物必被抢掠和瓜分。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因为我必招聚万国去攻打耶路撒冷。那时，城必失守，房屋必被洗劫，妇女必被玷污。半城的人必被掳去，剩下的人必不会从城中被铲除。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那时，耶和华必出来与万国争战，像从前争战的日子一样。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到那天，祂的脚必踏在耶路撒冷东面的橄榄山上，这山必从东至西分成两半，一半向北移，一半向南移，中间形成极大的山谷。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你们要从我的山谷逃跑，因为山谷必延伸到亚萨。你们必逃跑，像犹大王乌西雅年间的人躲避大地震一样。我的上帝耶和华必带着所有的圣者降临。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到那天，将没有光、严寒和冰霜。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那将是奇特的日子，没有昼夜之分，晚上仍然有光，只有耶和华知道那日何时来临。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到那天，必有活水从耶路撒冷涌出，一半流向死海，一半流向地中海，冬夏不变。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耶和华必做普世的王。到那天，必唯祂独尊，唯祂的名独尊。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从迦巴直到耶路撒冷南边的临门，整个地区都要变为平原。从便雅悯门到旧门，再到角门，从哈楠业楼到王的榨酒池，耶路撒冷必仍然矗立在原处。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城内必有人居住，不再遭毁灭的咒诅。耶路撒冷必安享太平。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耶和华必降瘟疫给攻打耶路撒冷的万邦，使他们活着的时候皮肉已经腐烂，眼睛烂在眼眶中，舌头烂在口中。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到那天，耶和华必使他们慌乱不堪，彼此揪住，互相殴打。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犹大也必在耶路撒冷争战，四围列国的财物，包括大量的金银和衣服，必被收聚起来。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同样的瘟疫也必降在马匹、骡子、骆驼、驴和营中的其他牲畜身上。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前来攻打耶路撒冷的万国中的幸存者，必每年上来敬拜大君王万军之耶和华，并且守住棚节。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地上万族中若有人不上耶路撒冷敬拜大君王万军之耶和华，他们必得不到雨水。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埃及人若不上来敬拜，也必得不到雨水，耶和华必使他们和不上来守住棚节的列国一样遭受瘟疫。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这将是埃及和不上来守住棚节的万国所得的惩罚。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到那天，马铃上也必刻上“耶和华的圣物”的字样。耶和华殿内的锅必像祭坛前的碗一样圣洁。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耶路撒冷和犹大的锅都是万军之耶和华的圣物，来献祭的人都可以用这些锅煮祭肉。到那天，万军之耶和华的殿中必再也没有商人。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