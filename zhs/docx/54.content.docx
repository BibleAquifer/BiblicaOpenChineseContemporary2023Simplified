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提摩太前书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我保罗奉我们救主上帝和赐我们盼望的基督耶稣的命令，做基督耶稣的使徒，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写信给因信主而做我真儿子的提摩太。 愿父上帝和我们的主基督耶稣赐给你恩典、怜悯和平安！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我去马其顿的时候，曾经劝你继续留在以弗所，好命令那几个人不要传讲异端邪说，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也不要沉迷于无稽之谈和冗长的家谱，因为这些事只会引起争论，无法帮助人凭信心认识上帝的计划。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这命令的目的是为了爱，这爱来自于清洁的心、无愧的良心和真实无伪的信心。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可惜有些人却偏离这些，转向空洞的谈论。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他们想做律法教师，却不明白自己所谈论所主张的。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我们知道，只要用得合宜，律法本是好的。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因为律法并不是为义人设的，而是为了对付那些目无法纪、大逆不道、不敬畏上帝、犯罪作恶、不圣洁、贪恋世俗、杀害父母、行凶害命、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淫乱、同性恋、拐卖人口、说谎、起假誓的人，以及其他违反正道的人。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这正道来自当受称颂的上帝托付我传扬的荣耀福音。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我感谢赐我力量的主基督耶稣，因为祂视我忠心可靠，派我事奉祂。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尽管我从前是个亵渎上帝、迫害和侮辱信徒的人，但我仍然蒙了怜悯，因为那时我无知，还没有信耶稣。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我们的主赐给我丰富的恩典，使我在基督耶稣里有信心和爱心。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这句话千真万确、完全可信：“基督耶稣降世，为要拯救罪人。”在罪人中我是个罪魁，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但我依然蒙了怜悯，因为基督耶稣要在我这个罪魁身上彰显祂无限的忍耐，使我做那些要信靠祂并得永生之人的榜样。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愿尊贵、荣耀归给那位不朽的、肉眼不能见的万世君王——独一无二的上帝，直到永远。阿们！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我儿提摩太啊，我依照从前有关你的预言，把这命令托付给你，好使你借此打美好的仗。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你要持守信心和无愧的良心。有些人丧掉良心，结果他们的信仰就像船触了礁，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其中有许米乃和亚历山大。我已经把他们交给撒旦，使他们学到教训，不再说亵渎的话。</w:t>
      </w:r>
    </w:p>
    <w:p>
      <w:pPr>
        <w:pStyle w:val="Heading2"/>
      </w:pPr>
      <w:r>
        <w:rPr>
          <w:lang w:val="zh_CN" w:bidi="zh_CN"/>
        </w:rPr>
        <w:t>提摩太前书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我劝你首先要为所有的人恳求、祷告、代求和感谢上帝。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也要为所有的君王和掌权者祷告，使我们可以怀着虔诚、端正的心过和平安宁的生活。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这样做很美好，是蒙我们的救主上帝悦纳的。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因为祂愿世人都得救，明白真理。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上帝只有一位，在上帝和世人之间只有一位中保，就是降世为人的基督耶稣。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祂舍命作所有人的赎价，这在所定的时候已显明出来。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为此，我被指派做传道人和使徒，教导外族人认识信仰和真理。我说的是实话，并非谎言。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我愿男人举起圣洁的手随处祷告，不发怒，不争辩。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我愿女人衣着得体，朴素端庄，不靠发型、珠宝金饰或名贵衣服来妆饰自己，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要有善行，这样才配称为敬畏上帝的女人。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女人应当安安静静地学习，完全顺服。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我不准女人教导或管辖男人，她们应当保持安静。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因为先造的是亚当，后造的是夏娃，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并非亚当受骗，而是夏娃受骗陷入罪中。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不过，女人如果持守信心和爱心，圣洁自律，就必在生育的事上得救。</w:t>
      </w:r>
    </w:p>
    <w:p>
      <w:pPr>
        <w:pStyle w:val="Heading2"/>
      </w:pPr>
      <w:r>
        <w:rPr>
          <w:lang w:val="zh_CN" w:bidi="zh_CN"/>
        </w:rPr>
        <w:t>提摩太前书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“人若渴望做教会的监督，就是在爱慕尊贵的工作。”这句话千真万确。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做监督的人必须无可指责，只有一位妻子，为人节制自律、受人尊敬、乐于接待客旅、善于教导、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待人温和，不酗酒、不好斗、不争吵、不贪财，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善于管理自己的家，受儿女的敬重和孝顺。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一个人要是不懂得管理自己的家，又怎能照顾上帝的教会呢？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初信主的人不可做监督，免得他自高自大，遭受魔鬼所受的惩罚。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做监督的在教会以外也必须有好名声，以免被人指责，陷入魔鬼的圈套。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同样，做执事的也要品行端正，说话诚实，不好酒，不贪财，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要存着清洁的良心持守奥妙的真道。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他们要先接受考验，倘若无可指责，就可以立他们为执事。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执事的妻子也要品行端正，不搬弄是非，为人节制，做事忠心。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执事只能有一位妻子，他要管好自己的儿女和自己的家。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尽忠职守的执事能得到好声誉，也会对基督耶稣有坚定的信心。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我希望能尽快去你那里，但还是先写信告诉你这些事。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这样，如果我行期延误，你也可以知道在上帝的家中该怎么做。这家是永活上帝的教会，是真理的柱石和根基。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毫无疑问，我们伟大的信仰奥妙无比： 祂以肉身显现， 被圣灵证明为义， 被天使看见， 被传扬到列邦， 被世人信奉， 被接到天上的荣耀中。</w:t>
      </w:r>
    </w:p>
    <w:p>
      <w:pPr>
        <w:pStyle w:val="Heading2"/>
      </w:pPr>
      <w:r>
        <w:rPr>
          <w:lang w:val="zh_CN" w:bidi="zh_CN"/>
        </w:rPr>
        <w:t>提摩太前书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圣灵明确地说，日后必有人离弃真道，去追随那些迷惑人的邪灵和鬼魔的学说。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这些学说是出自假冒伪善的骗子，他们良心丧尽，麻木不仁，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禁止人结婚和吃某些食物。其实那些食物是上帝创造的，为了让相信并且明白真理的人存感恩的心领受。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上帝所造的一切都是美好的，若以感恩的心去领受，就无需任何禁忌，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因为上帝的道和人的祷告可以使食物圣洁。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你若提醒弟兄姊妹这些事，就是基督耶稣的好仆人，在信仰之道和你所遵行的美善教导上得到了造就。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但你要弃绝世俗、荒诞的传说，要训练自己做敬虔的人。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锻炼身体益处还少，敬虔生活万事受益，拥有今生和永世的应许。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这话真实可信，值得完全接受。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我们劳苦奋斗正是为此，因为我们的盼望在于永活的上帝。祂是天下人的救主，更是信徒的救主。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你要吩咐和教导这些事。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不要因为年轻而叫人小看你，总要在言语、行为、爱心、信心和纯洁各方面做信徒的榜样。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在我来之前，你要专心宣读圣经，勉励会众，教导真理。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不要忽略你的恩赐，那是借着预言在众长老把手按在你身上时赐给你的。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你要全心全意做这些事，让大家都看到你的长进。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你要注意自己的言行和教导，并持之以恒。这样，你不但能救自己，也能救那些听你教导的人。</w:t>
      </w:r>
    </w:p>
    <w:p>
      <w:pPr>
        <w:pStyle w:val="Heading2"/>
      </w:pPr>
      <w:r>
        <w:rPr>
          <w:lang w:val="zh_CN" w:bidi="zh_CN"/>
        </w:rPr>
        <w:t>提摩太前书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不要斥责年长的，要像对待父亲一样劝他们；对待青年男子要情同手足；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对待年长的妇女要情同母亲；对待青年女子要心思纯正，视她们如姊妹。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要敬重和帮助那些真正有需要的寡妇。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寡妇如果有儿孙，就要叫她们的儿孙在家中学习尽孝道，奉养她们，以报答养育之恩，这是上帝所悦纳的。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真正有需要、无依无靠的寡妇仰赖上帝的帮助，昼夜不住地祷告祈求。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但贪图享乐的寡妇虽然活着，却已经死了。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你当教导众人这些事，好叫他们无可指责。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谁不照顾自己的亲属，尤其是不照顾自己的家人，就是背弃信仰，比不信的人还坏。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列入名册的寡妇必须年满六十岁，在婚姻上从一而终，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并且在善事上有好名声，如教养儿女、接待外人、服侍圣徒、救助困苦、竭力做各种善事。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不要把年轻的寡妇列入名册，因为当她们情欲冲动、无法持守对基督的委身时，就想再嫁，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以致违背了起初的誓言而受审判。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况且，她们不仅懒散成性，四处串门，还说长道短，好管闲事，搬弄是非。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所以，我建议年轻的寡妇再嫁，生儿育女，料理家务，不要给仇敌毁谤的机会，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因为有些人已经偏离正道，去追随撒旦了。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女信徒的家里若有寡妇，就应该自己照顾她们，免得加重教会的负担，这样教会才能照顾那些真正无依无靠的寡妇。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那些善于管理教会的长老，尤其是那些辛勤传道和教导人的，理当得到加倍的敬养。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因为圣经上说：“牛在踩谷时，不可笼住它的嘴。”又说：“工人理应得到工钱。”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若有人向你控告长老，必须有两三个证人，否则不要受理。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那些一直犯罪的人，你要当众责备他们，以警戒众人。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我在上帝和基督耶稣及蒙拣选的众天使面前吩咐你：要遵行这些话，不要有成见，不要偏心。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为人行按手礼，不要操之过急。不要沾染别人的罪，要洁身自好。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你的胃不好，经常生病，不要只喝水，要稍微喝一点酒。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有些人的罪很明显，自招审判，有些人的罪日后才暴露出来。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同样，有些善行很明显，不明显的也不会被长久埋没。</w:t>
      </w:r>
    </w:p>
    <w:p>
      <w:pPr>
        <w:pStyle w:val="Heading2"/>
      </w:pPr>
      <w:r>
        <w:rPr>
          <w:lang w:val="zh_CN" w:bidi="zh_CN"/>
        </w:rPr>
        <w:t>提摩太前书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做奴仆的要全心尊重自己的主人，免得上帝的名和我们的教导被人亵渎。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如果主人是基督徒，做奴仆的不可因为同是信徒就不尊敬自己的主人，反而要更好地服侍他，因为这些接受服侍的人是蒙爱的信徒。你要教导和强调这些事。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如果有人传其他教义，不符合我们主耶稣基督纯正的道和敬虔的教导，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他就是狂妄自大、一无所知。这种人专好问难，争辩字句，结果引起嫉妒、纷争、毁谤和猜忌，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使那些思想败坏、失去真理的人争论不休，把敬虔当作生财之道。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其实敬虔和知足才是真财富，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因为我们空手来到世上，也要空手离开。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只要有吃有穿，就该知足。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那些渴望发财的人却陷入诱惑、网罗和许多愚蠢有害的欲望中，以致陷入败坏和灭亡。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贪财是万恶之根，有人因为贪财就离弃了信仰，结果饱尝各种锥心之痛。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但你这属上帝的人要远避这些事，要追求公义、敬虔、信心、爱心、忍耐和温柔，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要为真道打美好的仗，并持定永生。你是为永生蒙召的，并在许多见证人面前做过美好的见证。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在赐万物生命的上帝面前，也在向本丢·彼拉多做过美好见证的基督耶稣面前，我嘱咐你：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要遵守这命令，做纯洁无瑕、无可指责的人，一直到我们的主耶稣基督再来。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到了时候，配得称颂、独有权能的万王之王、万主之主要使基督显现。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上帝是独一不朽的，住在人不能接近的光中，从来没有人见过祂，也没有人能够看见祂。愿尊贵和永远的权柄都归给祂。阿们！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你要劝诫那些今世富足的人不要高傲，也不要冀望于靠不住的钱财，要信靠将万物厚赐给我们享用的上帝。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你要劝他们行善，广积善行，慷慨施舍，乐意助人。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他们这样做是为自己积攒财宝，为将来奠定美好的根基，好持守真正的生命。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提摩太啊，你要持守所托付给你的，避开世俗的空谈和那些违背真理、似是而非的学问。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有些自称有这种学问的人已经偏离了信仰。 愿恩典与你们同在！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