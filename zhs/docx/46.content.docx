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哥林多前书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我是按上帝旨意蒙召做基督耶稣使徒的保罗，同所提尼弟兄，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写信给在哥林多的上帝的教会，就是在基督耶稣里得以圣洁、蒙召做圣徒的，以及各地求告我们主耶稣基督之名的人。基督是他们的主，也是我们的主。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愿我们的父上帝和主耶稣基督赐给你们恩典和平安！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我常常为你们感谢我的上帝，因为祂在基督耶稣里赐给了你们恩典，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使你们在基督里凡事富足，口才与知识兼备。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这样，我为基督所做的见证就在你们身上得到了印证。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因此，你们在热切等候我们的主耶稣基督再来期间，并不缺少任何属灵的恩赐。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我们的主耶稣基督必扶持你们到底，使你们在祂再来的日子无可指责。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上帝是信实的，祂呼召你们是要你们与祂的儿子——我们的主耶稣基督相交。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亲爱的弟兄姊妹，我奉主耶稣基督的名劝你们，要同心合意，不可结党纷争，要团结一致，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因为革来家的人把各位弟兄姊妹的事情告诉了我，说你们中间有纷争。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我的意思是你们有人说：“我是跟随保罗的”，有人说：“我是跟随亚波罗的”，有人说：“我是跟随矶法的”，有人说：“我是跟随基督的”。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难道基督是分成几派的吗？替你们钉十字架的是保罗吗？你们是奉保罗的名受洗的吗？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感谢上帝，除了基利司布和该犹以外，我没有为你们任何人施洗，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所以没有人能说是奉我的名受洗的。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不错，我也曾为司提法纳的家人施洗，除此以外，我不记得还为谁施洗了。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基督差遣我不是去为人施洗，而是去传扬福音，并且不用智言慧语，免得基督十字架的能力被抹杀。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因为十字架之道在将要灭亡的人看来是愚昧的，但对我们这些得救的人来说却是上帝的大能，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正如圣经上说：“我要摧毁智者的智慧，废弃明哲的聪明。”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这个世代所谓的智者、学者、雄辩家在哪里？上帝岂不是把这世上的智慧都变成愚昧了吗？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上帝运用自己的智慧不让世人凭世上的智慧去认识祂，祂乐意采用世人看为愚昧的讲道去拯救那些相信的人。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犹太人要看神迹，希腊人寻求智慧，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但我们传讲被钉十字架的基督。这对犹太人来说是绊脚石，对外族人来说是愚昧的。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但对于蒙召的人来说，无论是犹太人还是希腊人，基督是上帝的能力、上帝的智慧。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因为上帝的“愚昧”也胜过世人的智慧，上帝的“软弱”也胜过世人的刚强。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弟兄姊妹，想想你们蒙召时的情形。按人的标准来衡量，你们当中称得上有智慧的不多，有能力的不多，出身名门望族的也不多。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但上帝拣选了世上愚昧的，要使智者羞愧；上帝拣选了世上软弱的，要使强者羞愧；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上帝拣选了世上卑贱的、被藐视的和无足轻重的，要使世人看为举足轻重的变得无足轻重。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这样，谁都不能在上帝面前自夸了。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上帝使你们活在基督耶稣里，祂使基督耶稣成为我们的智慧、公义、圣洁和救赎。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所以，正如圣经上说：“要夸耀，就当夸耀主的作为。”</w:t>
      </w:r>
    </w:p>
    <w:p>
      <w:pPr>
        <w:pStyle w:val="Heading2"/>
      </w:pPr>
      <w:r>
        <w:rPr>
          <w:lang w:val="zh_CN" w:bidi="zh_CN"/>
        </w:rPr>
        <w:t>哥林多前书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弟兄姊妹，我当初到你们那里传扬上帝的奥秘，并没有用高言大智。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因为我已决定在你们当中不谈别的，只谈耶稣基督和祂被钉十字架的事。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那时我在你们当中很软弱，害怕，战战兢兢。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我说话、讲道不是靠充满智慧的雄辩之词，而是靠圣灵的能力作明证，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好使你们的信仰不是以人的智慧为基础，而是以上帝的能力为基础。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当然我们也跟成熟的人谈论智慧，不过并非这个世代的智慧，也不是那些在世上当权、将要衰亡之人的智慧。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我们所讲的是上帝隐藏在奥秘中的智慧，是祂为了使我们得荣耀而在万世以前定好的智慧。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只可惜世上当权的人没有一个明白这智慧。他们要是明白，就不会把荣耀的主钉在十字架上了。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正如圣经上说： “上帝为爱祂的人所预备的， 是眼睛未曾见过， 耳朵未曾听闻， 人心也未曾想到的。”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然而，上帝借着圣灵将这一切启示给我们，因为圣灵洞悉万事，连上帝深奥的事都了如指掌。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除了人里面的灵，谁能了解人的事呢？照样，除了上帝的灵，谁也不能了解上帝的事。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我们接受的不是这世界的灵，而是上帝的灵，使我们可以领会上帝慷慨赐给我们的一切。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我们讲述这些事，不是用人类智慧所教的话，而是用圣灵所教的话，用属灵的话解释属灵的事。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然而，属血气的人不接受从上帝的灵而来的教导，认为愚不可及，无法明白，因为只有属灵的人才能参透。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属灵的人能够参透万事，但没有人能参透他。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“谁曾知道主的心意， 能够指教祂呢？” 但我们明白基督的心意。</w:t>
      </w:r>
    </w:p>
    <w:p>
      <w:pPr>
        <w:pStyle w:val="Heading2"/>
      </w:pPr>
      <w:r>
        <w:rPr>
          <w:lang w:val="zh_CN" w:bidi="zh_CN"/>
        </w:rPr>
        <w:t>哥林多前书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弟兄姊妹，以前我对你们讲话的时候，还不能把你们看作属灵的人，只能把你们看作属肉体的人，是在基督里的婴孩。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我只能用奶而不能用饭来喂养你们，因为你们当时不能消化，甚至现在也不能。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你们仍是属肉体的人，因为你们中间有嫉妒、争斗。这岂不证明你们是属肉体的，行事为人和世人一样吗？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你们有的说：“我是跟随保罗的”，有的说：“我是跟随亚波罗的”，这岂不证明你们和世人一样吗？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亚波罗算什么？保罗算什么？我们不过是上帝的仆人，各人照着主所赐的才干引导你们信靠上帝。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我栽种，亚波罗浇灌，但使之生长的是上帝。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所以栽种的和浇灌的都算不得什么，一切都在于使之生长的上帝。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其实栽种的人和浇灌的人目标都一样，各人将按照自己的付出得报酬。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因为我们是上帝的同工，你们是上帝的园地和建筑。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我照着上帝赐给我的恩典，好像一位有智慧的建筑师打下了根基，然后让其他工人在上面建造。但每个人建造的时候要小心，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因为除了那已经奠定的根基耶稣基督以外，没有人能另立根基。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人们用金、银、宝石、草、木或禾秸在这根基上建造，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每个人的工程将来都会显明出来，因为到了审判的日子，必用火试验各人工程的品质。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人在这根基上所建造的工程若经得起考验，他必获得奖赏。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人的工程若被烧毁了，他必遭受损失，自己虽然可以得救，却像火里逃生一样。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岂不知你们就是上帝的殿，上帝的灵住在你们里面吗？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若有人摧毁上帝的殿，上帝必摧毁那人，因为上帝的殿是神圣的，你们就是这殿。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你们不要自欺。如果你们有人自以为在世上有智慧，他应当变成愚人，好成为真正的智者。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因为这世上的智慧在上帝的眼中都是愚昧的，正如圣经上说：“上帝使智者中了自己的诡计。”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又说：“主知道智者的思想虚妄。”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因此，谁都不要仗着人夸耀，因为万物都属于你们，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无论是保罗、亚波罗、矶法、世界、生命、死亡、现在的事或将来的事都属于你们，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你们属于基督，基督属于上帝。</w:t>
      </w:r>
    </w:p>
    <w:p>
      <w:pPr>
        <w:pStyle w:val="Heading2"/>
      </w:pPr>
      <w:r>
        <w:rPr>
          <w:lang w:val="zh_CN" w:bidi="zh_CN"/>
        </w:rPr>
        <w:t>哥林多前书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因此，人应该把我们当作是基督的仆人，是上帝奥秘事的管家。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对管家的要求是忠心。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我对你们或别人给我的评价毫不介意，我也不评价我自己。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就算我今日问心无愧，也不能自以为义，因为评价我的是主。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所以，时候未到，不可妄下断语。到主耶稣再来的时候，祂会曝光暗中的隐情，揭开人心里的动机。到时候上帝会给各人应得的称赞。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弟兄姊妹，为了你们的益处，我以自己和亚波罗作例子，好让你们效法我们不越过圣经的准则，免得有人自高自大、厚此薄彼。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谁使你与众不同呢？你有哪一样不是领受的呢？既然一切都是领受的，你为什么还自夸，好像不是领受的？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你们已经饱足了，富有了，不需要我们，自己已经做王了。我倒希望你们真的做王了，好让我们也和你们一同做王。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我想，上帝把我们使徒排在队伍的末尾，好像被判死罪的囚犯，让我们成了一台戏，给宇宙观看，给天使和世人观看。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我们为基督的缘故成了愚昧人，你们在基督里倒成了聪明人；我们软弱，你们倒刚强；你们受人尊敬，我们倒被人藐视。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我们至今还是又饥又渴，衣不蔽体，遭受毒打，居无定所，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还要亲手劳作。我们被人咒骂，就为对方祝福；受人迫害，就逆来顺受；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被人毁谤，就好言相劝。人们至今仍将我们看作世上的废物，万物中的渣滓。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我之所以写这些事，并非叫你们羞愧，而是像劝诫我亲爱的儿女一样劝诫你们。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你们虽然在基督里有千万个导师，却没有许多父亲，因为我借着福音在基督耶稣里成为你们的父亲。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所以，我劝你们效法我。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正因如此，我派了提摩太去你们那里。他在主里忠心耿耿，是我所爱的孩子。他会提醒你们我在基督里如何行事为人，在各地、各教会如何教导人。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你们当中有些人以为我不会再去你们那里，就傲慢自大起来。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但主若许可，我会很快去你们那里。那时我要看看这些骄傲的人究竟是只会空谈，还是真有上帝的权能。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因为上帝的国不在于空谈，而在于权能。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到底你们要什么呢？要我带着刑杖去呢？还是要我带着温柔慈爱的心去呢？</w:t>
      </w:r>
    </w:p>
    <w:p>
      <w:pPr>
        <w:pStyle w:val="Heading2"/>
      </w:pPr>
      <w:r>
        <w:rPr>
          <w:lang w:val="zh_CN" w:bidi="zh_CN"/>
        </w:rPr>
        <w:t>哥林多前书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我听说在你们当中竟有人与继母乱伦。这种淫乱的事，就是连异教徒都做不出来。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你们竟然还自高自大！难道你们不该痛心，把做这事的人从你们当中赶出去吗？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现在，我虽然身在远方，心却在你们那里。我已经审判了做这事的人，就像亲自在场一样。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你们奉我们主耶稣的名聚会时，我的心并我们主耶稣的权能也与你们同在。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你们要把这人交给撒旦去毁坏他的肉体，好使这人的灵魂在主耶稣再来的日子可以得救。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你们自夸不是好事，岂不知一点面酵能使整团面发起来吗？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你们要把旧酵除掉，好成为真正无酵的新面团，因为我们逾越节的羔羊基督已经被献为祭了。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所以，我们不可带着歹毒邪恶的旧酵守这逾越节，而要用纯洁真诚的无酵饼。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我以前曾经写信吩咐你们，不可与淫乱的人交往。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我的意思并不是指世上所有淫乱、贪婪、欺诈与祭拜偶像的人。那样的话，你们将不得不离开这个世界。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我的意思是，若有人自称是信徒，却淫乱、贪婪、祭拜偶像、毁谤、酗酒、欺诈，你们不要和他们交往，甚至不要和他们一起吃饭。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审判教会以外的人与我何干？然而，教会里面的人岂不是该由你们审判吗？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上帝自会审判教会以外的人，你们要把那邪恶的人从你们当中赶出去。</w:t>
      </w:r>
    </w:p>
    <w:p>
      <w:pPr>
        <w:pStyle w:val="Heading2"/>
      </w:pPr>
      <w:r>
        <w:rPr>
          <w:lang w:val="zh_CN" w:bidi="zh_CN"/>
        </w:rPr>
        <w:t>哥林多前书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你们中间发生了纠纷，不找圣徒审理，竟敢告到不义的人面前吗？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难道你们不知道圣徒将来要审判这世界吗？既然这世界也要由你们审判，难道你们不能审理这些小事吗？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岂不知我们将来要审判天使吗？何况今世的事呢？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如果你们有什么纠纷，你们会指派不受教会敬重的人来审理吗？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我说这些是要叫你们羞愧。难道你们当中没有一个有智慧的人可以审理弟兄姊妹之间的事吗？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你们竟然弟兄告弟兄，还告到非信徒面前！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你们互相指控，已经是很大的失败，为什么不能甘愿受欺负、吃点亏呢？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你们反而欺负人、亏待人，而且欺负、亏待的是自己的弟兄姊妹。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你们岂不知道不义的人不能承受上帝的国吗？不要自欺，一切淫乱的、拜偶像的、通奸的、变态的、同性恋的、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偷窃的、贪婪的、酗酒的、毁谤的、欺诈的，都不能承受上帝的国。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你们当中有些以前就是这样的人，但靠着主耶稣基督的名和我们上帝的灵，你们已经被洗净、得以圣洁、被称为义人了。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“凡事我都可以做”，但并非事事都有益处；“凡事我都可以做”，但我不受任何事的辖制。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食物是为了肚腹，肚腹也是为了食物，但将来上帝要把这两样都废弃。身体不是用来行淫的，而是为了主，主也是为了身体。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上帝已经使主复活了，将来也会用祂的大能使我们复活。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难道你们不知道你们的身体就是基督的肢体吗？我能将基督的肢体与妓女的肢体联合吗？绝对不能！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你们不知道与妓女苟合，就是和她成为一体吗？因为主说：“二人要成为一体。”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然而，与主联合就是与祂合为一灵。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你们务要远离淫乱的行为。人无论犯什么样的罪，都是在身体以外，唯独淫乱的，是得罪自己的身体。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岂不知你们的身体就是圣灵的殿吗？你们里面住着上帝所赐的圣灵。你们不再属于自己，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因为你们是上帝用重价买来的，所以你们要用自己的身体荣耀祂。</w:t>
      </w:r>
    </w:p>
    <w:p>
      <w:pPr>
        <w:pStyle w:val="Heading2"/>
      </w:pPr>
      <w:r>
        <w:rPr>
          <w:lang w:val="zh_CN" w:bidi="zh_CN"/>
        </w:rPr>
        <w:t>哥林多前书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关于你们信上所写的事，我认为男人不亲近女人是好的。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不过，为了避免发生淫乱的事，男婚女嫁也合情合理。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夫妻双方都应当尽自己的本分，过正常的夫妻生活。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妻子无权支配自己的身体，丈夫才有权；丈夫也无权支配自己的身体，妻子才有权。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夫妻不可彼此亏负，除非双方同意，才可以暂时分房，以便专心祈祷。以后，二人仍要恢复正常的夫妻生活，免得撒旦趁你们情不自禁的时候引诱你们。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我这么说是准许你们这样做，并非命令你们。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虽然我希望人人都像我一样独身，但每个人从上帝所领受的恩赐不同，有的是这样，有的是那样。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至于那些未婚的和寡居的，他们若能像我一样就好了。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但他们若不能自制，就应该结婚，因为与其欲火攻心还不如结婚为好。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我也吩咐那些已婚的人，其实不是我吩咐，而是主吩咐：妻子不可离开丈夫，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若是离开了，不可再嫁别人，只能与丈夫复合。丈夫也不可离弃妻子。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至于其他人，主没有吩咐什么，但我要说，如果某弟兄的妻子不信主，但乐意和他同住，他就不应离弃妻子。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同样，如果某姊妹的丈夫不信主，但乐意和她同住，她就不应离弃丈夫。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因为不信的丈夫因妻子而得以圣洁了。同样，不信的妻子也因丈夫而得以圣洁了。否则你们的孩子就是不洁净的，但如今他们是圣洁的。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如果不信的一方坚持要离开的话，就遂其所愿吧。无论是弟兄或姊妹遇到这样的事情都不必勉强。上帝呼召我们，原是要我们和睦相处。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你这做妻子的，怎么知道不能救你的丈夫呢？你这做丈夫的，怎么知道不能救你的妻子呢？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各人应当依照上帝的呼召和安排生活，这是我对各教会的吩咐。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如果蒙召时已经受了割礼，不必消除割礼；如果蒙召时没有受割礼，也不必去受割礼。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受不受割礼都算不得什么，最要紧的是遵行上帝的诫命。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各人应当保持自己蒙召时的身份。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如果你蒙召时是奴隶，不必因此而烦恼。不过如果你可以获得自由，也不要放过机会。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因为，蒙召信主时做奴隶的，现在是主的自由人；蒙召时做自由人的，现在是基督的奴仆。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你们是主用重价买来的，不要做人的奴隶。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弟兄姊妹，你们要在上帝面前保持自己蒙召时的身份。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关于独身的问题，主并没有给我任何命令，但我既然深受主恩，成为祂忠心的仆人，就向你们提供一些意见。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鉴于目前时势艰难，我认为各人最好是安于现状。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已经有妻子的，就不要设法摆脱她；还没有妻子的，就不要想着结婚。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男婚女嫁并不是犯罪，只是有家室的人总免不了许多人生的苦恼，我是盼望你们能够免去这些苦恼。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弟兄们，我告诉你们，时日不多了，从今以后，那些有妻子的，要像没有妻子的；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哭泣的，要像不哭泣的；欢喜的，要像不欢喜的；置办家业的，要像一无所有的。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享用世界之物的，不要沉溺其中。因为现今的世界很快就要过去了。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我希望你们无牵无挂。未婚的男子可以关心主的事，想着怎样讨主的喜悦。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但已婚的男子关心世上的事，想着如何取悦妻子，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难免分心。没有丈夫的妇女和处女可以关心主的事，叫身体和心灵都圣洁；但已婚的妇女关心世上的事，想着如何取悦丈夫。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我这样说是为了你们的好处，不是要束缚你们，而是要鼓励你们做合宜的事，好叫你们殷勤、专心事奉主。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若有人觉得对待自己的未婚妻有不合宜之处，自己又情欲难禁，就成全他的心愿，让他们结婚吧！这并不算犯罪。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如果这人心里确信自己没有结婚的需要，又能自己作主，打定主意不结婚，这样做也好。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所以，与未婚妻完婚是对的，但不结婚则更好。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丈夫还活着的时候，妻子必须忠于丈夫。如果丈夫去世了，她就自由了，可以再婚，只是要嫁给信主的弟兄。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然而，照我的意见，她若能不再婚就更有福了。我想自己也是受了上帝的灵感动才说这番话的。</w:t>
      </w:r>
    </w:p>
    <w:p>
      <w:pPr>
        <w:pStyle w:val="Heading2"/>
      </w:pPr>
      <w:r>
        <w:rPr>
          <w:lang w:val="zh_CN" w:bidi="zh_CN"/>
        </w:rPr>
        <w:t>哥林多前书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关于祭过偶像的食物，我们知道大家都有这方面的知识，但知识会使人自高，唯有爱心才能造就人。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若有人自以为知道些什么，其实他仍未达到真正知道的地步。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但如果有人爱上帝，这人是上帝所认识的。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关于吃祭过偶像的食物，我们知道世上的偶像算不得什么，只有一位上帝，此外别无他神。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虽然天上地上有许多被称为神明的，好像有许多神明、许多主，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但我们只有一位上帝，就是天父，祂是万物的源头，是我们的归宿。我们也只有一位主，就是耶稣基督，万物都是借着祂而存在，我们也是借着祂而存在。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不过，并不是所有的人都有这种知识。有些人因为以前拜惯了偶像，现在吃到某些食物就觉得是祭过偶像的，良心因为不安而被玷污了。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其实食物并不能使我们讨上帝喜悦，我们不吃也没有损失，吃了也不会更好。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但你们要小心，不要让你们的自由绊倒那些软弱的人。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如果有人看见你这明白以上道理的人竟然坐在偶像的庙中吃喝，他虽然良心不安，岂不还是会放胆吃祭过偶像的食物吗？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这样，你的知识反而令那软弱的，就是基督舍命救回的弟兄姊妹受损。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你们这样得罪弟兄姊妹，伤了他们脆弱的良心，就是得罪基督。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所以，如果我吃某些食物会让我的弟兄在信仰上跌倒，我就情愿永远不吃，免得令他们跌倒。</w:t>
      </w:r>
    </w:p>
    <w:p>
      <w:pPr>
        <w:pStyle w:val="Heading2"/>
      </w:pPr>
      <w:r>
        <w:rPr>
          <w:lang w:val="zh_CN" w:bidi="zh_CN"/>
        </w:rPr>
        <w:t>哥林多前书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我不是自由的吗？我不是使徒吗？我不是见过我们的主耶稣吗？你们不是我在主里工作的成果吗？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即使对别人来说我不是使徒，对你们来说我也是使徒，因为你们就是我在主里做使徒的印证。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对那些责难我的人，我的答复是这样：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难道我们没有权利接受弟兄姊妹供应的饮食吗？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难道我们没有权利像主的兄弟、矶法和其他使徒一样，带着信主的妻子一同出入吗？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难道只有我和巴拿巴要自食其力吗？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有谁当兵要自备粮饷呢？有谁栽种葡萄园，却不吃园中出产的葡萄呢？有谁牧养牛羊，却不喝牛羊的奶呢？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我这样说难道只是人的观点吗？律法不也是这样说的吗？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摩西的律法书上说：“牛在踩谷时，不可笼住它的嘴。”难道上帝关心的只是牛吗？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祂这样说难道不是为了我们吗？这话的确是为我们写的，因为耕耘的和打谷的农夫都应该存着分享收成的盼望劳作。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我们在你们中间既然撒下了属灵的种子，难道就不能从你们那里收获物质上的供应吗？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如果别人有权要求你们供应他们，我们岂不更有权吗？可是我们从来没有用过这权利，反而凡事忍耐，免得妨碍了基督的福音。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你们难道不知道，在圣殿里事奉的人可以吃圣殿里的食物，在祭坛前事奉的人可以分享祭坛上的祭物吗？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同样，主也曾吩咐：传福音的人理当借着福音得到生活的供应。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但是，我完全没有使用这权利，如今我谈这些事，并不是要你们这样待我。因为我宁死也不要让人抹杀我所夸耀的。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其实我传福音并没有什么可夸的，因为这是托付给我的任务，我不传福音就有祸了！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我若甘心乐意地传福音，就可以得奖赏；我若不甘愿，责任也已经委托给我了。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那么，我能得到什么奖赏呢？就是我可以把福音白白地传给人，不使用自己因传福音而应有的权利。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我虽然是自由之身，不受任何人支配，但我甘愿成为众人的奴仆，为了要得到更多的人。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面对犹太人我就做犹太人，为了要赢得犹太人。面对守律法的人，我这不受律法束缚的人就守律法，为了要赢得守律法的人。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面对没有律法的人，我就像个没有律法的人，为了要赢得没有律法的人。其实我并非在上帝的律法之外，我是在基督的律法之下。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面对软弱的人我就做软弱的人，为了要得软弱的人。面对什么人，我就做什么人，为了要尽可能地救一些人。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我做的一切都是为了福音的缘故，为了要与人分享福音的祝福。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你们不知道吗？在运动场上赛跑的人虽然个个都在跑，但冠军只有一个。同样，你们也要努力奔跑，好获得奖赏。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参加比赛的选手都事事自制，以求赢得桂冠，但这桂冠终必朽坏，我们要赢得的却是永不朽坏的桂冠。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因此，我奔跑不是漫无目标，我击拳不是打空气。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我制服己身，掌控自己，免得我传福音给别人，自己却被淘汰了。</w:t>
      </w:r>
    </w:p>
    <w:p>
      <w:pPr>
        <w:pStyle w:val="Heading2"/>
      </w:pPr>
      <w:r>
        <w:rPr>
          <w:lang w:val="zh_CN" w:bidi="zh_CN"/>
        </w:rPr>
        <w:t>哥林多前书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弟兄姊妹，我希望你们知道，我们的祖先曾经在云下，都曾经走过红海，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都在云下、在海中受洗跟从了摩西。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他们都吃过同样的灵粮，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都喝过同样的灵水，因为他们从那与他们同行的属灵磐石中得水喝，那磐石就是基督。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尽管如此，他们当中大多数人不讨上帝的喜悦，倒毙在旷野。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如今这些事正好警戒我们，叫我们不要像他们那样贪恋罪恶。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也不要祭拜偶像，像他们当中的人那样，正如圣经上说：“百姓坐下吃喝，起来狂欢。”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我们也不要淫乱，像他们当中的人那样，结果一天就死了两万三千人。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也不要试探主，像他们当中的人那样，结果被蛇咬死了。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也不要发怨言，像他们当中的人那样，结果被灭命的天使毁灭了。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发生在他们身上的这些事都是鉴戒，之所以记录下来是为了警戒我们这活在末世的人。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所以，自以为站得稳的人要小心，免得跌倒。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你们遇见的诱惑无非是人们常见的。上帝是信实的，祂绝不会让你们遇见无法抵挡的诱惑，祂必为你们开一条出路，使你们经得住诱惑。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所以，我亲爱的弟兄姊妹，你们要远避祭拜偶像的事。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你们都是明白事理的人，可以判断我的话对不对。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领圣餐时，我们为那福杯献上感谢，这不表示我们有份于基督的血吗？我们吃掰开的饼，这不表示我们有份于基督的身体吗？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我们人数虽多，却同属一个身体，因为饼只有一个，我们同享一个饼。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你们看以色列人，那些吃祭物的难道不是有份于祭坛吗？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我这话是什么意思呢？是说偶像和祭偶像的食物有什么特别吗？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当然不是，我的意思是那些异教徒所献的祭是祭鬼魔的，而不是献给上帝的。我不愿意你们与鬼魔有任何关系。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你们不能又喝主的杯又喝鬼魔的杯，不能又吃主的圣餐又吃祭鬼魔的食物。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我们想惹主嫉妒吗？难道我们比祂更有能力吗？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凡事我都可以做，但并非事事都有益处；凡事我都可以行，但并非事事都造就人。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无论是谁，不要求自己的好处，要求别人的好处。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市场上卖的肉，你们都可以吃，不必为良心的缘故而询问什么，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因为大地和其中的万物都属于主。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如果有非信徒邀请你们吃饭，你们又愿意去，那么，只管吃桌上摆的食物，不必为良心的缘故而询问什么。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不过，如果有人告诉你这些是献给偶像的祭物，你为了那告诉你的人和良心的缘故，就不要吃。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不过我指的不是你的良心，而是那人的良心。也许有人说：“我的自由为什么要受别人的良心限制呢？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我若存感恩的心吃，为什么还要受谴责呢？”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所以，你们或吃或喝，无论做什么，都要为上帝的荣耀而做。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不要成为犹太人、希腊人或上帝教会的绊脚石，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就像我凡事尽量让人满意，不求自己的好处，只求众人的好处，以便他们可以得救。</w:t>
      </w:r>
    </w:p>
    <w:p>
      <w:pPr>
        <w:pStyle w:val="Heading2"/>
      </w:pPr>
      <w:r>
        <w:rPr>
          <w:lang w:val="zh_CN" w:bidi="zh_CN"/>
        </w:rPr>
        <w:t>哥林多前书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你们要效法我，正如我效法基督一样。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我赞赏你们，因为你们凡事都想到我，并坚守我传给你们的各种教导。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我希望你们知道，基督是男人的头，丈夫是妻子的头，上帝是基督的头。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男人在祷告和讲道时，若蒙着头，就是羞辱自己的头。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但妇女在祷告和讲道时，若不蒙着头，就是羞辱自己的头，因为她就像剃光了头发一样。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因此，妇女若不愿意把头蒙起来，就该把头发剪掉。她若觉得剪发或剃头是羞耻的，就应该蒙头。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然而，男人不该蒙头，因为男人是上帝的形象和荣耀，而女人是男人的荣耀。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因为男人并非出自女人，而女人却是出自男人。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并且男人不是为女人而造的，女人却是为男人而造的。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因此为了天使的缘故，女人在头上应该有顺服权柄的记号。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不过在主里，女人不可没有男人，男人不可没有女人。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因为女人从男人而来，男人又是女人生的，但万物都来自上帝。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你们自行斟酌吧，女人向上帝祷告时不蒙头合适吗？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按着人的天性，难道你们不知道男人留长发是他的羞辱，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女人留长发是她的荣耀吗？因为头发是用来给女人盖头的。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如果有谁想反驳这些话，我只能说，这是我们和上帝的众教会向来遵守的规矩。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现在我有话要吩咐你们，不是称赞你们，因为你们聚会不但无益，反而有害。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首先，我听说你们在聚会的时候制造分裂，我相信这些话有几分真实。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你们中间必然会有分裂的事，好显出谁是经得起考验的。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你们聚会的时候，不是在吃主的晚餐。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因为你们进餐的时候，各人只顾吃自己的，结果有些人挨饿，有些人醉酒。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难道你们不能在家里吃喝吗？还是你们轻看上帝的教会，存心羞辱那些贫穷的弟兄姊妹呢？我该说什么呢？称赞你们吗？不可能！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我把从主领受的传给了你们，就是：主耶稣被出卖的那天晚上，祂拿起饼来，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祝谢后掰开，说，“这是我为你们牺牲的身体，你们要这样做来记念我。”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饭后，祂照样拿起杯来，说，“这杯是用我的血立的新约。你们每逢喝的时候，要这样做来记念我。”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所以，每当你们吃这饼、喝这杯的时候，就是宣告主的死，一直到主再来。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因此，无论是谁，若以不正确的心态吃主的饼、喝主的杯，就是得罪主的身体和主的血。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所以，人要先自我省察，才可以吃这饼喝这杯。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因为人若不顾这是主的身体，随便吃喝，就是自招审判。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正因如此，你们当中有许多人身体软弱，疾病缠身，死亡的也不少。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我们若先自我省察，就不会遭受审判了。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主审判我们，是对我们的管教，免得我们和世人一同被定罪。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因此，我的弟兄姊妹，当你们聚会吃圣餐时，要彼此等候。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若有人饥饿，可以在家中先吃，免得你们聚会的时候自招审判。至于其余的事，等我到了以后再安排。</w:t>
      </w:r>
    </w:p>
    <w:p>
      <w:pPr>
        <w:pStyle w:val="Heading2"/>
      </w:pPr>
      <w:r>
        <w:rPr>
          <w:lang w:val="zh_CN" w:bidi="zh_CN"/>
        </w:rPr>
        <w:t>哥林多前书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弟兄姊妹，谈到圣灵的恩赐，我不希望你们无知。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你们知道，自己在信主前曾受到迷惑和引诱去拜不会说话的偶像。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因此我希望你们知道，一个被上帝的灵感动的人绝不会说“耶稣该受咒诅”；若不是受了圣灵的感动，没有人会说“耶稣是主”。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恩赐各有不同，但圣灵是同一位。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事奉各有不同，但主是同一位。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工作各有不同，但上帝是同一位，祂在众人当中成就万事。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圣灵给各人不同的恩赐为要使众人得益处。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这人从圣灵领受智慧的话，那人从圣灵领受知识；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圣灵赐这人信心，赐那人医病的恩赐；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圣灵使这人能行神迹，使那人能做先知讲道；使这人能辨别诸灵，使那人能说方言，又使另一人能翻译方言。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这一切都是同一位圣灵所赐的，是祂按自己的旨意分别赐给各人的。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这如同一个身体有许多肢体，肢体虽多，仍同属一个身体。基督的身体也是这样。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不论是犹太人或希腊人，是奴隶或自由人，我们都领受了同一位圣灵的洗礼，归入了同一个身体，同饮一位圣灵。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人的身体并非只有一个肢体，而是由许多肢体组成的。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如果脚说：“我不是手，所以我不属于身体”，难道它就因此不属于身体吗？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如果耳朵说：“我不是眼睛，所以我不属于身体，”难道它就因此不属于身体吗？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如果整个身体是一只眼睛，哪里有听觉呢？如果整个身体是一只耳朵，哪里有嗅觉呢？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其实，上帝按自己的旨意将各个肢体安置在身体上了。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全身如果只有一个肢体，还会是身体吗？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如今肢体虽多，但身体只有一个。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眼睛不能对手说：“我不需要你。”头也不能对脚说：“我不需要你。”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相反，看起来不太重要的肢体其实是不可或缺的。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我们认为身体上不体面的肢体，越要加以美化；不雅观的肢体，越要精心呵护。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我们身上体面的肢体用不着美化。上帝把身体的各肢体安排在一起，使那些不体面的肢体更体面，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这样身体各肢体才可以彼此相顾，不会分门别类。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如果一个肢体感到痛苦，全身也一同受苦。如果一个肢体得到荣耀，全身也一同喜乐。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你们就是基督的身体，并且各自都是身体的肢体。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上帝在教会中设立的第一是使徒，第二是先知，第三是教师，其次是行神迹的，然后是有医病恩赐的，帮助别人的，管理事务的，说各种方言的。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岂是都做使徒吗？都做先知吗？都做教师吗？都行神迹吗？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都有医病的恩赐吗？都会说方言吗？都会翻译方言吗？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你们应该热心追求更大的恩赐。 现在，我要将一条奇妙无比的道路指示你们！</w:t>
      </w:r>
    </w:p>
    <w:p>
      <w:pPr>
        <w:pStyle w:val="Heading2"/>
      </w:pPr>
      <w:r>
        <w:rPr>
          <w:lang w:val="zh_CN" w:bidi="zh_CN"/>
        </w:rPr>
        <w:t>哥林多前书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我就算能说人类和天使的各种语言，如果没有爱，也不过是咣咣作响的锣和钹。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我就算能做先知讲道，又明白各种奥秘，而且知识渊博，甚至有移开山岭的信心，如果没有爱，也一无是处。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我就算倾家荡产周济穷人，甚至舍己捐躯任人焚烧，如果没有爱，也一无所获。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爱是恒久忍耐，又有恩慈；爱是不嫉妒，不自吹自擂，不骄傲自大，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不鲁莽无礼，不自私自利，不轻易动怒，不怀怨记恨，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不喜爱不义，只喜爱真理；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凡事能包容，凡事有信心，凡事有盼望，凡事能忍耐。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爱永不止息。然而，先知讲道的恩赐终会过去，说方言的恩赐也会停止，知识也将成为过去。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我们现在知道的有限，做先知所讲的也有限，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等那全备的来到，这有限的事都要被废弃。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当我是小孩子的时候，我的思想、言语和推理都像小孩子，长大后，我就把一切幼稚的事丢弃了。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如今我们好像对着镜子观看影像，模糊不清，但将来会面对面。现在我所知道的有限，但将来会完全知道，如同主知道我一样。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如今常存的有信、望、爱这三样，其中最伟大的是爱。</w:t>
      </w:r>
    </w:p>
    <w:p>
      <w:pPr>
        <w:pStyle w:val="Heading2"/>
      </w:pPr>
      <w:r>
        <w:rPr>
          <w:lang w:val="zh_CN" w:bidi="zh_CN"/>
        </w:rPr>
        <w:t>哥林多前书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你们要追求爱，也要切慕属灵的恩赐，尤其是做先知讲道的恩赐。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人说方言，是对上帝说的，并非对人说的，因为没有人听得懂，他是在心灵里述说各种奥秘。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但先知讲道是对人讲的，为了要造就、鼓励、安慰人。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说方言只是造就自己，但做先知讲道是造就教会。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我希望你们都能说方言，不过，我更希望你们都能做先知讲道。说方言的不如做先知讲道的重要，除非把方言翻译出来，使教会得造就。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弟兄姊妹，我如果到你们那里只说方言，不讲解有关上帝的启示、知识、预言、教导，对你们有什么益处呢？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就连没有生命的箫和琴，如果发出的声音杂乱无章，谁能知道所吹所弹的是什么曲子呢？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如果号声不清楚，谁会预备打仗呢？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同样，除非你们讲出清楚的信息，不然听见的人怎能明白呢？那岂不等于对空气说话吗？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世上有各种语言，却没有一种是毫无意义的。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如果有人对我说话，我却不明白他的语言，我们就成了彼此语言不通的人。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你们也是一样，既然渴慕属灵的恩赐，就应该多多追求造就教会的恩赐。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所以说方言的人应当祈求能把方言翻译出来。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如果我用方言祷告，那是我的灵在祷告，但我的悟性没有发挥作用。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那么，我该怎么做呢？我要用灵祷告，也要用悟性祷告；我要用灵歌唱，也要用悟性歌唱。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否则，如果你在聚会中用方言来感恩，在座不懂方言的人不明白你在说些什么，怎能在你感恩的时候说“阿们”呢？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你的感恩表达得固然美好，无奈不能造就别人。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感谢上帝，我说方言比你们众人都多。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但在教会中我宁可用悟性说五句教导人的话，胜过说万句别人不懂的方言。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弟兄姊妹，你们的思想不要像小孩子，要长大成熟，但在罪恶的事上要像婴孩。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律法书上记载： “主说，‘我要借着讲陌生语言的人和外邦人的口向这些子民说话。 虽然如此， 他们仍然不听从我。’”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由此可见，讲方言不是显给信徒的标记，而是显给非信徒的标记；但先知讲道是显给信徒的标记，不是显给非信徒的标记。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所以，如果聚会的时候，整个教会的人都说方言，偶然有不懂方言的人或非信徒进来，他们岂不会说你们全都疯了吗？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但如果你们都做先知讲道，偶然有非信徒或是不懂方言的人进来，他会因所听的道而知罪，良心受到谴责，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心中的秘密也会显露出来，便俯伏敬拜上帝，说：“上帝真的在你们当中！”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那么，弟兄姊妹，你们该怎么做呢？你们聚会的时候，不管是唱诗、教导、讲启示、说方言或翻译方言，都应该是为了造就人。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如果有人说方言，应该只限于两个人，最多三个，要轮流说，而且要有人把它翻译出来。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如果没有人翻译，说方言的人就当在聚会中闭口不言，只向自己和上帝说。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做先知讲道的也应该只限于两三个人，其他人应当慎思明辨。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但如果上帝的启示临到在座的其他人，正在讲的人要停下来，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这样大家都可以轮流讲道，人人都可以得到教导和勉励。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先知的灵受先知控制，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因为上帝不是叫人混乱的上帝，而是赐人安宁的上帝。 正如圣徒的各教会一样，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妇女在聚会中要保持安静，因为她们不可发言，总要顺服，正如律法书所说的。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她们如果想要学什么，可以在家问自己的丈夫，因为妇女在聚会中发言是可耻的。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难道上帝的道是出自你们吗？难道上帝的道单单传给了你们吗？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如果你们当中有人自认为是先知或属灵的人，他就应该知道我现在所写的是主的命令。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如果有人对此视而不见，不必理会他。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所以，我的弟兄姊妹，你们要切慕做先知讲道，也不要禁止说方言。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但无论做什么事，都要按规矩，有次序。</w:t>
      </w:r>
    </w:p>
    <w:p>
      <w:pPr>
        <w:pStyle w:val="Heading2"/>
      </w:pPr>
      <w:r>
        <w:rPr>
          <w:lang w:val="zh_CN" w:bidi="zh_CN"/>
        </w:rPr>
        <w:t>哥林多前书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弟兄姊妹，我希望你们记住我传给你们的福音，就是你们所领受并向来坚持的福音。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你们若持守我传给你们的，必因这福音而得救——除非你们没有真正相信。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我所领受并传给你们的最重要的信息是：基督照圣经的记载为我们的罪死了，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然后被埋葬了；又照圣经的记载在第三天复活了，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并曾向矶法显现，又向十二使徒显现；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后来有一次向五百多位弟兄姊妹显现，其中有许多至今还健在，也有些已经安息了；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随后，祂向雅各显现，又向众使徒显现；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到最后，竟也向我这好像未按产期出生的人显现。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在众使徒中我最微不足道，根本不配称为使徒，因为我曾迫害上帝的教会。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但靠着上帝的恩典，我成了今天的我，祂赐给我的恩典没有枉费。我比其他人更加劳苦，不过我不是靠自己，而是上帝的恩典与我同在。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不论是我传的还是其他使徒传的，我们怎样传，你们也怎样相信了。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既然我们一直都在传扬基督已经从死里复活，怎么你们当中却有人否定死人复活的事呢？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要是没有死人复活的事，基督也就没有复活。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如果基督没有复活，我们所传的就是虚空，你们所信的也是虚空。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而且，我们就是在为上帝做假见证，因为我们见证上帝已经使基督复活了。如果没有死人复活的事，上帝也就没有叫基督复活。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如果人死了不会复活，基督也就没有复活。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如果基督没有复活，你们的信仰就是虚空，你们依旧沉沦在罪中，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那些在基督里安息的人也灭亡了。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如果我们对基督的盼望只在今世，我们就是世上最可怜的人。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然而，基督已经从死里复活，祂是死人中第一个复活的。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既然死亡的到来是借着一人，复活的到来也是借着一人。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因为正如在亚当里众人都死了，同样，在基督里众人也都要复活。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然而，各人要按照先后次序复活。基督最先复活，以后祂再来时，属祂的人也要复活。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最后末日来临，那时基督会废除一切执政的、掌权的、有能力的，将国度交给父上帝。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因为基督必执掌王权，直到上帝将所有的仇敌都放在祂脚下。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祂最后要毁灭的仇敌就是死亡。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因为圣经上说：“上帝使万物降服在祂脚下。”当然，这里说的“万物都降服祂”不包括使万物降服祂的上帝。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到了万物都降服基督以后，圣子基督也要归服那使万物降服祂的上帝，使上帝做万物的主宰。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否则，那些人替死人受洗有什么意义呢？死人如果不会复活，为什么要替他们受洗呢？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我们又何必时刻身临险境呢？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我天天面对死亡。弟兄姊妹，我这样说，就跟我在主基督耶稣里以你们为荣一样，没有半点虚假。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从人的角度看，我在以弗所与那些恶兽格斗对我有什么益处呢？如果死人不会复活，“让我们吃喝吧！因为明天我们就死了。”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你们不要上当受骗：“坏朋友会败坏好品德。”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你们该醒悟了！不要继续犯罪，因为你们当中有些人不认识上帝。我说这话是要叫你们羞愧。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也许有人会问：“死人怎样复活呢？复活后会有怎样的身体呢？”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无知的人啊！你们种下的种子必须先死，然后才能生长。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而且，你们种下的并不是那将来要长成的形体，仅仅是种子，或麦种，或其他种子。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上帝按自己的旨意赐给种子形体，每样种子都有自己的形体。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血肉之体各不相同，人、兽、鸟、鱼都各有不同的形体。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此外，有天上的形体，也有地上的形体，两者的荣光各不相同。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日有日的荣光，月有月的荣光，星有星的荣光，这颗星和那颗星的荣光也有分别。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死人复活也是同样的道理。种下去的会朽坏，复活的不会朽坏；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种下去的是羞耻的，复活的是荣耀的；种下去的是软弱的，复活的是刚强的；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种下去的是血肉之躯，复活的是属灵的形体。既有血肉之躯，也必有属灵的形体。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圣经上也说：“第一个人亚当成了有生命的人”，但末后的亚当是赐人生命的灵。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先有的不是属灵的形体，而是血肉之躯，以后才有属灵的形体。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第一个人亚当来自地上，是用尘土造的，但第二个人基督来自天上。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尘土所造的那位是什么样，属地的人也是什么样；从天而来的那位是什么样，属天的人也是什么样。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我们既然有属地的形象，将来也必有属天的形象。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弟兄姊妹，我告诉你们，血肉之躯不能承受上帝的国，必朽坏的身体也不能承受永不朽坏的产业。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听着，我要告诉你们一个奥秘：我们并不是都要死亡，而是都要改变，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就在一刹那，眨眼之间，最后的号角吹响的时候。因为号角一吹响，死人就要复活成为永不朽坏的，我们也要改变。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那时，这必朽的身体要变成不朽的，这必死的要变成不死的。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当这一切发生的时候，就应验了圣经上的话： “死亡被胜利吞灭了。”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“死亡啊！你得胜的权势在哪里？ 死亡啊！你的毒钩在哪里？”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死亡的毒钩就是罪，罪的权势就是律法。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但感谢上帝，祂使我们靠着主耶稣基督得胜。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所以，我亲爱的弟兄姊妹，你们务要坚定不移，总要竭力做主的工作，因为你们知道自己在主里的辛勤付出不会白费。</w:t>
      </w:r>
    </w:p>
    <w:p>
      <w:pPr>
        <w:pStyle w:val="Heading2"/>
      </w:pPr>
      <w:r>
        <w:rPr>
          <w:lang w:val="zh_CN" w:bidi="zh_CN"/>
        </w:rPr>
        <w:t>哥林多前书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至于捐款帮助圣徒这件事，你们可以照我吩咐加拉太各教会的方法办理。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每逢周日，各人应按照自己的收入抽出一部分留起来，免得我到的时候才现凑。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我到了以后，会差遣你们委托的人带着推荐信，把你们的捐款送到耶路撒冷。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如果我也需要去的话，他们可以跟我一起去。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我正打算从马其顿经过，过了马其顿，我就去探望你们。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我也许会和你们住一段时期，甚至在你们那里过冬。之后，我无论去什么地方，你们都可以给我送行。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我不想只是现在顺道探望你们，主若许可，我盼望能够和你们同住一段时期。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我会在以弗所停留到五旬节，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因为大门为我敞开了，工作很有成效，不过反对我的人也很多。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提摩太到了以后，你们务要好好接待他，让他在你们那里安心，因为他和我一样，都是在为主做工。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所以谁也不许轻视他。你们要帮助他平安地回到我这里，我正在等候他和弟兄们同来。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至于亚波罗弟兄，我虽然再三劝他和弟兄们去你们那里，但他目前还不愿去。不过他有机会就会去。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你们要警醒，在信仰上坚定不移，做勇敢刚强的人。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无论做什么事，都要有爱心。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弟兄姊妹，你们都知道司提法纳一家在亚该亚是最早信主的，也知道他们怎样尽心竭力地服侍圣徒。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你们要顺服这样的人，也要顺服所有同心努力服侍的人。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我很高兴司提法纳、福徒拿都和亚该古来我这里，因为你们帮不到我的地方，他们都补足了。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他们使我和你们心里都感到十分欣慰，你们要敬重这样的人。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亚细亚的各教会问候你们。亚居拉和百基拉夫妇及常在他们家里聚会的信徒，奉主的名衷心地问候你们。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全体弟兄姊妹都问候你们。你们要以圣洁的吻彼此问候。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我保罗亲笔问候你们。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如果有人不爱主，这人可咒可诅！主啊，我愿你来！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愿主耶稣基督的恩典与你们同在！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我在基督耶稣里爱你们众人。阿们！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