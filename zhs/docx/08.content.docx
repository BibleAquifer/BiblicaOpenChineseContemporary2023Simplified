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Biblica® 圣经当代译本开放资源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Biblica® 圣经当代译本开放资源</w:t>
      </w:r>
      <w:r>
        <w:rPr>
          <w:lang w:val="zh_CN" w:bidi="zh_CN"/>
        </w:rPr>
        <w:t xml:space="preserve"> © 2023 </w:t>
      </w:r>
      <w:hyperlink r:id="rId13">
        <w:r>
          <w:rPr>
            <w:lang w:val="zh_CN" w:bidi="zh_CN"/>
          </w:rPr>
          <w:rPr>
            <w:color w:val="0000EE"/>
            <w:u w:val="single"/>
          </w:rPr>
          <w:t>Biblica, Inc</w:t>
        </w:r>
      </w:hyperlink>
      <w:r>
        <w:rPr>
          <w:lang w:val="zh_CN" w:bidi="zh_CN"/>
        </w:rPr>
        <w:t xml:space="preserve">, licensed under a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CC BY-SA 4.0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Biblica® 圣经当代译本开放资源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CN" w:bidi="zh_CN"/>
        </w:rPr>
        <w:t>路得记 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在士师执政的时代，犹大发生了饥荒。有一个人带着妻子和两个儿子从犹大的伯利恒迁到摩押境内寄居。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这个人名叫以利米勒，妻子叫拿俄米，两个儿子分别叫玛伦和基连。他们都是犹大 伯利恒的以法他人。他们来到摩押，就在那里住了下来。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后来，拿俄米的丈夫以利米勒去世了，留下她和两个儿子。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这两个儿子都娶了摩押的女子为妻，一个名叫俄珥巴，一个名叫路得。在那里住了大约十年后，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玛伦和基连二人都去世了，只剩下拿俄米，没有了丈夫，也没有了儿子。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后来，拿俄米在摩押听说耶和华眷顾祂的子民，使他们五谷丰登，就带着两个儿媳妇准备回故乡。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她们离开所居住的地方，动身返回犹大。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拿俄米对两个儿媳妇说：“你们还是各回娘家去吧！愿耶和华恩待你们，就好像你们恩待死去的丈夫和我一样。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愿耶和华使你们都有机会再嫁，找到好归宿。”拿俄米说完了，就亲吻她们。她们都放声大哭，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说：“不！我们要跟你一起回你的家乡。”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拿俄米说：“我的女儿啊，回娘家去吧！为什么要跟我去呢？难道我还能生儿子做你们的丈夫吗？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回去吧！我的女儿啊，走吧！我已经老了，不可能再嫁人了。就算我还有指望，今晚能再结婚生子，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难道你们能一直不嫁，等到他们长大吗？不要这样，我的女儿啊！这样你们会很苦，我就更苦了，因为耶和华伸手惩罚我。”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她们又放声大哭，俄珥巴就亲吻婆婆，向她道别，但路得却依依不舍，不肯离去。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拿俄米说：“你看，你嫂嫂已经回她家乡和她拜的神明那里去了，你也跟着嫂嫂回去吧！”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路得说：“不要逼我撇你而去。你往哪里去，我也要往哪里去；你住在哪里，我也要住在哪里；你的同胞就是我的同胞，你的上帝就是我的上帝；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你死在哪里，我也死在哪里、葬在哪里。只有死才能把我们分开。否则，愿耶和华重重地惩罚我！”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拿俄米见路得坚决要跟她走，就不再劝阻她了。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于是，二人便一同回到伯利恒。她们进了伯利恒，全城轰动。妇女们问：“这不是拿俄米吗？”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拿俄米对她们说：“不要再叫我拿俄米了，叫我玛拉吧！因为全能者叫我过得好苦啊！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我曾满满地离开这里，现在耶和华却使我空空地回来。既然耶和华叫我受苦，全能者使我遭难，为何还叫我拿俄米呢？”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拿俄米带着她的儿媳妇摩押女子路得从摩押回到了伯利恒，那时正是开始收割大麦的季节。</w:t>
      </w:r>
    </w:p>
    <w:p>
      <w:pPr>
        <w:pStyle w:val="Heading2"/>
      </w:pPr>
      <w:r>
        <w:rPr>
          <w:lang w:val="zh_CN" w:bidi="zh_CN"/>
        </w:rPr>
        <w:t>路得记 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拿俄米的丈夫以利米勒有个亲戚，名叫波阿斯，是个有名望的财主。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摩押女子路得对拿俄米说：“让我到田里去，跟在那些愿意恩待我的人后面，捡些麦穗回来。”拿俄米说：“去吧，我的女儿！”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于是，路得便去了。她恰巧来到以利米勒的亲戚波阿斯的田里，跟在收割的人后面捡麦穗。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当时，波阿斯刚好从伯利恒来到田间，向那些收割的工人问安说：“愿耶和华与你们同在。”他们回答说：“愿耶和华赐福给你。”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波阿斯问负责收割的工头说：“那是谁家的女子？”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工头回答说：“她是摩押女子，跟拿俄米刚从摩押回来。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她求我让她跟在收割的人后面，捡工人扎捆时遗落的麦穗。她一大早就来到这里，一直捡到现在，除了在凉棚里稍微坐了一会儿之外，几乎没有休息。”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波阿斯对路得说：“姑娘，听我说，你不用到别人的田里去拾麦穗了，也不必离开这里，只管留下来跟我的女工在一起。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你看我的工人在哪一块田里收割，就跟着我的女工去，我已经吩咐工人不可欺负你。要是你渴了，就去水罐那里喝工人打回来的水。”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路得就俯伏在地叩谢他，说：“我不过是个外族人，你为什么这样恩待我、体恤我？”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波阿斯说：“自从你丈夫过世之后，你怎样善待婆婆，怎样离开父母和家乡来到素不相识的人当中，我都听说了。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愿耶和华照你所行的奖赏你！你来投靠在以色列的上帝耶和华的翅膀下，愿祂厚厚地赏赐你。”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路得说：“我主啊！我真是在你面前蒙恩，虽然我连你的婢女都不如，你还好言安慰我。”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吃饭的时候，波阿斯对路得说：“来，吃一点饼吧，可以蘸着醋吃。”路得便坐在那些收割工人旁边。波阿斯递给她一些烤好的麦穗。她吃饱了，还有剩余的。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当她起来又要去捡麦穗的时候，波阿斯就吩咐他的工人说：“你们要任由她捡，就算她从麦捆中捡麦穗，你们也不要为难她。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甚至要从麦捆中抽一些出来让她捡，不要责骂她。”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于是，路得便在田间继续捡麦穗，到了黄昏，她把捡到的麦穗打了，大约有十公斤大麦。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她把捡来的麦子带回城里给婆婆拿俄米看，又把剩下来的食物给婆婆。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婆婆问她：“你今天在哪里拾麦穗？在哪里做工？愿那善待你的人蒙福！”她就告诉婆婆说：“今天我在一个名叫波阿斯的人那里工作。”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拿俄米说：“愿耶和华赐福给他，他对活着的和过世的都是那么有情有义。”拿俄米又对路得说：“这人是我们的近亲，有为我们赎业的责任。”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摩押女子路得说：“他还对我说，‘你可以跟在我的工人后面捡麦穗，直到他们把我的庄稼都收完为止。’”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拿俄米对儿媳路得说：“我的女儿啊，你就跟他的女工一起到田里去，免得去别人的田里被欺负。”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因此，路得便常跟波阿斯的女工在一起捡麦穗，直到大麦小麦都收割完毕。路得就这样陪伴婆婆过日子。</w:t>
      </w:r>
    </w:p>
    <w:p>
      <w:pPr>
        <w:pStyle w:val="Heading2"/>
      </w:pPr>
      <w:r>
        <w:rPr>
          <w:lang w:val="zh_CN" w:bidi="zh_CN"/>
        </w:rPr>
        <w:t>路得记 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一天，路得的婆婆拿俄米对她说：“我的女儿啊，我实在应该为你找个好归宿，使你生活幸福。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波阿斯不是我们的亲戚吗？而且你又常与他的女工在一起。今晚他会在麦场簸大麦。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你要梳洗打扮、抹上香膏、换件衣服，然后去麦场，但不要让他认出你是谁。等他吃饱喝足，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躺下睡觉的时候，你看准他躺卧的地方，去掀开盖在他脚上的被，躺在那里，到时他必定会告诉你该怎样做。”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路得说：“好，我一定照你的吩咐去做。”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于是，路得就到麦场去，照她婆婆吩咐的去做。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波阿斯吃过晚饭，心里舒畅，便躺在麦堆旁边睡着了。路得悄悄过去掀起盖在他脚上的被，躺在他脚旁。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到了半夜，波阿斯忽然惊醒，翻过身来，发现一个女子躺在他的脚旁，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便问道：“你是谁？”她答道：“我是你的婢女路得，请用你的衣襟遮盖我，因为你是我的近亲。”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波阿斯说：“姑娘，愿耶和华赐福给你，因为你一直对婆家情深义重，现在更是如此。你本来可以找一个富有或贫穷的年轻丈夫，然而你却没有这样做。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姑娘，不要害怕，你所说的一切，我都会去为你安排，城里所有的人都知道你是个贤德的女子。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不错，我是你的近亲，可是有一个人比我更近。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你今晚就留在这里，明天早上，如果他答应尽亲属的义务，就由他照顾你；如果他不肯，我凭永活的耶和华起誓，我会尽我的本分。现在你只管安心睡到天亮。”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路得就躺在波阿斯的脚旁。天未亮，还看不清人的时候，路得就起来了。因为波阿斯曾对她说：“不可让别人知道有女人来过麦场。”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离开的时候，波阿斯对她说：“把你的外衣拿来铺开。”路得就照做了。他用路得的外衣包了六簸箕大麦，帮她扛在肩上，她便回城了。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回到家中，婆婆问她：“女儿啊，怎么样了？”路得便将事情的经过都告诉了婆婆。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她又说：“那个人给了我六簸箕大麦，对我说，‘不要空手回去见你婆婆。’”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拿俄米说：“女儿啊！你只管安静等候，看这事怎样发展，因为那人今天不把事情办妥，是绝不会休息的。”</w:t>
      </w:r>
    </w:p>
    <w:p>
      <w:pPr>
        <w:pStyle w:val="Heading2"/>
      </w:pPr>
      <w:r>
        <w:rPr>
          <w:lang w:val="zh_CN" w:bidi="zh_CN"/>
        </w:rPr>
        <w:t>路得记 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波阿斯来到城门口，坐在那里，恰巧看见他所说的那位至亲经过，便招呼他说：“某人啊，请过来坐一坐。”那人便走过来坐下。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波阿斯又邀请了城里的十位长老，对他们说：“请过来坐一坐。”他们都坐下以后，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波阿斯便对那位至亲说：“拿俄米从摩押回来了，现在要卖我们族兄以利米勒的那块地，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我想应该让你知道这件事。你最有权赎那块地，其次才是我，此外再没有别人了。如果你愿意赎回那块地，请你当着在座各位长老的面表明。如果不愿意，请你让我知道。”那人说：“我愿意赎。”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波阿斯说：“那么，你从拿俄米手中买地的那天，也要娶已死之人的妻子摩押女子路得，好让死者继续在产业上留名。”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那位至亲说：“那我就不能赎了，免得损害到我的产业。你来赎吧，我不能赎。”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从前在以色列，买赎或交易有这样的规矩：一旦成交，一方要把鞋脱下来交给另一方，以色列人以此为成交的凭据。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那位至亲对波阿斯说：“你自己买吧！”他就把鞋脱了下来。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波阿斯向长老和所有在场的人说：“请各位今天为我作证，所有属于以利米勒、基连和玛伦的产业，我都从拿俄米手上买了。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同时，我要娶玛伦的遗孀摩押女子路得为妻，好使死者继续在产业上留名，免得他的名在本族本乡中消失。今天，请各位作证。”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聚集在城门口的众人和长老都说：“我们愿意作证。愿耶和华使要进你家门的这女子，像建立以色列家的拉结和利亚一样。愿你在以法他家业兴隆，在伯利恒声名远扬。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愿耶和华借着这年轻女子赐你后裔，使你家像先祖犹大和她玛的儿子法勒斯家一样。”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这样，波阿斯便娶了路得为妻，与她同房。耶和华使她怀孕生了一个儿子。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妇女们对拿俄米说：“耶和华当受称颂！因为今日祂赐给你一位至亲，使你后继有人，愿这孩子在以色列得享盛名！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他必让你的生命重新得力，奉养你，使你安度晚年，因为他是爱你的儿媳妇所生的。有这儿媳妇比有七个儿子还要好！”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拿俄米接过婴孩抱在怀中，照顾他。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邻居的妇女们说：“拿俄米有孩子了！”她们给孩子取名叫俄备得，这俄备得就是耶西的父亲，耶西是大卫的父亲。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以下是法勒斯的家谱：法勒斯生希斯仑，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希斯仑生兰，兰生亚米拿达，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亚米拿达生拿顺，拿顺生撒门，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撒门生波阿斯，波阿斯生俄备得，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俄备得生耶西，耶西生大卫。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