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雅各书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我是上帝和主耶稣基督的奴仆雅各，问候散居各地的十二支派的人。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我的弟兄姊妹，当你们遭遇各种试炼的时候，都要认为是喜乐的事。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要知道你们的信心经过考验会产生忍耐。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你们要忍耐到底，使你们纯全、完备、毫无缺欠。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如果你们谁缺少智慧，就当求慷慨施恩、不责备人的上帝，上帝必赐给他智慧。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但他要凭信心毫不疑惑地祈求，因为疑惑的人就像海上随风翻腾的波涛，起伏不定。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这种人别想从主那里得到什么。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他们三心二意，行事为人没有定见。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卑微的弟兄高升，应当快乐。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富有的弟兄降卑，也要快乐，因为他会像花草一样衰残。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骄阳升起，草就干枯，花也凋谢，美丽随之消失。富有的人在忙碌追求中也会如此衰残。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在试炼中能够忍耐到底的人有福了，因为他若经得起考验，就必得到主应许赐给爱祂之人的生命冠冕。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当人受到诱惑时，不可说：“是上帝在诱惑我。”因为上帝不受邪恶的诱惑，也不诱惑人。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其实每个受到诱惑的人都是受自己的私欲怂恿和诱惑。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私欲怀了胎，便生出罪，罪一旦长成，便带来死亡。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我亲爱的弟兄姊妹，不要上当受骗。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一切良善的施予和完美的恩赐都是从天上，从众光之父那里来的。祂不像转动的影子变幻无常。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祂按照自己的旨意，借着真道重生了我们，使我们在祂所造的万物中作初熟的果实。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我亲爱的弟兄姊妹，请记住：每个人都要快快地听，慢慢地说，慢慢地动怒。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因为人的愤怒不能成就上帝的公义。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所以你们要除去一切污秽和恶习，谦卑地领受那已经栽种在你们心里、能救你们灵魂的真道。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你们要行道，不要只是听道，自己欺骗自己。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因为人听道而不行道，就像照镜子一样，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照过后就走了，随即忘记了自己的容貌。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但详细查考那带来自由的全备律法并持之以恒的人，不是听了就忘，而是身体力行，这样的人必在他所行的事上蒙福。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如果有人自以为虔诚，却不勒住自己的舌头，就是在自己欺骗自己，他的所谓虔诚也毫无价值。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在父上帝看来，纯洁无瑕的虔诚是指照顾患难中的孤儿寡妇，并且不让自己被世俗玷污。</w:t>
      </w:r>
    </w:p>
    <w:p>
      <w:pPr>
        <w:pStyle w:val="Heading2"/>
      </w:pPr>
      <w:r>
        <w:rPr>
          <w:lang w:val="zh_CN" w:bidi="zh_CN"/>
        </w:rPr>
        <w:t>雅各书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我的弟兄姊妹，你们既然信了我们荣耀的主耶稣基督，就不可以貌取人。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比方说，一个手戴金饰、衣着华丽的人来参加你们的聚会，一个衣衫褴褛的人也来参加，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你们就看重那衣着华丽的，对他说：“请上座。”却对那穷人说：“你站在那边。”或“坐在我的脚凳边。”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你们这样做难道不是偏心待人，心怀恶意地判断人吗？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我亲爱的弟兄姊妹，请听我说，上帝不是拣选了世上的穷人，使他们在信心上富足，并承受祂应许赐给那些爱祂之人的国度吗？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你们反倒侮辱穷人。难道欺压你们、抓你们上法庭的不是那些有钱人吗？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不正是他们亵渎你们所敬奉的尊名吗？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你们如果能切实行出圣经中“要爱邻如己”这条至尊的律法，就对了。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你们如果以貌取人，便是犯罪，被律法定为违法者。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人遵守律法，就要全部遵守，他只要触犯律法中的一条，就等于干犯了全部，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因为那位说“不可通奸”的，也说过“不可杀人”。如果你没有犯通奸罪，却杀了人，你仍违背了律法。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既然你们要按使人自由的律法受审判，就应该按律法行事为人。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因为不怜悯人的会受到无情的审判，但怜悯胜过审判。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我的弟兄姊妹，如果有人自称有信心，却没有行为，有什么用呢？这种信心能够救他吗？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如果有弟兄姊妹缺衣少食，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你们只是对他们说：“安心走吧，愿你们穿得暖，吃得饱”，却不帮助他们解决实际困难，这有什么用呢？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因此，信心若没有行为，就是死的。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必有人说：“你有信心，我有行为。”请把你没有行为的信心指给我看，我就用行为把我的信心显给你看。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你相信上帝只有一位，你信得没错，鬼魔也相信，而且恐惧颤抖。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愚蠢的人啊，你们不知道没有行为的信心毫无用处吗？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我们的祖先亚伯拉罕把儿子以撒献在祭坛上的时候，难道不是因行为被称为义人吗？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可见他的信心和行为相称，而且信心要有行为才是完全的。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这正应验了圣经的记载：“亚伯拉罕信上帝，就被算为义人”，并且被称为“上帝的朋友”。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可见人被称为义人是因行为，并非单因信心。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还有妓女喇合，她收留使者，把他们藏在家里，又送他们从别的路逃生，不也是因行为被称为义人吗？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身体没有灵魂是死的，同样，信心没有行为也是死的。</w:t>
      </w:r>
    </w:p>
    <w:p>
      <w:pPr>
        <w:pStyle w:val="Heading2"/>
      </w:pPr>
      <w:r>
        <w:rPr>
          <w:lang w:val="zh_CN" w:bidi="zh_CN"/>
        </w:rPr>
        <w:t>雅各书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我的弟兄姊妹，不要个个当教师，因为你们知道，我们为人师表的将受到更严格的评判。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因为我们在许多方面难免有过失。如果谁在言语上没有过失，他就是纯全的人，也能在各方面保持自制。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我们如果把嚼环放在马嘴里，便可以驯服它，驾驭它。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一艘大船被强风吹袭时，船身虽然庞大，但舵手只要操纵一个小小的舵，就能随意驾驶它。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同样，人的舌头虽然很小，却能说夸大的话。 看啊，小火星能点燃大森林。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舌头就是火，是我们身体上的一个充满邪恶的世界，能玷污人的全身，足以烧毁人的一生，它是从地狱点燃的火。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自然界中的各类走兽、飞禽、爬虫、水族都可以被驯服，也已经被人类驯服了，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但无人能驯服自己的舌头，因为舌头是个蠢蠢欲动的邪恶之物，充满了致命的毒气。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我们用舌头来赞美我们的主和天父，也用舌头来咒诅照着上帝的形象被造的人。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赞美和咒诅竟然从同一张嘴里发出来。我的弟兄姊妹，这是不应该的！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同一个泉源能涌出甜苦两样水吗？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我的弟兄姊妹，无花果树能结出橄榄吗？葡萄树能结出无花果吗？一个咸水泉必流不出甜水来。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你们当中谁是有智慧、有见识的呢？请他带着从智慧而来的谦和在善行上表现出来。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但如果你们心怀苦涩的嫉妒和自私的野心，就不要自夸，也不要违背真理去撒谎。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这种智慧并非来自天上，而是从世俗、私欲和魔鬼来的。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哪里有嫉妒和自私的野心，哪里就会有混乱和各种恶事。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但从天上来的智慧首先是纯洁，然后是爱好和平、温良柔顺、充满怜悯、多结善果、不存偏见、没有虚伪。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使人和睦的人撒下和平的种子，必收获仁义的果实。</w:t>
      </w:r>
    </w:p>
    <w:p>
      <w:pPr>
        <w:pStyle w:val="Heading2"/>
      </w:pPr>
      <w:r>
        <w:rPr>
          <w:lang w:val="zh_CN" w:bidi="zh_CN"/>
        </w:rPr>
        <w:t>雅各书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你们彼此反目、互相争斗的起因是什么呢？不就是你们身体中不断交战的欲望吗？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你们贪心，得不到就去杀人。你们嫉妒，得不到就互相争斗、彼此反目。你们得不到是因为你们不向上帝祈求。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你们求也得不到是因为你们动机不纯，只为满足自己的欲望。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你们这些对主不忠的人啊，难道还不明白与世俗为友就是与上帝为敌吗？所以，凡是与世俗为友的，都是上帝的敌人。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圣经上说：“上帝所赐、住在我们心里的圣灵深愿我们完全属于祂。”你们以为这是空谈吗？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但上帝赐给我们更大的恩典，所以圣经上说：“上帝阻挡骄傲的人，恩待谦卑的人。”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因此，你们要服从上帝。要抵挡魔鬼，魔鬼必逃离你们。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你们亲近上帝，上帝就必亲近你们。有罪的人啊，洗净你们的手吧！三心二意的人啊，洁净你们的心吧！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你们要悲伤、忧愁、痛哭，转欢笑为悲哀，变欢乐为愁苦。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你们要在主面前谦卑，祂必提升你们。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弟兄姊妹，不要彼此抨击。抨击或论断弟兄姊妹就是抨击或论断律法。如果你论断律法，你就不是遵行律法的人，而是以审判者自居。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设立律法和审判人的只有一位，就是能拯救人也能毁灭人的上帝。你是谁，竟然论断邻舍呢？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你们有些人说：“今天或是明天，我们要往某某城去，在那里逗留一年半载，做生意赚钱。”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其实你们根本不知道明天会发生什么事。你们的生命是什么呢？你们只不过像一阵雾气，出现片刻，就无影无踪了。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你们应当说：“如果主许可，我们就可以活着，可以做这事或做那事。”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现在，你们竟敢傲慢自夸，这实属邪恶。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所以人若知道善而不去行，就是犯罪。</w:t>
      </w:r>
    </w:p>
    <w:p>
      <w:pPr>
        <w:pStyle w:val="Heading2"/>
      </w:pPr>
      <w:r>
        <w:rPr>
          <w:lang w:val="zh_CN" w:bidi="zh_CN"/>
        </w:rPr>
        <w:t>雅各书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你们这些富有的人啊！为那将要临到你们身上的灾难痛哭哀号吧！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你们的财物朽坏了，衣服也被虫蛀了。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你们的金银生了锈，那锈必要指控你们，像火一样吞噬你们的身体。在末世的日子里，你们只知道积攒财宝。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工人为你们收割庄稼，你们却克扣他们的工钱。那工钱在喊冤，工人的冤声已经传到万军之主的耳中了。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你们在世上奢侈享乐，在被宰杀的日子里，把自己养得肥肥胖胖。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义人并没有对抗你们，你们却将他们定罪并杀害。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弟兄姊妹，你们要忍耐，一直到主来。你们看农夫怎样等候地里宝贵的出产，耐心等候秋雨和春雨的降临。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同样，你们也要忍耐，心志坚定，因为主快来了。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弟兄姊妹，不要互相埋怨，免得受审判。你们看，审判的主已经站在门外了。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弟兄姊妹，你们要效法从前奉主的名说话的先知，以他们的受苦和忍耐为榜样。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我们认为那些忍耐到底的人是有福的。你们都知道约伯的忍耐，也知道主最终怎样待他，因为主充满怜悯和慈悲。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我的弟兄姊妹，最重要的是不可起誓，不可指着天起誓，也不可指着地起誓，不可指着任何东西起誓。你们说话，是就说是，不是就说不是，免得你们受审判。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你们中间正在受苦的人应该祷告，喜乐的人应该唱歌赞美，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生病的人应该请教会的长老来，奉主的名用油抹他的身体并为他祷告。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出于信心的祷告必能使病人痊愈，主必使他康复。倘若他犯了罪，也必得到赦免。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所以你们要彼此认罪，互相代祷，好得到医治。义人的祷告有极大的力量和功效。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以利亚先知和我们一样同是血肉之躯，他恳切地祈求不要下雨，结果三年半没有下雨。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后来他再祷告求雨，天就降雨，地也长出了庄稼。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我的弟兄姊妹，如果有人领一个偏离真道的人归回正路，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他该知道：使一个罪人迷途知返就是救一个灵魂脱离死亡，并且会遮盖许多罪。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