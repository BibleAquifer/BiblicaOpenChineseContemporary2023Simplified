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约翰福音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太初，道已经存在，道与上帝同在，道就是上帝。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祂太初就与上帝同在。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万物都是借着祂造的，受造之物没有一样不是借着祂造的。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祂里面有生命，这生命是人类的光。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光照进黑暗里，黑暗不能吞灭光。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有一个上帝差来的人名叫约翰，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他作为见证人来为光做见证，叫世人可以借着他相信。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约翰不是那光，而是那光的见证人。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那照亮世人的真光来到了世上。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祂来到世上，借祂而造的世界却不认识祂。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祂来到自己的地方，自己人却不接受祂。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但所有接受祂的，就是那些信祂的人，祂就赐给他们权利成为上帝的儿女。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这些人不是从血缘关系生的，也不是从情欲或人意生的，而是从上帝生的。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道成为肉身，住在我们中间，充满了恩典和真理。我们见过祂的荣耀，正是父独一儿子的荣耀。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约翰为祂做见证，高声喊道：“这就是我以前所说的那位，‘祂在我之后来，却比我位分高，因为祂在我之前已经存在了。’”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从祂的丰盛里，我们一次又一次地领受了恩典。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因为律法是借着摩西颁布的，恩典和真理则是借着耶稣基督赐下来的。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从来没有人见过上帝，只有父怀中的独一上帝把祂显明出来。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以下是约翰的见证。犹太人从耶路撒冷派祭司和利未人来查问约翰是谁。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约翰毫不隐瞒地说：“我不是基督。”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他们问：“那么，你是谁？是以利亚吗？” 他说：“不是。” 他们又问：“你是那位先知吗？” 他说：“不是。”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他们又追问：“你到底是谁？你自己说出来吧，我们好回复差我们来的人。”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他就用以赛亚先知的话说：“我就是那个在旷野大声呼喊‘修直主的路’的人。”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法利赛人派来的那些人问他：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“你既然不是基督，不是以利亚，也不是那位先知，那你为什么给人施洗呢？”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约翰答道：“我用水施洗，但在你们中间站着一位你们不认识的，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祂在我之后来，我连给祂解鞋带都不配。”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这事发生在约旦河东岸的伯大尼，就是约翰给人施洗的地方。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次日，约翰看见耶稣走过来，就说：“看啊！上帝的羔羊，除去世人罪恶的！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我说过，‘有一个人在我之后来，却比我位分高，因为祂在我之前已经存在了。’这就是我说的那位。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我以前并不认识祂，现在我用水给人施洗，是要把祂显明给以色列人。”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约翰又做见证说：“我看见圣灵好像鸽子一样从天降下，住在祂身上。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我本来不认识祂，但那位差我来用水给人施洗的告诉我，‘你看见圣灵降下，住在谁身上，谁就是用圣灵给人施洗的。’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我看见了，便做见证：祂就是上帝的儿子。”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再次日，约翰和两个门徒站在那里，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他看见耶稣经过，就说：“看啊！这是上帝的羔羊！”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两个门徒听见他的话，便跟从了耶稣。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耶稣转过身来，看见他们跟着，便问：“你们想要什么？” 他们说：“老师，你住在哪里？”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耶稣说：“你们来看吧。”他们便跟着去看耶稣住的地方。那时大约下午四点，他们就住在耶稣那里。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听见约翰的话后跟从耶稣的两个人中，有一个是西门·彼得的弟弟安得烈。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他首先去找他哥哥西门，说：“我们找到弥赛亚了！”弥赛亚的意思是基督。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他带着西门去见耶稣。 耶稣看着西门，对他说：“你是约翰的儿子西门，你要叫矶法。”矶法的意思是彼得。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又过了一天，耶稣决定去加利利。祂找到腓力，就对他说：“跟从我！”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腓力是伯赛大人，与彼得、安得烈是同乡。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腓力去找拿但业，对他说：“我们遇见了摩西律法和先知记载的那位！祂是约瑟的儿子，拿撒勒人耶稣。”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拿但业说：“拿撒勒能出什么好的？” 腓力说：“你来看看吧！”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耶稣看见拿但业走过来，就指着他说：“看啊，这是个真正的以色列人！他心里毫无诡诈。”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拿但业问耶稣：“你怎么会认识我？” 耶稣答道：“你在无花果树下，腓力叫你之前，我就看见你了。”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拿但业说：“老师，你是上帝的儿子！你是以色列的王！”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耶稣说：“我说看见你在无花果树下，你就信我吗？将来你还要看见比这更大的事。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我实实在在地告诉你们，你们会看见天开了，上帝的天使以人子为梯上上下下。”</w:t>
      </w:r>
    </w:p>
    <w:p>
      <w:pPr>
        <w:pStyle w:val="Heading2"/>
      </w:pPr>
      <w:r>
        <w:rPr>
          <w:lang w:val="zh_CN" w:bidi="zh_CN"/>
        </w:rPr>
        <w:t>约翰福音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第三天，有人在加利利的迦拿举办婚宴，耶稣的母亲在场。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耶稣和门徒也应邀赴宴。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酒喝完了，耶稣的母亲就对祂说：“他们没有酒了。”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耶稣说：“女士，何必把我牵扯进去？我的时候还没有到。”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祂母亲对仆人说：“祂叫你们做什么，你们就做什么。”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那里有六口犹太人用来行洁净礼仪的石缸，每口可以盛约一百升水。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耶稣对仆人说：“把缸倒满水！”他们就往缸里倒水，一直满到缸口。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耶稣又说：“现在舀些出来，送给宴席总管。”他们就送了去。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那些仆人知道酒是怎么来的，宴席总管并不知道。他尝过那水变的酒后，便把新郎叫来，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对他说：“人们都是先拿好酒款待客人，等客人喝够了，再把次等的拿出来，你却把好酒留到现在！”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这是耶稣第一次行神迹，是在加利利的迦拿行的，彰显了祂的荣耀，门徒都信了祂。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这事以后，耶稣和祂的母亲、弟弟及门徒一起去迦百农住了几天。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犹太人的逾越节快到了，耶稣便上耶路撒冷去。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祂看见圣殿外院有人在卖牛羊和鸽子，还有人坐在那里兑换银币，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就用绳子做成鞭子把牛羊赶出去，抛散钱商的银币，推翻他们的桌子，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又对卖鸽子的说：“把这些东西拿出去！不要把我父的殿当作市场。”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祂的门徒想起圣经上说：“我为你的殿心急如焚。”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当时，犹太人质问祂：“你能显什么神迹向我们证明你有权柄这样做？”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耶稣回答说：“你们拆毁这座殿，我三天之内就会把它重建起来。”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他们说：“这座殿用了四十六年才建成，你三天之内就要把它重建起来吗？”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其实耶稣说的殿是指自己的身体，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等到祂从死里复活以后，祂的门徒想起这句话，就相信了圣经和耶稣所传的道。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耶稣在耶路撒冷过逾越节期间，许多人看见祂行的神迹，就信了祂。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耶稣却不信任他们，因为祂洞悉万人。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不用别人告诉祂，祂也深知人的内心。</w:t>
      </w:r>
    </w:p>
    <w:p>
      <w:pPr>
        <w:pStyle w:val="Heading2"/>
      </w:pPr>
      <w:r>
        <w:rPr>
          <w:lang w:val="zh_CN" w:bidi="zh_CN"/>
        </w:rPr>
        <w:t>约翰福音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有一个法利赛人名叫尼哥德慕，是犹太人的官。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一天晚上，他来见耶稣，说：“老师，我们知道你是上帝差来教导人的，因为如果没有上帝的同在，没有人能行你所行的神迹。”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耶稣说：“我实实在在地告诉你，人若不重生，就不能看见上帝的国。”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尼哥德慕说：“人老了，怎能重生呢？难道要再进母腹生一次吗？”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耶稣说：“我实实在在地告诉你，人若不是从水和圣灵生的，就不能进上帝的国。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从肉体生的还是肉体，从灵生的才是灵。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我说你们必须重生，你不要惊奇。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风随意吹动，你听见它的声音，却不知道它从哪里来、往哪里去。凡从灵生的人也是这样。”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尼哥德慕又问：“这怎么可能呢？”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耶稣说：“你是以色列人的老师，还不明白这事吗？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我实实在在地告诉你，我们所说的是自己知道的，所见证的是自己见过的，可是你们不肯接受我们的见证。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我对你们说地上的事，你们尚且不信，要是说天上的事，你们怎么会信呢？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除了从天上降下来的人子以外，没有人到过天上。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摩西在旷野怎样举起铜蛇，人子也必照样被举起来，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叫一切信祂的人都得到永生。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“因为上帝爱世人，甚至将祂独一的儿子赐给他们，叫一切信祂的人不致灭亡，反得永生。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上帝差祂的儿子到世上来，不是要定世人的罪，而是要借着祂的儿子拯救世人。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信祂的人不会被定罪，不信的人已经被定罪，因为他们不信上帝独一的儿子。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光来到世上，世人因为自己的行为邪恶而不爱光，反爱黑暗，这就是他们被定罪的原因。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作恶的人恨光，不肯接近光，恐怕他们的罪行暴露出来。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但遵行真理的人喜欢接近光，好显明他们所做的是靠上帝做的。”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这事之后，耶稣和门徒前往犹太地区，在那里住下，给人施洗。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23-24</w:t>
      </w:r>
      <w:r>
        <w:rPr>
          <w:lang w:val="zh_CN" w:bidi="zh_CN"/>
        </w:rPr>
        <w:t xml:space="preserve"> 那时约翰还没有入狱，他在靠近撒冷的哀嫩也给人施洗。那里水多，众人都去受洗。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约翰的门徒和一个犹太人为了洁净的礼仪争辩起来，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于是他们来见约翰，说：“老师，你看，以前在约旦河东岸和你在一起、你为祂做见证的那位在给人施洗，众人都去祂那里了！”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约翰回答说：“除非是从天上赐的，否则人什么都得不到。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你们自己可以为我做见证，我说过我不是基督，我只是奉差遣在祂前面预备道路。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娶新娘的是新郎，伴郎听见新郎的声音，就会欢喜快乐。因此，我现在也心满意足了。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祂必兴旺，我必衰微。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“从上面来的超越万物；从地上来的，属于地，他所谈论的也不外乎地上的事。从天上来的超越万物。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祂见证的是自己的所见所闻，只是没有人接受祂的见证。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接受祂见证的人印证了上帝是真实的。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上帝所差来的，说的是上帝的话，因为上帝将圣灵无限量地赐给祂。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父爱子，已把万物交在祂手里。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信子的人有永生；不信子的人得不到永生，上帝的烈怒常在他身上。”</w:t>
      </w:r>
    </w:p>
    <w:p>
      <w:pPr>
        <w:pStyle w:val="Heading2"/>
      </w:pPr>
      <w:r>
        <w:rPr>
          <w:lang w:val="zh_CN" w:bidi="zh_CN"/>
        </w:rPr>
        <w:t>约翰福音 4:1-3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1-3</w:t>
      </w:r>
      <w:r>
        <w:rPr>
          <w:lang w:val="zh_CN" w:bidi="zh_CN"/>
        </w:rPr>
        <w:t xml:space="preserve"> 耶稣得知法利赛人听见祂比约翰收徒施洗的人数还多，便离开犹太，返回加利利。其实不是耶稣亲自施洗，而是祂的门徒施洗。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祂回加利利的路上必须经过撒玛利亚。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于是，祂来到撒玛利亚的一座城，名叫叙加，靠近雅各留给他儿子约瑟的那块地。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雅各井就在那个地方。耶稣走路疲乏，便坐在井旁休息。那时大约是正午。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7-8</w:t>
      </w:r>
      <w:r>
        <w:rPr>
          <w:lang w:val="zh_CN" w:bidi="zh_CN"/>
        </w:rPr>
        <w:t xml:space="preserve"> 门徒都进城买食物去了。有一个撒玛利亚的妇人来打水，耶稣对她说：“请给我一点水喝。”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撒玛利亚妇人说：“你是个犹太人，怎么向我这撒玛利亚妇人要水喝？”原来犹太人和撒玛利亚人互不往来。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耶稣回答说：“要是你知道上帝的恩赐，又知道向你要水喝的是谁，你早就求祂了，祂也早就把活水给你了。”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妇人说：“先生，你没有打水的器具，井又深，你从哪里得到活水呢？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我们的祖先雅各把这口井留给我们，他自己和他的儿女、牲畜都喝这井里的水，难道你比他更大吗？”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耶稣说：“人喝了这井里的水，还会再渴，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但是喝了我所赐的水，永远不会再渴。我所赐的水要在他里面成为生命的泉源，涌流不息，直到永生。”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妇人说：“先生，请你把这水赐给我，我就不会再渴了，也用不着来打水了。”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耶稣说：“去叫你的丈夫来。”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妇人说：“我没有丈夫。”耶稣说：“你说的对，你没有丈夫，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因为你有过五个丈夫了，现在和你在一起的也不是你丈夫。你说的是实话。”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妇人说：“先生，我看你一定是先知。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我们的祖先一向都是在这山上敬拜上帝，你们却说耶路撒冷才是敬拜的地方。”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耶稣回答说：“妇人，你要信我。时候快到了，你们将不在这山上或耶路撒冷敬拜父。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你们不知道你们敬拜的是谁，我们知道我们敬拜的是谁，因为救恩是从犹太人出来的。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时候快到了，现在就是，真正敬拜父的，要用心灵、按真理敬拜祂，因为父寻找的正是这样敬拜祂的人。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上帝是灵，所以必须用心灵、按真理敬拜祂。”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妇人说：“我知道那被称为基督的弥赛亚要来。祂来了，会把一切都告诉我们。”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耶稣说：“我这位跟你说话的就是。”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这时，门徒回来了，看见耶稣和一个妇人谈话，感到惊奇，可是没有人问：“你想要什么？”或问：“你为什么和她说话？”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那妇人撇下水罐，回到城里，对人们说：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“你们快来看啊！有一个人把我做过的事都说了出来。莫非祂就是基督？”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众人听了就到城外去见耶稣。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其间，门徒对耶稣说：“老师，请吃点东西吧。”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耶稣说：“我有食物吃，是你们不知道的。”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门徒彼此议论说：“难道有人给祂吃的了？”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耶稣说：“我的食物就是遵行差我来者的旨意，完成祂的工作。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你们不是说还有四个月才到收割的时候吗？举目向田观看吧，庄稼已经熟了，可以收割了。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收割的人可以得到报酬并为永生收获果实，叫撒种的和收割的一同快乐。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俗语说得好，‘那人撒种，这人收割。’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我派你们去收割那些你们没有劳作的庄稼，别人劳苦，你们享受他们劳苦的成果。”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那城里有许多撒玛利亚人信了耶稣，因为那妇人做见证说：“祂把我做过的事都说了出来。”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撒玛利亚人来见耶稣，恳求祂留下来，祂就在那里住了两天。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因为耶稣传的道，信的人更多了。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他们对那妇人说：“现在我们信，不再是因为你的话，而是我们亲耳听见了，知道祂真是世人的救主。”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两天后，耶稣动身前往加利利。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祂以前说过：“先知在本乡不受人尊敬。”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然而，祂回到加利利却受到当地人欢迎，因为他们上耶路撒冷过节时，看见了祂的一切作为。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祂又到了加利利的迦拿，就是祂从前把水变成酒的地方。有一个大臣的儿子在迦百农患了病。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大臣听说耶稣从犹太来到加利利，立刻赶来见祂，求祂去医治他病危的儿子。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耶稣对他说：“你们不看见神迹奇事，总不相信。”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大臣说：“先生，趁我的孩子还没死，求你赶快去！”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耶稣说：“回去吧，你的儿子好了。”他相信耶稣的话，就回去了。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途中遇见奴仆来报信，说他儿子好了，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他就问什么时候好的。仆人说：“昨天下午一点钟烧就退了。”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53</w:t>
      </w:r>
      <w:r>
        <w:rPr>
          <w:lang w:val="zh_CN" w:bidi="zh_CN"/>
        </w:rPr>
        <w:t xml:space="preserve"> 他知道正是那时候耶稣对他说：“你的儿子好了。”他和全家都信了。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54</w:t>
      </w:r>
      <w:r>
        <w:rPr>
          <w:lang w:val="zh_CN" w:bidi="zh_CN"/>
        </w:rPr>
        <w:t xml:space="preserve"> 这是耶稣从犹太回到加利利后行的第二个神迹。</w:t>
      </w:r>
    </w:p>
    <w:p>
      <w:pPr>
        <w:pStyle w:val="Heading2"/>
      </w:pPr>
      <w:r>
        <w:rPr>
          <w:lang w:val="zh_CN" w:bidi="zh_CN"/>
        </w:rPr>
        <w:t>约翰福音 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这事以后，犹太人的一个节期到了，耶稣便上了耶路撒冷。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耶路撒冷靠近羊门的地方有一个水池，希伯来话叫毕士大，池边有五条走廊，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里面躺着许多瞎眼的、瘸腿的、瘫痪的等病人。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他们都在等候主的天使偶尔来搅动池水。水动时，第一个下去的，无论患了什么病都会痊愈。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那里有一个人病了三十八年。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耶稣看他躺着，知道他病了很久，就问他：“你想痊愈吗？”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那人回答说：“先生，水动的时候，没有人把我放进池子里，我要下去的时候，别人总是先我一步。”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耶稣对他说：“起来，拿上你的垫子走吧！”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那人立刻痊愈了，拿起垫子开始行走。那天是安息日，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犹太人便对那人说：“今天是安息日，你不可拿着垫子走路。”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他说：“那位医治我的叫我拿起垫子走。”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他们问他：“叫你拿起垫子走的人是谁？”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那人不知道是谁，因为那里人多，耶稣已经躲开了。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后来，耶稣在圣殿里遇见他，对他说：“你已经完全好了，不要再犯罪了，免得你遭遇更不幸的事。”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那人便去告诉犹太人，医治他的是耶稣。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因为耶稣在安息日给人治病，犹太人便开始迫害祂。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耶稣对他们说：“我父至今仍在做工，我也在做工。”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犹太人听了，更想杀祂，因祂不但干犯安息日，还称上帝为父，把自己看作与上帝平等。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耶稣说：“我实实在在地告诉你们，子凭自己什么都不能做，唯有看见父做什么，子才做什么。无论父做什么，子也照样做。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父因为爱子，便把自己的一切作为给祂看，而且还要把比这些更大的作为给祂看，叫你们惊奇。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父如何使死人复活并赐生命给他们，子也照样想赐生命给谁，就赐给谁。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父不审判人，祂将审判的事全交给子，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叫人尊敬子如同尊敬父。不尊敬子的，就是不尊敬差子来的父。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“我实实在在地告诉你们，谁听从我的话，又信差我来的那位，谁就有永生，不被定罪，已经出死入生了。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我实实在在地告诉你们，时候快到了，现在就是，死人将听见上帝儿子的声音，听见的将活过来。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因为正如父自己是生命的源头，祂也同样让子作生命的源头，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又把审判的权柄交给祂，因为祂是人子。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你们不要惊奇，时候将到，一切在坟墓里的死人都要听见上帝儿子的声音，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他们都要从坟墓里出来。行善的人复活后得永生，作恶的人复活后被定罪。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“我凭自己不能做什么，我按从父听到的指示审判，我的审判是公平的；因为我不是按自己的旨意行，而是按差我来者的旨意行。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“如果我为自己做见证，我的见证是无效的。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然而，另有一位给我做见证，我知道他为我做的见证是真实的。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你们曾派人到约翰那里，他为真理做过见证。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其实我并不需要人的见证，我之所以提起这些事是为了使你们得救。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约翰是一盏点亮的明灯，你们情愿在他的光中欢乐一时。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但是我有比约翰更大的见证，因为父交待我去完成的工作，就是我现在所做的工作，证明我是父差来的。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差我来的父曾亲自为我做过见证。你们从未听过祂的声音，从未见过祂，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心里也没有祂的道，因为你们不信祂差来的那位。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你们研读圣经，以为从圣经中可以得到永生。其实为我做见证的正是这圣经，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但你们却不肯到我这里来得生命。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“我不接受人给的荣耀，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我知道你们没有爱上帝的心。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我奉我父的名来，你们不接受我；若有人奉自己的名来，你们却接受他。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你们喜欢互相恭维，却不追求从独一上帝来的荣耀，怎能信我呢？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不要以为我会在父面前控告你们，控告你们的是你们所仰赖的摩西。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你们若信摩西，就会信我，因为他的书里也提到我。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你们如果连他写的都不信，又怎么会信我的话呢？”</w:t>
      </w:r>
    </w:p>
    <w:p>
      <w:pPr>
        <w:pStyle w:val="Heading2"/>
      </w:pPr>
      <w:r>
        <w:rPr>
          <w:lang w:val="zh_CN" w:bidi="zh_CN"/>
        </w:rPr>
        <w:t>约翰福音 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事后，耶稣渡过加利利湖，就是提比哩亚湖。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许多人因为见过耶稣治病的神迹，就跟随了祂。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耶稣到了山上，与门徒一起坐下来。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那时，犹太人的逾越节快到了。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耶稣举目看见一大群人向祂走来，就对腓力说：“我们到哪里去买饼给他们吃呢？”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祂这样说是想考验腓力，其实祂知道怎么做。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腓力回答说：“就算买二百个银币的饼，也不够他们每人分一点儿啊！”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另外一个门徒，西门·彼得的弟弟安得烈对耶稣说：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“这里有个小孩子，带了五个大麦饼和两条鱼。不过，这么多人，这一点东西实在无济于事。”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耶稣说：“你们叫大家坐下。”那地方草很多，众人便坐下来，当时那里约有五千男人。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耶稣拿起饼来祝谢后，分给坐着的众人，然后又照样分鱼，众人可以随意吃。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众人吃饱后，耶稣对门徒说：“把剩下的零碎收拾起来，免得浪费。”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他们便把众人吃剩的那五个大麦饼的零碎收拾起来，装满了十二个篮子。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众人看见耶稣行的这个神迹，都说：“这人真是那位要来到世上的先知！”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耶稣知道他们想强行立祂做王，便独自退到山上。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傍晚的时候，门徒来到湖边，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上了船，去湖对岸的迦百农。天色已暗，耶稣还没到他们那里。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忽然，湖面上狂风大作，波涛汹涌。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门徒摇着橹行了大约五六公里，突然看见耶稣在水面上朝他们的船走来，他们很害怕。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耶稣对他们说：“是我，不要怕。”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于是门徒欢然接祂上船，船立刻到了目的地。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第二天，留在对岸的众人发现那里原来只有一条船，而耶稣没有和门徒一起坐船离开。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后来，从提比哩亚来了几条小船，停泊在靠近主祝谢后给人吃饼的地方。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众人发现耶稣和门徒都不在那里，就乘船到迦百农去找祂。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他们在湖对岸找到了耶稣，对祂说：“老师，你什么时候到这里来的？”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耶稣回答说：“我实实在在地告诉你们，你们找我，并不是因为看见了神迹，而是因为你们有饼吃，并且吃饱了。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不要为必坏的食物劳碌，要为那存到永生的食物劳碌，就是人子要赐给你们的食物，因为人子有父上帝的印证。”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众人问祂：“我们该做什么，才是做上帝的工作呢？”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耶稣说：“信上帝差来的那位，就是做上帝的工作。”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他们又问：“那么，你要行什么神迹给我们看，好让我们信你呢？你要做什么呢？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我们的祖先在旷野有吗哪吃，正如圣经上说，‘祂赐下天粮给他们吃。’”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耶稣对他们说：“我实实在在地告诉你们，不是摩西将天上的粮赐给了你们，而是我父将天上的真粮赐给你们。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因为上帝赐的粮就是从天降下、赐生命给世人的那位。”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他们说：“先生，求你常常把这种粮食赐给我们吧。”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耶稣说：“我就是生命的粮，到我这里来的人必定不饿，信我的人必永远不渴。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但我对你们说过，你们虽然亲眼看见我，还是不信。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凡父赐给我的人，必到我这里来。到我这里来的，我决不丢弃他。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因为我从天上下来，不是要成就自己的旨意，而是要成就差我来者的旨意。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差我来者的旨意是，祂所赐给我的，我一个也不会失掉，在末日我要叫他们复活。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因为我父的旨意是要叫一切看见儿子并相信的人得到永生，在末日，我要叫他们复活。”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犹太人听见耶稣说自己是从天上降下来的粮，就嘀嘀咕咕，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说：“这不是约瑟的儿子耶稣吗？祂的父母，我们都认识，祂现在怎么能说自己是从天上降下来的呢？”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耶稣回答他们说：“你们不用嘀嘀咕咕。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如果不是差我来的父吸引人，没有人能到我这里来。到我这里来的，在末日，我要叫他复活。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先知书上说，‘他们都要受上帝的训诲。’这里是指凡听见父的教导又领会的人，都会到我这里来。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这并不是说有人见过父，唯独从上帝而来的那位见过父。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我实实在在地告诉你们，信我的人有永生。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我是生命的粮。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你们的祖先在旷野吃过吗哪，还是死了。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但这是从天上降下来的粮，人吃了就不死。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我就是天上降下来的生命之粮，人吃了这粮，必永远活着。我将要赐下的粮就是我的肉，是为了让世人得到生命。”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犹太人开始彼此争论，说：“这个人怎么能把自己的肉给我们吃呢？”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53</w:t>
      </w:r>
      <w:r>
        <w:rPr>
          <w:lang w:val="zh_CN" w:bidi="zh_CN"/>
        </w:rPr>
        <w:t xml:space="preserve"> 耶稣说：“我实实在在地告诉你们，如果你们不吃人子的肉，不喝人子的血，你们里面就没有生命。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54</w:t>
      </w:r>
      <w:r>
        <w:rPr>
          <w:lang w:val="zh_CN" w:bidi="zh_CN"/>
        </w:rPr>
        <w:t xml:space="preserve"> 吃我肉、喝我血的人有永生，在末日，我要叫他复活。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55</w:t>
      </w:r>
      <w:r>
        <w:rPr>
          <w:lang w:val="zh_CN" w:bidi="zh_CN"/>
        </w:rPr>
        <w:t xml:space="preserve"> 因为我的肉是真粮食，我的血是真饮品，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56</w:t>
      </w:r>
      <w:r>
        <w:rPr>
          <w:lang w:val="zh_CN" w:bidi="zh_CN"/>
        </w:rPr>
        <w:t xml:space="preserve"> 吃我肉、喝我血的人常在我里面，我也常在他里面。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57</w:t>
      </w:r>
      <w:r>
        <w:rPr>
          <w:lang w:val="zh_CN" w:bidi="zh_CN"/>
        </w:rPr>
        <w:t xml:space="preserve"> 永活的父差我来，我靠祂而活。同样，吃我肉的人也靠我而活。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58</w:t>
      </w:r>
      <w:r>
        <w:rPr>
          <w:lang w:val="zh_CN" w:bidi="zh_CN"/>
        </w:rPr>
        <w:t xml:space="preserve"> 我是从天上降下来的真粮，吃这粮的人必永远活着，不像你们的祖先，虽然吃过吗哪，最后还是死了。”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59</w:t>
      </w:r>
      <w:r>
        <w:rPr>
          <w:lang w:val="zh_CN" w:bidi="zh_CN"/>
        </w:rPr>
        <w:t xml:space="preserve"> 这番话是耶稣在迦百农会堂里教导人的时候讲的。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60</w:t>
      </w:r>
      <w:r>
        <w:rPr>
          <w:lang w:val="zh_CN" w:bidi="zh_CN"/>
        </w:rPr>
        <w:t xml:space="preserve"> 祂的许多门徒听了，就议论说：“这话实在难懂，谁能接受呢？”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61</w:t>
      </w:r>
      <w:r>
        <w:rPr>
          <w:lang w:val="zh_CN" w:bidi="zh_CN"/>
        </w:rPr>
        <w:t xml:space="preserve"> 耶稣知道门徒在嘀咕，就说：“这话让你们反感吗？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62</w:t>
      </w:r>
      <w:r>
        <w:rPr>
          <w:lang w:val="zh_CN" w:bidi="zh_CN"/>
        </w:rPr>
        <w:t xml:space="preserve"> 如果你们看见人子升到祂原来所在的地方，会怎么样呢？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63</w:t>
      </w:r>
      <w:r>
        <w:rPr>
          <w:lang w:val="zh_CN" w:bidi="zh_CN"/>
        </w:rPr>
        <w:t xml:space="preserve"> 叫人活着的是灵，肉体毫无作用。我对你们说的话就是灵，就是生命。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64</w:t>
      </w:r>
      <w:r>
        <w:rPr>
          <w:lang w:val="zh_CN" w:bidi="zh_CN"/>
        </w:rPr>
        <w:t xml:space="preserve"> 然而，你们中间有些人不信。”因为耶稣一开始就知道谁不信祂、谁会出卖祂。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65</w:t>
      </w:r>
      <w:r>
        <w:rPr>
          <w:lang w:val="zh_CN" w:bidi="zh_CN"/>
        </w:rPr>
        <w:t xml:space="preserve"> 祂继续说：“所以我曾对你们说，如果不是我父赐恩，没有人能到我这里来。”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66</w:t>
      </w:r>
      <w:r>
        <w:rPr>
          <w:lang w:val="zh_CN" w:bidi="zh_CN"/>
        </w:rPr>
        <w:t xml:space="preserve"> 从此，很多门徒离开了，不再跟从耶稣。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67</w:t>
      </w:r>
      <w:r>
        <w:rPr>
          <w:lang w:val="zh_CN" w:bidi="zh_CN"/>
        </w:rPr>
        <w:t xml:space="preserve"> 于是耶稣问那十二个门徒：“你们也要离开我吗？”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68</w:t>
      </w:r>
      <w:r>
        <w:rPr>
          <w:lang w:val="zh_CN" w:bidi="zh_CN"/>
        </w:rPr>
        <w:t xml:space="preserve"> 西门·彼得答道：“主啊！你有永生之道，我们还跟从谁呢？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69</w:t>
      </w:r>
      <w:r>
        <w:rPr>
          <w:lang w:val="zh_CN" w:bidi="zh_CN"/>
        </w:rPr>
        <w:t xml:space="preserve"> 我们已经相信并且知道你是上帝的圣者。”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70</w:t>
      </w:r>
      <w:r>
        <w:rPr>
          <w:lang w:val="zh_CN" w:bidi="zh_CN"/>
        </w:rPr>
        <w:t xml:space="preserve"> 耶稣说：“我不是拣选了你们十二个人吗？但其中有一个是魔鬼。”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71</w:t>
      </w:r>
      <w:r>
        <w:rPr>
          <w:lang w:val="zh_CN" w:bidi="zh_CN"/>
        </w:rPr>
        <w:t xml:space="preserve"> 耶稣这话指的是加略人西门的儿子犹大，因为他是十二个门徒之一，后来出卖了耶稣。</w:t>
      </w:r>
    </w:p>
    <w:p>
      <w:pPr>
        <w:pStyle w:val="Heading2"/>
      </w:pPr>
      <w:r>
        <w:rPr>
          <w:lang w:val="zh_CN" w:bidi="zh_CN"/>
        </w:rPr>
        <w:t>约翰福音 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之后，耶稣周游加利利，不愿去犹太地区，因为犹太人想要杀祂。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犹太人的住棚节快到了，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耶稣的弟弟们对祂说：“离开这里，去犹太过节吧，好让你的门徒在那里也看见你所做的啊！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因为人想出名，都不会暗地里行事，你既然可以做这些事，就把自己显给世人看吧！”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原来连祂的弟弟们也不信祂。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耶稣对他们说：“我的时候还没有到，你们什么时候都很方便。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世人不会恨你们，只会恨我，因为我指证他们行为邪恶。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你们先去过节吧，我现在还不上去，因为我的时候还没有到。”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耶稣说完这些话，仍留在加利利。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他们走了以后，耶稣避开了人们的注意，暗地里上去过节。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犹太人在节期查问：“祂在哪里？”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众人对祂议论纷纷，有些人说：“祂是好人。”有些说：“不，祂欺骗民众。”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不过，没有人敢公开议论祂的事，因为害怕犹太人。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节期约过了一半，耶稣来到圣殿教导人。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犹太人感到惊奇，说：“这个人没上过学，怎么懂得这么多呢？”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耶稣说：“我的教导不是出于我自己，而是出于差我来的那位。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人若愿意遵行上帝的旨意，就能分辨这些教导是出于上帝，还是出于我自己。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凭自己讲论的人是要寻求自己的荣耀，但有一位只寻求差祂来者的荣耀，祂真实无伪，毫无不义。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摩西不是把律法传给了你们吗？你们却没有一个人遵守。为什么想要杀我呢？”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众人回答说：“你一定是被鬼附身了！谁要杀你啊？”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耶稣说：“我行了一件神迹，你们都感到惊奇。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摩西把割礼传给你们，你们也在安息日行割礼。其实割礼不是摩西定的，而是从祖先们的时代就有了。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为了不违背摩西的律法，行割礼的那一天就算是安息日，你们还是照行割礼。那么，我在安息日使一个病人完全康复，你们为什么向我发怒呢？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不要根据外表来断定是非，要按公义的原则判断。”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有些住在耶路撒冷的人说：“这不是他们要杀的那个人吗？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你看祂这样公开讲道，居然没有人说什么，难道官长也真的认定祂是基督吗？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可是我们知道这人从哪里来。基督来的时候，没有人知道祂从哪里来。”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于是，耶稣在圣殿里高声教导人说：“你们认识我，也知道我从哪里来。其实我来不是出于自己的意思，差我来的那位是真实的，你们不认识祂。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但我认识祂，因为我是从祂那里来的，差我来的就是祂。”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他们想捉拿耶稣，只是没有人下手，因为祂的时候还没有到。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有许多人信了耶稣，他们说：“基督来的时候所行的神迹，难道会比这个人行的更多吗？”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法利赛人听见众人这样议论耶稣，就联合祭司长派差役去抓祂。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耶稣对众人说：“我暂时还会跟你们在一起，不久我要回到差我来的那位那里。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那时你们要寻找我却找不到，你们也不能去我所在的地方。”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犹太人彼此议论说：“祂要去哪里，使我们找不着呢？难道祂要到我们犹太人侨居的希腊各地去教导希腊人吗？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祂说我们找不到祂，又不能去祂所在的地方，是什么意思？”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节期最后一天，也是整个节期的高潮，耶稣站起来高声说：“人若渴了，可以到我这里来喝。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信我的人正如圣经所言，‘从他里面要流出活水的江河来。’”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耶稣这话是指信祂的人要领受圣灵，但当时圣灵还没有降临，因为耶稣还没有得到荣耀。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听见这些话后，有些人说：“祂真是那位先知。”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也有些人说：“祂是基督。”还有些人说：“不会吧，基督怎么会出自加利利呢？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圣经上不是说基督是大卫的后裔，要降生在大卫的故乡伯利恒吗？”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众人因为对耶稣的看法不同，就起了纷争。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有些人想抓祂，只是没有人下手。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祭司长和法利赛人看见差役空手回来，就问：“你们为什么不把祂带来呢？”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差役答道：“从未有人像祂那样说话！”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法利赛人说：“难道你们也被祂迷惑了吗？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哪有官长和法利赛人信祂呢？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这群不懂律法的人该受咒诅！”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曾经夜访耶稣、属于他们当中一员的尼哥德慕说：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“难道不先听被告申辩并查明真相，我们的律法就定他的罪吗？”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他们回答说：“难道你也是加利利人吗？你去查查看，就会知道没有先知是从加利利来的。”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53</w:t>
      </w:r>
      <w:r>
        <w:rPr>
          <w:lang w:val="zh_CN" w:bidi="zh_CN"/>
        </w:rPr>
        <w:t xml:space="preserve"> 众人都回家去了。</w:t>
      </w:r>
    </w:p>
    <w:p>
      <w:pPr>
        <w:pStyle w:val="Heading2"/>
      </w:pPr>
      <w:r>
        <w:rPr>
          <w:lang w:val="zh_CN" w:bidi="zh_CN"/>
        </w:rPr>
        <w:t>约翰福音 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耶稣却上了橄榄山。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清晨，祂又回到圣殿。百姓聚集在祂那里，祂就坐下来教导他们。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这时候，律法教师和法利赛人带来一个通奸时被捉的女人，让她站在众人面前，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然后问耶稣：“老师，这个女人是在通奸时被捉到的。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按摩西的律法，我们要用石头把她打死，你说该怎么处置她呢？”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他们这样问是要试探耶稣，好找把柄控告祂。耶稣只是弯着腰用指头在地上写字。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他们不断地追问耶稣，于是祂直起腰来，对他们说：“你们中间谁没有罪，谁就先拿石头打她吧。”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说完，又弯下腰在地上写字。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他们听了这句话，就从老到少一个一个地走了，只剩下耶稣和那个女人在那里。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耶稣直起腰来，说：“妇人，他们到哪里去了？没有人定你的罪吗？”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她说：“主啊，没有。” 耶稣说：“我也不定你的罪。回去吧，从今以后不要再犯罪了。”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耶稣又对众人说：“我是世界的光，凡跟从我的，必不会走在黑暗里，必要得到生命的光。”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法利赛人对祂说：“你为自己做见证，你的见证无效。”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耶稣说：“即便我为自己做见证，我的见证仍然有效，因为我知道自己从哪里来、要到哪里去，你们却不知道我从哪里来、要到哪里去。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你们只凭外表判断别人，我却不判断人。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就算我判断人，我的判断也是真实的，因为我不是独自一人，还有差我来的父与我同在。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你们的律法不是说两个人做见证就有效吗？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我是自己为自己做见证，差我来的父也为我做见证。”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他们问：“你的父在哪里？” 耶稣回答说：“你们不认识我，也不认识我的父。你们若认识我，也会认识我的父。”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耶稣在圣殿的库房这样教导人，但没有人抓祂，因为祂的时候还没有到。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耶稣又对他们说：“我要走了，你们会寻找我，你们将死在自己的罪中。我去的地方，你们不能去。”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犹太人说：“祂说祂去的地方我们不能去，难道祂想自杀吗？”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耶稣对他们说：“你们是从下面来的，我是从上面来的。你们属于这世界，我不属于这世界。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所以我说你们将死在自己的罪中，你们如果不相信我就是那一位，一定会死在自己的罪中。”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他们问：“你到底是谁？” 耶稣回答说：“我从一开始就告诉你们了。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关于你们，我有许多要说、要审判的，但差我来的那位是真实的，我把从祂那里听到的告诉世人。”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他们不明白耶稣是指着父说的。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于是耶稣说：“你们举起人子以后，必知道我就是那一位，并且知道我没有一件事是凭自己做的，我所说的都是父教导我的。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差我来的那位跟我在一起，祂没有撇下我，让我孤单一人，因为我始终做祂喜悦的事。”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耶稣讲的时候，许多人信了祂。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耶稣对信祂的犹太人说：“你们若持守我的道，就真是我的门徒了。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你们必认识真理，真理必叫你们得到自由。”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他们说：“我们是亚伯拉罕的子孙，从来没有做过奴隶，你怎么说我们可以得到自由呢？”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耶稣说：“我实实在在地告诉你们，所有犯罪的人都是罪的奴隶。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奴隶不能永远留在主人的家里，只有儿子才可以。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所以，如果上帝的儿子释放了你们，你们就真正自由了！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“我知道你们是亚伯拉罕的子孙，但你们却想杀我，因为你们心里容不下我的道。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我所说的，是我从父那里看到的，你们却照着你们父的话去做。”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他们说：“我们的父就是亚伯拉罕！” 耶稣说：“你们如果真是亚伯拉罕的子孙，一定会做他所做的事。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我把从上帝那里听到的真理告诉你们，你们反要杀我，亚伯拉罕绝不做这样的事。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你们是在做你们父所做的事。” 他们说：“我们不是从淫乱生的！我们只有一位父，就是上帝。”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耶稣说：“如果上帝是你们的父，你们会爱我，因为我来自上帝。如今我在这里，我不是凭自己来的，而是上帝差我来的，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你们为什么不明白我的话呢？因为你们听不进去我的道。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你们是出于你们的父魔鬼，你们乐意顺着它的私欲行。魔鬼从起初就是个杀人凶手，从不站在真理一边，因为它心里根本没有真理。说谎是它的本性，因为它是说谎者，又是谎言之父。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所以，你们不信我，是因为我讲的是真理。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你们谁能指证我有罪呢？如果我讲的是真理，你们为什么不信我呢？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出于上帝的人听上帝的话，你们不听上帝的话，因为你们不是出于上帝。”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犹太人对祂说：“我们说你是撒玛利亚人，被鬼附身了，难道不对吗？”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耶稣说：“我没有被鬼附身。我尊敬我的父，你们却侮辱我。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我不为自己寻求荣耀，但有一位会为我寻求，祂也会断定谁是谁非。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我实实在在地告诉你们，人如果遵行我的道，必永远不死。”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那些犹太人说：“现在我们的确知道你是被鬼附身了！亚伯拉罕和众先知都死了，你还说人如果遵行你的道，必永远不死。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53</w:t>
      </w:r>
      <w:r>
        <w:rPr>
          <w:lang w:val="zh_CN" w:bidi="zh_CN"/>
        </w:rPr>
        <w:t xml:space="preserve"> 难道你比我们的祖先亚伯拉罕还大吗？他死了，先知们也死了，你以为你是谁？”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54</w:t>
      </w:r>
      <w:r>
        <w:rPr>
          <w:lang w:val="zh_CN" w:bidi="zh_CN"/>
        </w:rPr>
        <w:t xml:space="preserve"> 耶稣说：“如果我为自己争取荣耀，那荣耀算不了什么。但使我得荣耀的是我的父，你们也称祂为你们的上帝。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55</w:t>
      </w:r>
      <w:r>
        <w:rPr>
          <w:lang w:val="zh_CN" w:bidi="zh_CN"/>
        </w:rPr>
        <w:t xml:space="preserve"> 你们不认识祂，我却认识祂。我如果说不认识祂，就会像你们一样是说谎的。然而，我认识祂，并且遵行祂的道。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56</w:t>
      </w:r>
      <w:r>
        <w:rPr>
          <w:lang w:val="zh_CN" w:bidi="zh_CN"/>
        </w:rPr>
        <w:t xml:space="preserve"> 你们的祖先亚伯拉罕曾经欢欢喜喜地盼望看见我来的日子。他看见了，就欢喜快乐。”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57</w:t>
      </w:r>
      <w:r>
        <w:rPr>
          <w:lang w:val="zh_CN" w:bidi="zh_CN"/>
        </w:rPr>
        <w:t xml:space="preserve"> 犹太人说：“你还不到五十岁，怎么会见过亚伯拉罕呢？”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58</w:t>
      </w:r>
      <w:r>
        <w:rPr>
          <w:lang w:val="zh_CN" w:bidi="zh_CN"/>
        </w:rPr>
        <w:t xml:space="preserve"> 耶稣说：“我实实在在地告诉你们，亚伯拉罕还没有出生，我就已经存在了。”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59</w:t>
      </w:r>
      <w:r>
        <w:rPr>
          <w:lang w:val="zh_CN" w:bidi="zh_CN"/>
        </w:rPr>
        <w:t xml:space="preserve"> 于是，他们就拿起石头要打祂，耶稣却避开他们，离开了圣殿。</w:t>
      </w:r>
    </w:p>
    <w:p>
      <w:pPr>
        <w:pStyle w:val="Heading2"/>
      </w:pPr>
      <w:r>
        <w:rPr>
          <w:lang w:val="zh_CN" w:bidi="zh_CN"/>
        </w:rPr>
        <w:t>约翰福音 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耶稣在路上看见一个生来瞎眼的人。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门徒问耶稣：“老师，这个人生来瞎眼，是因为他犯了罪呢，还是他父母犯了罪呢？”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耶稣说：“不是他犯了罪，也不是他父母犯了罪，而是要在他身上彰显上帝的作为。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趁着白天，我们必须做差我来者的工作，黑夜一到，就没有人能工作了。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我在世上的时候，是世界的光。”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耶稣讲完后，便吐唾沫在地上，用唾沫和泥抹在那人的眼睛上，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对他说：“到西罗亚池去洗洗！”西罗亚是“奉差遣”的意思。那人照着去做，回来的时候已经能看见了。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他的邻居和从前见他乞讨的人说：“他不是那个常坐在这里乞讨的人吗？”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有人说：“是他。”有人说：“不是他，只是长得像他。” 他不停地说：“我就是那个人。”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他们问：“你的眼睛是怎么好的？”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他回答说：“有一位叫耶稣的人和泥抹我的眼睛，叫我到西罗亚池子去洗。我照着去做，眼睛就能看见了。”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他们问：“那人在哪里？”他说：“我不知道。”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他们就把这个从前瞎眼的人带到法利赛人那里。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耶稣和泥开他眼睛那天是安息日。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法利赛人也查问他的眼睛是怎么看见的。他回复说：“祂把泥抹在我的眼睛上，我去一洗，眼睛就看见了。”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有些法利赛人说：“这人不是从上帝那里来的，因为祂不守安息日。”有些人却说：“罪人怎能行这样的神迹呢？”他们就争论起来。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于是，他们又问那个瞎眼的人：“既然祂开了你的眼睛，你认为祂是什么人？” 他说：“祂是先知。”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犹太人不相信他以前瞎眼，现在看见了，便叫来他的父母，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问他们：“这是你们的儿子吗？你们说他生来瞎眼，现在怎么能看见了？”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他父母回答说：“我们知道他是我们的儿子，生来瞎眼。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至于他现在怎么能看见了，我们就不知道了。是谁治好了他，我们也不知道。他现在已经长大成人，你们可以去问他，他自己可以回答。”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他父母因为害怕那些犹太人，所以才这样说，因为那些犹太人早就商量好了，谁承认耶稣是基督，就把谁赶出会堂。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因此他父母才说他已经长大成人，叫他们去问他。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法利赛人又把那个从前瞎眼的人叫来，对他说：“你应该把荣耀归给上帝！我们知道那个人是罪人。”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他说：“祂是不是罪人，我不知道；我只知道我本来瞎眼，现在能看见了。”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他们就问他：“祂向你做了些什么？祂是怎样治好你眼睛的？”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他回答说：“我已经告诉过你们了，你们不听，为什么又想听呢？难道你们也想做祂的门徒吗？”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他们就骂他：“你才是祂的门徒！我们是摩西的门徒。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我们知道上帝曾对摩西讲话，至于这个人，我们不知道祂是从哪里来的。”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那人说：“祂开了我的眼睛，你们竟不知道祂从哪里来，真是奇怪。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我们知道上帝不听罪人的祷告，只听那些敬拜祂、遵行祂旨意者的祷告。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从创世以来，从未听过有人能把生来瞎眼的人治好。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这个人如果不是从上帝那里来的，就什么也不能做。”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法利赛人斥责他：“你这生来就深陷罪中的家伙，居然敢教导我们！”于是把他赶了出去。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耶稣听说了这事，后来祂找到这个人，对他说：“你信人子吗？”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他说：“先生，谁是人子？我要信祂。”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耶稣说：“你已经看见祂了，现在跟你说话的就是祂。”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他说：“主啊！我信！”他就敬拜耶稣。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耶稣说：“我为了审判来到这世界，使瞎眼的可以看见，使看得见的反成了瞎眼的。”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有些跟祂在一起的法利赛人听了这句话，就问：“难道我们也瞎了眼吗？”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耶稣说：“你们如果是瞎眼的，就没有罪了。但现在你们自称看得见，所以仍然有罪。</w:t>
      </w:r>
    </w:p>
    <w:p>
      <w:pPr>
        <w:pStyle w:val="Heading2"/>
      </w:pPr>
      <w:r>
        <w:rPr>
          <w:lang w:val="zh_CN" w:bidi="zh_CN"/>
        </w:rPr>
        <w:t>约翰福音 10:1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“我实实在在地告诉你们，不从门进羊圈而从别处爬进去的人就是贼，是强盗。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从门进去的才是羊的牧人，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看门的会给他开门，羊也听他的声音。他按名字叫自己的羊，把它们领出来。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领出来之后，自己便走在前面，羊群也跟着他，因为羊认得他的声音。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羊从不跟随陌生人，见了陌生人就逃跑，因为它们不认得陌生人的声音。”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耶稣讲了这个比喻，但听的人都不明白祂的意思。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于是祂又说：“我实实在在地告诉你们，我就是羊的门。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在我以前来的，都是贼，是强盗，羊不听从他们。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我就是门，从我进来的必定得救，并且会安然出入，找到草吃。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盗贼来，无非是要偷窃、杀害、毁坏。但我来是要羊得生命，并且得到丰盛的生命。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“我是好牧人，好牧人为羊舍命。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雇工不是牧人，羊也不是他的，他一见狼来了，必撇下羊逃命。狼就会抓住羊，驱散羊群。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他逃走，因为他是雇工，并不在乎羊。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我是好牧人，我认识我的羊，我的羊也认识我，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正如父认识我，我也认识父，并且我为羊舍命。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我还有别的羊不在这羊圈里，我必须领他们回来，他们也必听我的声音。这样，我所有的羊将要合成一群，由一个牧人来带领。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父爱我，因为我舍弃自己的生命，为了再得回生命。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没有人能夺走我的生命，我是甘心舍弃的。我有权舍弃，也有权得回，这是我从父那里得到的命令。”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犹太人因这番话又起了纷争。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他们当中好些人说：“祂被鬼附身了！祂疯了！何必听祂的？”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又有些人说：“被鬼附身的人不会说这种话的，鬼能医治瞎眼的人吗？”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耶路撒冷庆祝修殿节的时候到了，是在冬天。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耶稣正在圣殿的所罗门廊行走，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一群犹太人围着祂说：“你让我们猜到什么时候呢？如果你是基督，就清楚地告诉我们吧！”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耶稣回答说：“我已经告诉你们了，你们却不信。我奉我父的名所行的神迹也为我做见证，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只是你们不肯相信，因为你们不是我的羊。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我的羊听我的声音，我也认识他们，他们也跟随我。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我要赐他们永生，他们永不灭亡。没有人能从我的手里把他们抢走。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我父把羊赐给我，祂比万物都大，没有人能从祂手中把羊抢走。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我和父本为一。”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于是犹太人又拿起石头要打祂。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耶稣就问他们：“我将许多从父而来的善行显给你们看，你们为了哪一件事拿石头打我呢？”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犹太人回答说：“我们不是因为你做的善事打你，而是因为你说了亵渎的话，你是人，却把自己当作上帝。”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耶稣说：“你们的律法书上不是写着‘我曾说你们都是神’吗？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圣经上的话是不能废的，既然上帝称那些承受祂道的人为神，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而我是父分别出来又差到世上来的，我说自己是上帝的儿子，你们就指控我亵渎吗？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如果我不做我父的事，你们不必信我。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但如果我做了，你们纵然不信我，也应该相信我所做的事，这样你们就会知道并领会父在我里面，我也在父里面。”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他们又要抓耶稣，但祂从他们手中逃脱了。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后来，耶稣回到约旦河东岸约翰从前施洗的地方，在那里住下来。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许多人来到祂那里。他们说：“虽然约翰没有行过神迹，可是约翰所说关于这人的事全是真的。”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那里有许多人信了耶稣。</w:t>
      </w:r>
    </w:p>
    <w:p>
      <w:pPr>
        <w:pStyle w:val="Heading2"/>
      </w:pPr>
      <w:r>
        <w:rPr>
          <w:lang w:val="zh_CN" w:bidi="zh_CN"/>
        </w:rPr>
        <w:t>约翰福音 11:1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伯大尼村有个名叫拉撒路的人病倒了。伯大尼是玛丽亚和她姐姐玛大居住的村庄。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就是这个玛丽亚后来用香膏抹主，又用自己的头发擦干祂的脚，患病的拉撒路是她的弟弟。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她们两姊妹托人去告诉耶稣，说：“主啊，你所爱的人病了！”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耶稣听见后，说：“这病不至于死，而是为了上帝的荣耀，使祂的儿子借此得到荣耀。”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耶稣一向爱玛大、她妹妹和拉撒路，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可是祂听到拉撒路有病的消息后，仍在原地逗留了两天，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然后才对门徒说：“我们回犹太吧！”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门徒说：“老师，犹太人近来想拿石头打你，你还要去那里吗？”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耶稣说：“白天不是有十二个小时吗？人在白天走路，不会跌倒，因为他看得见这世上的光。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人在夜间走路，才会跌倒，因为没有光。”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接着耶稣又说：“我们的朋友拉撒路已经睡了，我去叫醒他。”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门徒说：“主啊，他如果睡了，肯定会好的。”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其实耶稣是指他已经死了，门徒却以为他真的睡了。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于是，耶稣清楚地对他们说：“拉撒路死了。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为了你们的缘故，我很高兴自己不在那里，好叫你们信我。现在我们可以去了。”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绰号“双胞胎”的多马对其他门徒说：“我们也去跟祂一块儿死吧。”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耶稣到了伯大尼，得知拉撒路已经在坟墓里四天了。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伯大尼离耶路撒冷不远，大约只有三公里的路，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很多犹太人来看望玛大和玛丽亚，为她们兄弟的事来安慰她们。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玛大听说耶稣来了，就去迎接祂，玛丽亚却仍然坐在家里。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玛大对耶稣说：“主啊，你如果早在这里，我弟弟就不会死了。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就是现在我也知道你无论向上帝求什么，上帝必定赐给你。”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耶稣说：“你弟弟必定复活。”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玛大说：“我知道，在末日复活的时候，他必复活。”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耶稣说：“我是复活，我是生命。信我的人虽然死了，也必复活。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凡活着信我的人必永远不死。你相信吗？”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玛大说：“主啊，我信！我相信你是来到世界的基督，是上帝的儿子。”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玛大说完了，就回去悄悄地告诉她妹妹玛丽亚：“老师来了，祂叫你去。”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玛丽亚听了，急忙起来到耶稣那里。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那时，耶稣还没有进村子，仍在玛大迎接祂的地方。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那些在家里安慰玛丽亚的犹太人，见她匆匆忙忙地起来出去了，以为她要去坟墓那里哭，就跟着出去。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玛丽亚来到耶稣那里，俯伏在祂脚前说：“主啊，你如果早在这里，我弟弟就不会死了。”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耶稣看见她和陪她来的犹太人都在哭，心中非常激愤和难过，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便问：“你们把他葬在哪里了？” 他们答道：“主啊，你来看。”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耶稣哭了。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犹太人说：“你看！祂多么爱拉撒路啊！”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其中也有人说：“祂既然能医治瞎眼的人，难道不能叫这个人不死吗？”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耶稣又非常激愤地来到坟墓前。那坟墓是个洞，洞口堵着一块大石头。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耶稣说：“把石头挪开。” 死者的姐姐玛大对祂说：“主啊，他死了四天了，肯定臭了。”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耶稣说：“我不是跟你说过，只要你信，就会看见上帝的荣耀吗？”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于是，他们把石头挪开，耶稣望着天说：“父啊，我感谢你，因为你已垂听了我的祷告，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我知道你常常垂听我的祷告。我这样说是为了周围站着的众人，好叫他们相信是你差我来的。”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说完，就大声呼喊：“拉撒路，出来！”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那死者就出来了，手脚都缠着布条，脸上也包着布。 耶稣对他们说：“给他解开，让他走！”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许多来看望玛丽亚的犹太人看见耶稣的作为，就信了祂，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但也有些人去见法利赛人，把耶稣所行的事告诉他们。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祭司长和法利赛人便召开公会会议，说：“这人行了许多神迹，我们该怎么办呢？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如果让祂这样继续下去，所有的人都会信祂，那时罗马人一定会来夺取我们的圣地，掳掠我们的人民。”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那年担任大祭司的该亚法对他们说：“你们什么都不懂！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你们没有认识到，对你们而言，与其整个民族灭亡，不如一人替众人死。”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其实这句话不是出于他自己，只因那年他是大祭司，上帝借着他预言耶稣将要替犹太民族死。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祂不单是要替犹太民族死，也要把散居在各处的上帝的儿女聚集在一起。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53</w:t>
      </w:r>
      <w:r>
        <w:rPr>
          <w:lang w:val="zh_CN" w:bidi="zh_CN"/>
        </w:rPr>
        <w:t xml:space="preserve"> 从那天起，他们就计划要杀害耶稣，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54</w:t>
      </w:r>
      <w:r>
        <w:rPr>
          <w:lang w:val="zh_CN" w:bidi="zh_CN"/>
        </w:rPr>
        <w:t xml:space="preserve"> 所以耶稣不再公开地在犹太人中间露面。祂离开那里，前往靠近旷野的地方，到了以法莲城，就和门徒住下来。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55</w:t>
      </w:r>
      <w:r>
        <w:rPr>
          <w:lang w:val="zh_CN" w:bidi="zh_CN"/>
        </w:rPr>
        <w:t xml:space="preserve"> 犹太人的逾越节快到了，有很多人从乡下上耶路撒冷，预备在过节前洁净自己。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56</w:t>
      </w:r>
      <w:r>
        <w:rPr>
          <w:lang w:val="zh_CN" w:bidi="zh_CN"/>
        </w:rPr>
        <w:t xml:space="preserve"> 他们四处寻找耶稣，又彼此在圣殿里谈论：“你们怎么想？祂不会来过节吧？”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57</w:t>
      </w:r>
      <w:r>
        <w:rPr>
          <w:lang w:val="zh_CN" w:bidi="zh_CN"/>
        </w:rPr>
        <w:t xml:space="preserve"> 当时祭司长和法利赛人早已下令，任何人知道耶稣在哪里，都要报告，他们好去抓祂。</w:t>
      </w:r>
    </w:p>
    <w:p>
      <w:pPr>
        <w:pStyle w:val="Heading2"/>
      </w:pPr>
      <w:r>
        <w:rPr>
          <w:lang w:val="zh_CN" w:bidi="zh_CN"/>
        </w:rPr>
        <w:t>约翰福音 12:1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逾越节前六天，耶稣来到伯大尼，就是祂叫拉撒路从死里复活的那个村子。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村里有人为耶稣预备了晚饭，拉撒路也与耶稣同席，玛大在旁边伺候。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玛丽亚拿出一瓶珍贵的纯哪哒香膏来抹耶稣的脚，又用自己的头发去擦，屋里充满了香气。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有一个门徒，就是将要出卖耶稣的加略人犹大说：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“为什么不把香膏卖三百个银币去周济穷人呢？”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他这样说不是因为他真的关心穷人，而是因为他是个贼，负责保管钱袋，常从中偷拿财物。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耶稣说：“由她吧！她这是为我安葬作预备。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因为你们身边总会有穷人，可是你们身边不会总有我。”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有许多犹太人知道耶稣在那里，就来看祂，不单是为了看耶稣，也想看看从死里复活的拉撒路。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于是，祭司长计划连拉撒路也杀掉，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因为有许多犹太人因为拉撒路的缘故离开他们，去信了耶稣。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第二天，很多上来过节的人听见耶稣快到耶路撒冷了，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就拿着棕树枝出去迎接祂，高喊道： “和散那！” “奉主名来的以色列王当受称颂！”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那时，耶稣找到一头驴驹，就骑上它，正如圣经记载：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“少女锡安啊，不要害怕！ 看啊，你的君王骑着驴驹来了。”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起初门徒不明白这些事，耶稣得了荣耀之后，他们才想起圣经上这些有关耶稣的记载果然在祂身上应验了。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那些亲眼看见耶稣叫拉撒路复活、走出坟墓的人不断传扬这件事。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众人因为听说耶稣行了这神迹，都去迎接祂。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法利赛人彼此议论说：“我们真是枉费心思！看啊，整个世界都跟着祂跑了。”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有几个希腊人也在节期上耶路撒冷敬拜。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他们去见加利利的伯赛大人腓力，请求说：“先生，我们想见见耶稣。”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腓力把这件事告诉安得烈，二人去转告耶稣。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耶稣说：“人子得荣耀的时候到了。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我实实在在地告诉你们，一粒麦子如果不落在地里死了，仍是一粒，如果死了，就会结出许多麦粒来。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爱惜自己生命的，会失掉生命；憎恶自己今世生命的，必保住生命，直到永生。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谁要事奉我，就要跟从我。我在哪里，事奉我的人也要在哪里。我父必尊重事奉我的人。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“我现在心里忧伤，说什么才好呢？求父救我离开这个时刻吗？然而，我原是为这个时刻来的。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父啊！愿你使自己的名得荣耀！” 当时天上有声音说：“我已使自己的名得了荣耀，并且还要得荣耀。”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站在那里的人群中有人听见后，就说：“打雷了！”也有人说：“是天使在跟祂说话。”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耶稣说：“这声音不是为我发出的，是为你们发出的。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现在是这世界受审判的时候，这世界的王要被赶出去了。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至于我，当我从地上被举起来时，必吸引万人归向我。”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耶稣这句话指的是祂会怎样死。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众人问：“我们从律法书上知道，基督是永远长存的，你怎么说‘人子必须被举起来’呢？这人子是谁呢？”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耶稣对他们说：“光在你们中间照耀的时候不多了，你们要趁着有光的时候走路，免得黑暗临到你们。走在黑暗里的人不知道要往哪里去。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所以你们当趁着有光的时候信从光，好成为光明的儿女。” 耶稣说完后，便离开他们，隐藏起来。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耶稣虽然在他们面前行了许多神迹，他们还是不信祂。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这是要应验以赛亚先知的话： “主啊，谁相信我们所传的呢？主的臂膀向谁彰显呢？”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接着，以赛亚又说出他们不能信的缘故：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“主使他们眼瞎、心硬， 免得他们眼睛看见， 心里明白，回心转意， 就被我医治。”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以赛亚看见了祂的荣耀，所以才这样说。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虽然这样，仍有很多犹太的官员信了耶稣，只是在法利赛人面前不敢公开承认，因为害怕会被赶出会堂。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因为他们爱从世人而来的荣耀，胜过爱从上帝而来的荣耀。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耶稣高声说：“信我的，不只是信我，而是信差我来的那位。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人看见了我，就是看见了差我来的那位。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我来是要作世界的光，好叫信我的人脱离黑暗。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听了我的话却不遵守的人，我不审判他，因为我来不是要审判世人，而是要拯救世人。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弃绝我、不接受我话的人将受审判，我讲过的道在末日要审判他，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因为我不是凭自己讲的，我说什么、讲什么都是差我来的父吩咐的。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我知道祂的命令能带来永生。所以祂怎么告诉我，我就怎么说。”</w:t>
      </w:r>
    </w:p>
    <w:p>
      <w:pPr>
        <w:pStyle w:val="Heading2"/>
      </w:pPr>
      <w:r>
        <w:rPr>
          <w:lang w:val="zh_CN" w:bidi="zh_CN"/>
        </w:rPr>
        <w:t>约翰福音 13:1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逾越节之前，耶稣知道自己快要离开世界回到父那里了。祂一直爱世上属自己的人，并且爱他们到底。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吃晚饭的时候，魔鬼已经把出卖耶稣的念头放在加略人西门的儿子犹大的心里。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耶稣知道父将一切交给了祂，也知道自己从上帝那里来，即将回到上帝那里，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就离席站起来，脱了外衣，拿了一条毛巾束在腰间，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然后倒了一盆水为门徒洗脚，用束在腰间的毛巾擦干。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轮到西门·彼得的时候，他说：“主啊！你要洗我的脚吗？”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耶稣回答说：“我这样做，你现在虽然不明白，将来一定会明白。”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彼得说：“你绝对不可洗我的脚。” 耶稣说：“如果我不洗你的脚，你就和我没有关系了。”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西门·彼得说：“主啊，不只我的脚，连我的手和头也洗吧。”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耶稣说：“洗过澡的人全身是干净的，只要洗洗脚就好了。你们是干净的，但不是每一个都干净。”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因为耶稣知道谁要出卖祂，所以说：“你们不是每一个都干净。”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耶稣给门徒洗完了脚，便穿上外衣再次入席，然后问道：“我为你们做的，你们明白吗？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你们称呼我‘老师’，也称呼我‘主’，你们称呼得对，因为我是。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我是你们的老师，又是你们的主，尚且给你们洗脚，你们更应当彼此洗脚。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我给你们立了榜样，好让你们效法我。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我实实在在地告诉你们，奴仆不能大过主人，受差遣的也不能大过差遣他的人。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你们既然明白这些道理，照着去做就有福了。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我这话不是指着你们每一个人说的，我知道我拣选了谁。但这是为了要应验圣经上的话，‘吃我饭的人用脚踢我。’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我在事情还没有发生之前预先告诉你们，等事情发生以后，你们就会相信我是基督。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我实实在在地告诉你们，谁接待我所差遣的，就是接待我；谁接待我，就是接待差我来的那位。”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说完这番话，耶稣心里忧伤，便宣布说：“我实实在在地告诉你们，你们中间有一个人要出卖我。”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门徒面面相觑，不知道耶稣指的是谁。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23-24</w:t>
      </w:r>
      <w:r>
        <w:rPr>
          <w:lang w:val="zh_CN" w:bidi="zh_CN"/>
        </w:rPr>
        <w:t xml:space="preserve"> 西门·彼得向耶稣所爱的那个门徒点头示意，让他问耶稣到底是谁要出卖祂。那门徒挨在耶稣身边，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便顺势靠过去问耶稣：“主啊，是谁？”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耶稣回答说：“我蘸一点饼给谁，就是谁。”耶稣就蘸了一点饼，递给加略人西门的儿子犹大。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犹大吃了以后，撒旦就进了他的心。耶稣对他说：“你要做的事，赶快去做吧！”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同桌吃饭的人都不明白耶稣这话的意思。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因为犹大负责保管钱袋，有人以为耶稣是叫他去买过节的用品，或者去周济穷人。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犹大吃过那块饼后，立刻出去了。那时候是晚上。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犹大出去以后，耶稣说：“现在人子得到荣耀了，上帝在人子身上也得了荣耀。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上帝既然在人子身上得了荣耀，也要让人子在祂身上得荣耀，并且马上要使人子得荣耀。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孩子们，我与你们同在的时间不多了，你们会寻找我，但我去的地方，你们不能去。这句话我以前对犹太人说过，现在也照样告诉你们。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我赐给你们一条新命令：你们要彼此相爱。我怎样爱你们，你们也要怎样彼此相爱。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你们如果彼此相爱，世人就会认出你们是我的门徒。”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西门·彼得问耶稣：“主啊，你要到哪里去？” 耶稣回答说：“我要去的地方，你现在不能跟我去，但将来必定跟我去。”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彼得说：“主啊！为什么我现在不能跟你去呢？就是为你死，我也愿意！”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耶稣说：“你真愿意为我死吗？我实实在在地告诉你，鸡叫以前，你会三次不认我。”</w:t>
      </w:r>
    </w:p>
    <w:p>
      <w:pPr>
        <w:pStyle w:val="Heading2"/>
      </w:pPr>
      <w:r>
        <w:rPr>
          <w:lang w:val="zh_CN" w:bidi="zh_CN"/>
        </w:rPr>
        <w:t>约翰福音 14:1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“你们心里不要忧愁，你们要信上帝，也要信我。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我父的家里有许多住处，不然我就不会说去为你们预备地方了。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我预备好了以后，必定回来接你们到我那里。我在哪里，让你们也在哪里。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你们知道哪条路通往我去的地方。”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多马说：“主啊，你要去哪里，我们还不知道，又怎么会知道路呢？”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耶稣说：“我就是道路、真理、生命，若不借着我，没有人能去父那里。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你们若认识我，也会认识我的父。从现在起，你们确实认识祂，并且已经看见祂。”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腓力说：“主啊！求你让我们看看父，我们就心满意足了。”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耶稣说：“腓力，我和你们相处了这么久，你还不认识我吗？人看见了我，就看见了父，你怎么说‘让我们看看父’呢？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难道你不相信我在父里面，父也在我里面吗？我这些话不是凭自己讲的，而是住在我里面的父在做祂自己的工作。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你们要相信我，我在父里面，父也在我里面。你们即使不信，也该因我所做的而信我。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我实实在在地告诉你们，我所做的事，信我的人也要做，而且要做更大的事，因为我要回到父那里。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你们奉我的名无论求什么，我必应允，好让父在子身上得荣耀。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你们若奉我的名向我求什么，我必应允。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“你们若爱我，就必遵守我的命令。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我会求父另外赐一位护慰者给你们，祂要永远和你们同在。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祂是真理的灵，世人不能接受祂，因为他们看不见祂，也不认识祂。但你们认识祂，因祂常与你们同在，并且要住在你们里面。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我不会撇下你们为孤儿，我必到你们这里来。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不久，世人就看不见我了，而你们却能看见我，因为我活着，你们也要活着。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到了那一天，你们就知道我在父里面，你们在我里面，我也在你们里面。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接受我的命令又遵行的，就是爱我的人。爱我的，我父必定爱他，我也要爱他，并且要亲自向他显现。”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犹大（不是加略人犹大）问耶稣：“主啊，你为什么只向我们显现而不向世人显现呢？”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耶稣回答说：“爱我的人必遵行我的道，我父也必爱他，并且我们要到他那里与他同住。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不爱我的人不会遵行我的道。你们所听见的道不是出于我自己，而是出于差我来的父。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我趁着与你们在一起，将这些事情都告诉了你们。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但护慰者，就是父为我的名而差来的圣灵，将教导你们一切的事，并使你们想起我对你们说的一切话。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我把平安留给你们，把我的平安赐给你们，我赐给你们的平安不像世人给的平安。你们心里不要忧愁，也不要害怕。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“我对你们说过，我去了还要再回到你们这里。你们如果真的爱我，就会为我去父那里而欢喜快乐，因为父比我大。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现在事情还没有发生，我便先告诉你们，到了事情发生的时候，你们就会相信。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我不再跟你们多谈，因为世界的王快要来了。他根本没有力量胜过我，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但为了让世人知道我爱父，父怎么吩咐我，我就怎么做。起来，我们走吧！”</w:t>
      </w:r>
    </w:p>
    <w:p>
      <w:pPr>
        <w:pStyle w:val="Heading2"/>
      </w:pPr>
      <w:r>
        <w:rPr>
          <w:lang w:val="zh_CN" w:bidi="zh_CN"/>
        </w:rPr>
        <w:t>约翰福音 15:1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“我是真葡萄树，我父是栽培的人。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属于我的枝子如果不结果子，祂就把它剪掉；如果结果子，祂便修剪它，让它结更多果子。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因着我对你们讲的道，你们已经洁净了。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你们要常在我里面，我就常在你们里面。枝子若离开葡萄树，就不能结果子。同样，你们若不常在我里面，也不能结果子。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“我是葡萄树，你们是枝子。常在我里面的，我也常在他里面，他就会多结果子，因为你们离了我什么都不能做。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不常在我里面的人就像扔在外面枯干的枝子，最后只有被人拾起来扔进火里烧掉。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你们若常在我里面，我的话也常在你们里面，无论你们求什么，都会得到应允。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你们多结果子，证明自己是我的门徒，就会给我父带来荣耀。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父怎样爱我，我也怎样爱你们。你们要常在我的爱中。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你们若遵守我的命令，就必常在我的爱中，正如我遵守了父的命令，常在父的爱中一样。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“我把这些事告诉你们，是要叫你们心里有我的喜乐，让你们的喜乐满溢。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你们要彼此相爱，像我爱你们一样，这就是我的命令。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为朋友舍命是最伟大的爱了。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你们如果照我的吩咐去做，就是我的朋友。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我不再称你们为奴仆，因为奴仆不知道主人的事。我称你们为朋友，因为我把从父那里听见的一切都告诉了你们。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不是你们拣选了我，而是我拣选了你们，并且派你们出去结长存的果子。这样，你们奉我的名无论向父求什么，祂都会赐给你们。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我把这些事吩咐你们，是要叫你们彼此相爱。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“如果世人恨你们，要知道，他们恨你们以前已经恨我了。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如果你们属于这个世界，世人一定会爱你们。可是你们不属于这世界，我已经把你们从世上拣选出来，因此世人恨你们。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你们要记住我说的话，‘奴仆不能大过主人。’他们如果迫害我，也必迫害你们；他们如果遵行我的话，也必遵行你们的话。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世人将因为我的名而这样对待你们，因为他们不认识差我来的那位。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我如果没有来教导他们，他们就没有罪了，但现在他们的罪无可推诿。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恨我的，也恨我的父。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我如果没有在他们当中行过空前的神迹，他们就没有罪了。然而，他们亲眼看见了，却还是恨我和我的父。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这是要应验他们律法书上的话，‘他们无故地恨我。’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“我要从父那里为你们差护慰者来，祂就是从父而来的真理之灵。祂来了要为我做见证。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你们也要为我做见证，因为你们从开始就与我在一起。</w:t>
      </w:r>
    </w:p>
    <w:p>
      <w:pPr>
        <w:pStyle w:val="Heading2"/>
      </w:pPr>
      <w:r>
        <w:rPr>
          <w:lang w:val="zh_CN" w:bidi="zh_CN"/>
        </w:rPr>
        <w:t>约翰福音 16:1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“我把这些事告诉你们，以免你们背弃信仰。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人们将把你们赶出会堂，时候将到，杀害你们的人还以为是在事奉上帝。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他们这样做，是因为他们根本不认识父，也不认识我。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我把这些事提前告诉你们，是要叫你们到时候可以想起我曾跟你们讲过这些事。我以前没有告诉你们，那是因为我还跟你们在一起。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“现在我要去差我来的父那里，你们没有人问我去哪里。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因为我把这些事告诉了你们，你们心里充满了忧愁。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然而，我把实情告诉你们，我去对你们是有益的，因为如果我不去，护慰者就不会来，我去了就会派祂到你们这里来。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祂来了，必让世人在罪、义和审判方面知罪。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关于罪，是因为他们不信我；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关于义，是因为我要去父那里，你们再也看不到我了；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关于审判，是因为这世界的王受了审判。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“我还有许多事情要告诉你们，可是你们现在还不能承受。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等到真理之灵来了，祂会引导你们进入一切真理。祂不凭自己说话，而是把祂所听见的和有关将来的事告诉你们。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祂也要把从我领受的指示你们，使我得荣耀。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父的一切都是我的，所以我才说圣灵要把从我领受的指示你们。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“不久，你们就见不到我了。再过不久，你们还会看见我。”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几个门徒彼此议论说：“祂说，‘不久，你们就见不到我了，再过不久，你们还会看见我’，又说，‘因为我要去父那里’，这到底是什么意思呢？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祂说‘不久’是什么意思呢？我们真不明白祂在说什么！”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耶稣知道他们想问祂，就说：“我说，‘不久，你们就见不到我了。再过不久，你们还会看见我。’你们在议论这话是什么意思吗？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我实实在在地告诉你们，你们将痛哭、哀号，世人却要欢喜；你们将忧愁，然而你们的忧愁将变为喜乐。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妇人分娩时都会痛苦，但孩子生下来后，她就会因为这世界添了一个新生命而欢喜，忘掉了生产的剧痛。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同样，现在你们痛苦，但到我再见你们的时候，你们的心必欢喜，而且这份喜乐是谁也夺不去的。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“到那一天，你们就什么也不用问我了。我实实在在地告诉你们，你们奉我的名无论向父求什么，祂都会赐给你们。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你们从来没有奉我的名求过什么，你们现在求，就必得到，好使你们的喜乐满溢。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“我一直用比喻跟你们讲这些事，不久，我就不再用比喻了，而是清楚地把父的事告诉你们。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到那天，你们将要奉我的名祈求，我不是说我要为你们向父祈求。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父爱你们，因为你们一直爱我，并且相信我来自上帝。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我从父那里来到这个世界，现在我要离开这个世界回到父那里。”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门徒说：“现在你直截了当地告诉我们，不再用比喻了。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现在我们知道你无所不知，无需人问你什么，因此我们相信你来自上帝。”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耶稣说：“你们现在相信吗？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看啊！时候快到了，现在就是，你们将要分散，各自回家，只留下我一人。不过，我并非一人，因为父与我在一起。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我把这些事告诉你们，是要叫你们在我里面有平安。你们在世上会有苦难，但你们要放心，我已经胜过这个世界。”</w:t>
      </w:r>
    </w:p>
    <w:p>
      <w:pPr>
        <w:pStyle w:val="Heading2"/>
      </w:pPr>
      <w:r>
        <w:rPr>
          <w:lang w:val="zh_CN" w:bidi="zh_CN"/>
        </w:rPr>
        <w:t>约翰福音 17:1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耶稣说完后，就举目望着天说：“父啊！时候到了，愿你使你的儿子得荣耀，好让你的儿子也使你得荣耀。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因为你把管理世人的权柄赐给了祂，使祂可以将永生赐予你赐给祂的人。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这永生就是，认识你独一的真神，并且认识你差来的耶稣基督。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我已经完成你交给我的工作，使你在地上得了荣耀。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父啊，现在让我和你同享创世以前我们共有的荣耀吧！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“你从世上赐给我的人，我已将你的名显明给他们。他们本来属于你，你将他们赐给了我，他们遵守了你的道。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如今他们知道，我所领受的一切都是从你而来的，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因为我已经把你赐给我的道赐给他们，他们也接受了，并且确实知道我是从你那里来的，也相信是你差遣了我。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“我不为世人祈求，却为他们祈求，就是为你赐给我的那些人祈求，因为他们属于你。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凡属于我的都是你的，凡属于你的也都是我的，并且我从他们身上得了荣耀。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现在我要离开这个世界去你那里了，他们却仍然留在世上。圣父啊，求你为了自己的名，就是你赐给我的名而保守他们，使他们像我们一样合而为一。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我和他们在一起的时候，靠着你赐给我的名保守他们，护卫他们。除了那个注定灭亡的人以外，他们一个也没有灭亡，这是为了应验圣经上的话。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“现在我要去你那里了，我在世上这样说，是要叫他们心里充满我的喜乐。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我已将你的道赐给他们，世人恨他们，因为他们像我一样不属于这个世界。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我不求你带他们离开这个世界，但求你保守他们脱离那恶者。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因为他们像我一样不属于这个世界。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求你用真理使他们圣洁。你的道就是真理。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你怎样差我到世上来，我也照样差他们到世人中间。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为了他们，我献上自己，使他们借着真理可以圣洁。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“我不但为这些人祈求，也为那些因他们的话而信我的人祈求，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使他们都合而为一，正如父你在我里面，我在你里面一样，使他们也在我们里面，好让世人相信是你差我来的。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我又将你赐给我的荣耀赐给他们，使他们像我们一样合而为一。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我在他们里面，你在我里面，使他们完完全全地合而为一。这样，世人便知道我是你差来的，而且知道你像爱我一样爱他们。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“父啊！我在哪里，愿你赐给我的人也在哪里，好让他们看见你赐给我的荣耀，因为在创世以前你已经爱我了。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公义的父啊！尽管世人不认识你，但我认识你，这些人也知道是你差我来的。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我使他们认识了你的名，我还要使他们更认识你的名，好让你对我的爱存在他们里面，我也在他们里面。”</w:t>
      </w:r>
    </w:p>
    <w:p>
      <w:pPr>
        <w:pStyle w:val="Heading2"/>
      </w:pPr>
      <w:r>
        <w:rPr>
          <w:lang w:val="zh_CN" w:bidi="zh_CN"/>
        </w:rPr>
        <w:t>约翰福音 18:1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耶稣祷告完毕，就带着门徒穿过汲沦溪，进了那里的一个园子。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因为耶稣时常带着门徒到那里聚会，所以出卖耶稣的犹大也知道那地方。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这时，犹大带着一队士兵以及祭司长和法利赛人的差役，拿着灯笼、火把和兵器来了。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耶稣知道将要发生在自己身上的一切事，于是出来问他们：“你们找谁？”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他们回答说：“拿撒勒人耶稣！” 耶稣说：“我就是。”那时出卖耶稣的犹大也站在他们当中。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他们听到耶稣说“我就是”，便后退跌倒在地上。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耶稣又问：“你们找谁？” 他们说：“拿撒勒人耶稣。”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耶稣说：“我已经告诉你们我就是。你们既然找我，就让这些人走吧。”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这是要应验祂以前说的：“你赐给我的人一个也没有失掉。”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西门·彼得带着一把刀，他拔刀向大祭司的奴仆马勒古砍去，削掉了他的右耳。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耶稣对彼得说：“收刀入鞘吧！我父赐给我的杯，我怎能不喝呢？”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千夫长带着士兵和犹太人的差役抓住耶稣，把祂捆绑起来。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他们押着耶稣先去见亚那，他是那一年的大祭司该亚法的岳父。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这个该亚法以前曾对犹太人建议说：“不如一人替众人死。”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西门·彼得和另一个门徒跟在耶稣后面。那门徒认识大祭司，就跟着耶稣进了大祭司的院子。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彼得留在门外。后来，认识大祭司的那个门徒出来对看门的婢女说了一声，便把彼得也带了进去。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看门的婢女问彼得：“你不也是这个人的门徒吗？” 他说：“我不是。”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天气很冷，奴仆和差役生了一堆炭火，站着烤火取暖，彼得也跟他们站在一起烤火取暖。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那时，大祭司正在盘问耶稣有关祂的门徒和祂的教导之事。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耶稣说：“我是公开对世人讲的，我常在犹太人聚集的会堂和圣殿教导人，没有在背地里讲过什么。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你何必问我呢？问那些听过我讲的人吧，他们知道我讲过什么。”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耶稣话才说完，站在旁边的差役就打祂耳光，说：“你敢这样回答大祭司！”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耶稣说：“如果我说错了，你可以指出我错在哪里。如果我说的对，你为什么打我呢？”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亚那派人把耶稣捆绑着押到大祭司该亚法那里。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那时西门·彼得仍然站在那里烤火，有人问他：“你不也是祂的门徒吗？” 彼得否认说：“我不是！”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大祭司有个奴仆，跟被彼得削掉耳朵的那人是亲戚，他说：“我不是看见你和祂一起在园子里吗？”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彼得再次否认。就在那时，鸡叫了。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黎明的时候，众人从该亚法那里把耶稣押往总督府，他们自己却没有进去，因为怕沾染污秽，不能吃逾越节的晚餐。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彼拉多出来问他们：“你们控告这个人什么罪？”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他们回答说：“如果祂没有为非作歹，我们也不会把祂送到你这里来。”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彼拉多说：“你们把祂带走，按照你们的律法去审理吧。” 犹太人说：“可是我们无权处死人。”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这是要应验耶稣预言自己会怎样死的话。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彼拉多回到总督府提审耶稣，问道：“你是犹太人的王吗？”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耶稣回答说：“你这样问，是你自己的意思，还是听别人说的？”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彼拉多说：“难道我是犹太人吗？是你们犹太人和祭司长把你送来的。你到底做了什么？”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耶稣答道：“我的国不属于这个世界，如果我的国属于这个世界，我的臣仆早就起来争战了，我也不会被交在犹太人的手里。但现在我的国不属于这个世界。”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于是彼拉多对祂说：“那么，你是王吗？” 耶稣说：“你说我是王，我正是为此而生，也为此来到世上为真理做见证，属于真理的人都听从我的话。”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彼拉多说：“真理是什么？”说完了，又到外面对犹太人说：“我查不出祂有什么罪。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不过按照惯例，在逾越节我要给你们释放一个人。你们要我为你们释放犹太人的王吗？”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众人又高喊：“不要这个人！我们要巴拉巴！”巴拉巴是个强盗。</w:t>
      </w:r>
    </w:p>
    <w:p>
      <w:pPr>
        <w:pStyle w:val="Heading2"/>
      </w:pPr>
      <w:r>
        <w:rPr>
          <w:lang w:val="zh_CN" w:bidi="zh_CN"/>
        </w:rPr>
        <w:t>约翰福音 19:1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于是彼拉多命人鞭打耶稣。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士兵用荆棘编成冠冕戴在祂头上，又拿紫袍给祂穿上，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来到祂面前说：“犹太人的王万岁！”然后又用手掌打祂。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彼拉多又走到外面对众人说：“我把祂带到你们面前，好让你们知道我查不出祂有什么罪。”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于是，耶稣戴着荆棘冠冕、穿着紫色长袍走出来。彼拉多对众人说：“你们看这个人！”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祭司长和差役一看见耶稣，就喊道：“把祂钉在十字架上！把祂钉在十字架上！” 彼拉多说：“你们自己把祂带去钉十字架吧！因为我查不出祂有什么罪。”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犹太人回答说：“我们有律法，按照那律法，祂理当被处死，因为祂自称是上帝的儿子。”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彼拉多听了这话，更加害怕，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又将耶稣带回总督府，问祂：“你到底是从哪里来的？”但耶稣没有回答。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彼拉多说：“你不回答我吗？难道你不知道我有权释放你，也有权把你钉在十字架上吗？”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耶稣回答说：“若非从天上赐下权柄给你，你根本无权处置我。因此，把我交给你的那人罪更大。”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从那时起，彼拉多想要释放耶稣，可是犹太人却一直喊叫：“你如果释放这个人，就不是凯撒的忠臣。凡自以为王的，就是背叛凯撒。”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彼拉多听了这话，就带着耶稣来到一个地方，名叫“铺石地”，希伯来话叫厄巴大。彼拉多在那里开庭审判祂。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那天正是逾越节的预备日，大约正午，彼拉多对犹太人说：“看，你们的王！”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众人喊道：“除掉祂！除掉祂！把祂钉在十字架上！” 彼拉多说：“我可以把你们的王钉在十字架上吗？” 祭司长答道：“除了凯撒，我们没有别的王！”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于是，彼拉多将耶稣交给他们去钉十字架，他们就把耶稣带走了。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耶稣背着自己的十字架出来，前往髑髅地，那地方希伯来话叫各各他。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他们在那里把耶稣钉在十字架上。同时还钉了两个人，一边一个，耶稣在当中。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彼拉多写了一个告示，安在十字架上，上面写着：“犹太人的王，拿撒勒人耶稣。”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因为耶稣被钉十字架的地方离城不远，告示上面的字是用希伯来、罗马、希腊三种文字写的，所以很多犹太人读了上面的字。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犹太人的祭司长对彼拉多说：“不要写‘犹太人的王’，应该写‘这人自称是犹太人的王’。”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彼拉多说：“我写了就写了。”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士兵把耶稣钉在十字架上，又把祂的衣服分成四份，每人一份。剩下的内衣从上到下是一块布，没有缝口。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他们就商量说：“不要撕破它，让我们抽签决定给谁吧。”这件事是要应验圣经上的话：“他们分了我的外衣，又为我的内衣抽签。”士兵果然这样做了。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耶稣的十字架旁边站着祂母亲、祂母亲的姊妹、革罗罢的妻子玛丽亚和抹大拉的玛丽亚。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耶稣看见祂的母亲和祂爱的门徒都站在旁边，就对母亲说：“女士，看啊，他是你的儿子。”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然后对那门徒说：“看啊，她是你的母亲。”从那天起，那个门徒就把她接到自己家里去了。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之后，耶稣知道一切都完成了，就说：“我渴了。”这是要应验圣经上的话。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那里有一个器皿盛满了酸酒。有人用海绵蘸满了酸酒，绑在牛膝草上送到祂嘴边，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耶稣喝了那酸酒，然后说：“成了！”就垂下头来，将灵魂交给了上帝。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因为那天是预备日，第二天的安息日是个大日子，为了避免在安息日有尸首留在十字架上，犹太人便求彼拉多叫人打断他们的腿，把他们搬走。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于是，士兵上前把与耶稣同钉十字架的两个人的腿都打断了。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但是他们来到耶稣那里时，发现祂已经死了，就没有打断祂的腿，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只是有一个士兵用矛刺了一下祂的肋旁，顿时有血和水流了出来。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看见这事的人为此做见证，他的见证是真实的，他知道自己所说的是事实，好让你们可以相信。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这些事的发生是为了应验圣经上的话：“祂的骨头一根也不会折断。”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还有经文说：“他们必仰望自己所刺的那位。”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事后，有一个名叫约瑟的亚利马太人请求彼拉多让他为耶稣收尸。他因为畏惧犹太人，只是暗中做耶稣的门徒。彼拉多批准后，他就把耶稣的遗体领去。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曾经夜访耶稣的尼哥德慕也来了，他带来了没药和沉香调成的香料，重约三十四公斤。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他们按照犹太人殡葬的习俗，用细麻布加上香料把耶稣的遗体裹好。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在耶稣被钉十字架的地方有一个园子，里边有一座新坟墓，从来没有安葬过人。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因为那天是犹太人的预备日，这座新坟墓也在附近，他们就把耶稣安放在那里。</w:t>
      </w:r>
    </w:p>
    <w:p>
      <w:pPr>
        <w:pStyle w:val="Heading2"/>
      </w:pPr>
      <w:r>
        <w:rPr>
          <w:lang w:val="zh_CN" w:bidi="zh_CN"/>
        </w:rPr>
        <w:t>约翰福音 20:1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周日清晨，天还未亮，抹大拉的玛丽亚就来到坟墓前，发现墓口的石头已经挪开了。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她赶快跑去告诉西门·彼得和耶稣所爱的那个门徒，说：“有人把主从坟墓里搬走了，不知放到哪里去了。”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彼得和那个门徒听了就出去，往坟墓那边跑。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两个人一起跑，但那个门徒比彼得跑得快，所以先到了坟墓。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他没有进去，只是探头往里看，看见细麻布还在那里。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西门·彼得随后也来了，他进到里边，看到细麻布放在那里，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耶稣的裹头巾则卷着放在另一处，没有和细麻布放在一起。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先到的那个门徒也进来了，看见这种情形就信了。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因为他们还不明白圣经上有关耶稣必须从死里复活的话。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然后，他们各自回家去了。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玛丽亚却站在坟墓外面哭泣，边哭边往坟墓里面看，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看见两个穿着白衣的天使，分别坐在原来安放耶稣遗体的头脚两端。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天使对她说：“妇人，你为什么哭呢？” 她说：“有人把我的主搬走了，我不知道放在什么地方。”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说完，她转过身来，看见耶稣站在那里，但她不知道是耶稣。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耶稣问她：“妇人，你为什么哭？你在找谁？” 玛丽亚还以为祂是园丁，就说：“先生，如果是你把祂搬走了，请告诉我放在哪里了，我好搬回来。”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耶稣说：“玛丽亚。” 玛丽亚转向祂用希伯来话说：“拉波尼！”拉波尼的意思是老师。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耶稣说：“不要拉着我，我还没有升到父那里。你先去找我的众弟兄，告诉他们我要升天去见我的父，也是你们的父；去见我的上帝，也是你们的上帝。”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抹大拉的玛丽亚就去向门徒报信，说：“我看见主了！”又把主对她说的话告诉门徒。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当晚，即周日晚上，门徒因为害怕犹太人，把房门都关上了。忽然，耶稣来了，站在他们当中，对他们说：“愿你们平安！”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说完，祂把手和肋旁给他们看。门徒看见主，十分欢喜。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耶稣又说：“愿你们平安！父怎样差遣我，我也照样差遣你们。”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然后祂向他们吹了一口气，说：“你们领受圣灵吧！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你们赦免谁的罪，谁的罪就得到赦免；你们不赦免谁的罪，谁的罪就得不到赦免。”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耶稣显现的时候，十二个门徒中绰号“双胞胎”的多马不在场。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其他门徒告诉他：“我们看见主了！”可是多马说：“除非我亲眼看见祂手上的钉痕，用手摸到祂手上的钉痕和祂的肋旁，否则我决不信。”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过了八天，门徒又聚在一起，多马也在，门都关着。突然耶稣来了，站在他们当中说：“愿你们平安！”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然后对多马说：“把你的指头放在我手上摸摸看，伸出手来摸摸我的肋旁。不要怀疑，要相信！”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多马回答说：“我的主，我的上帝！”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耶稣说：“你看见我才信，那些没有看见就信的人有福了。”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耶稣在门徒面前还行了许多神迹，只是没有记在这本书里。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而记载这些事，是为了使你们相信耶稣就是基督，是上帝的儿子，并且使你们这些信祂的人可以靠祂的名得到生命。</w:t>
      </w:r>
    </w:p>
    <w:p>
      <w:pPr>
        <w:pStyle w:val="Heading2"/>
      </w:pPr>
      <w:r>
        <w:rPr>
          <w:lang w:val="zh_CN" w:bidi="zh_CN"/>
        </w:rPr>
        <w:t>约翰福音 21:1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后来，耶稣在提比哩亚湖边又向门徒显现。当时的情形是这样：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西门·彼得、绰号“双胞胎”的多马、加利利的迦拿人拿但业、西庇太的两个儿子以及其他两个门徒都在一起。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西门·彼得对他们说：“我要去打鱼！” 众人说：“我们也跟你去。”于是他们就出去，上了船，但那一夜什么也没打到。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天将破晓的时候，耶稣站在岸上，但门徒都不知道是耶稣。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耶稣对他们说：“孩子们，打到鱼没有？” 他们回答说：“没有！”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耶稣说：“在船的右边下网就会打到鱼。”于是他们照着祂的话把网撒下去，网到的鱼多到连网都拉不动。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耶稣所爱的那个门徒对彼得说：“是主！”那时西门·彼得赤着身子，一听见是主，立刻束上外衣，跳进海里。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其他门徒离岸不远，约有一百米，他们随后用船把那一网鱼拖到岸边。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他们上岸后，看见有一堆炭火，上面有鱼和饼。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耶稣说：“拿几条刚打的鱼来。”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西门·彼得就上船把网拉上岸。网里一共有一百五十三条大鱼！虽然鱼这么多，网却没有破。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耶稣又说：“你们来吃早餐吧！”没有一个门徒敢问祂是谁，他们都知道祂是主。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耶稣过来把饼和鱼分给他们。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这是耶稣从死里复活后第三次向门徒显现。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吃过早餐后，耶稣对西门·彼得说：“约翰的儿子西门，你比这些人更爱我吗？” 彼得说：“主啊！是的，你知道我爱你。” 耶稣对他说：“你要喂养我的小羊。”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耶稣第二次问：“约翰的儿子西门，你爱我吗？” 彼得说：“主啊！是的，你知道我爱你。” 耶稣说：“你要牧养我的羊。”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耶稣第三次问：“约翰的儿子西门，你爱我吗？” 彼得因为耶稣一连三次这样问他，就难过起来，于是对耶稣说：“主啊！你无所不知，你知道我爱你。” 耶稣说：“你要喂养我的羊。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我实实在在地告诉你，你年轻的时候，自己穿上衣服，想去哪里就去哪里。但到你年老的时候，你将伸出手来，别人要把你绑起来带到你不愿意去的地方。”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这话是暗示彼得将要怎样死来使上帝得荣耀。之后，耶稣又对他说：“你跟从我吧！”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彼得转身看见耶稣所爱的那个门徒跟在后面，就是吃最后的晚餐时靠在耶稣身边问“主啊！是谁要出卖你”的那个门徒。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彼得问耶稣：“主啊！他将来会怎样呢？”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耶稣说：“我如果要他活到我再来，与你有什么关系？你只管跟从我吧！”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于是在信徒中间就传说那个门徒不会死。其实耶稣并没有说他不会死，只是说：“我如果要他活到我再来，与你有什么关系？”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为这些事做见证、记录这些事的就是那个门徒，我们都知道他的见证是真实的。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耶稣还做了许多其他的事，如果都写成书，我想整个世界也容纳不下。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