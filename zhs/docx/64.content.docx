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约翰三书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我这做长老的写信给亲爱的该犹，你是我本着真理所爱的人。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亲爱的弟兄，我愿你凡事顺利，身体像灵魂一样健康。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一些弟兄来为你做见证，说你忠心地遵行真理，这使我非常欢喜。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没有比听见自己的孩子遵行真理更使我欢喜了。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亲爱的弟兄，你常常忠心地照顾素不相识的弟兄，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他们把你的爱心告诉了教会。愿你照着上帝喜悦的方式继续帮助他们出行，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因为他们为了主的名四处传道，不接受非信徒的任何帮助。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我们理当接待这样的人，好成为他们传扬真理的同工。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我曾写信给你那里的教会，但爱当头领的丢特腓不接待我们。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因此，我若去你们那里，必揭露他的所作所为，他怎样恶言中伤我们。不仅如此，他还拒绝接待弟兄，并且禁止别人接待，甚至将接待的人赶出教会。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亲爱的弟兄，不要效法罪恶，要效法美善。行善的人属于上帝，行恶的人不认识上帝。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低米丢得到了众人的好评，真理也为他做见证，我们也为他做见证。你知道我们的见证是真实的。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我还有许多事要告诉你，但不想借助笔墨，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只希望很快见到你，跟你当面畅谈。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愿你平安！这里的朋友们都问候你，请代我一一问候你那边的朋友。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