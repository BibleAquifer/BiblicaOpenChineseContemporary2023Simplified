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传道书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以下是在耶路撒冷做王的大卫之子传道者的话。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传道者说：虚空的虚空， 虚空的虚空，一切都是虚空。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人在日光之下的一切劳碌有什么益处呢？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一代过去，一代又来， 大地却永远长存。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太阳升起，太阳落下， 匆忙回到升起之地。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风吹向南，又转向北， 循环不息，周而复始。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江河涌流入海，海却不会满溢； 江河从何处流出，又返回何处。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万事令人厌烦，人述说不尽。 眼看，看不饱； 耳听，听不够。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以往发生的事，将来还会发生； 先前做过的事，将来也必再做。 日光之下，根本没有新事。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人可以指着哪件事说 “看啊，这是新事”？ 所谓的新事在我们以前早就有了。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过去的事无人记得， 将来的事后人也不记得。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我传道者曾在耶路撒冷做以色列的王。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我专心用智慧去研究、探索天下万事，发现上帝给世人的是极重的苦工。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我观察一切日光之下所做的事，看啊，都是虚空，好像捕风。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弯曲的不能变直，缺少的无法补足。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我心里想：“我获得极大的智慧，远超过以前统治耶路撒冷的人。我拥有丰富的智慧和知识。”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我又专心察明智慧和知识、狂妄和愚昧，却发现这也是捕风。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因为智慧越高，愁烦越多；知识越多，痛苦越深。</w:t>
      </w:r>
    </w:p>
    <w:p>
      <w:pPr>
        <w:pStyle w:val="Heading2"/>
      </w:pPr>
      <w:r>
        <w:rPr>
          <w:lang w:val="zh_CN" w:bidi="zh_CN"/>
        </w:rPr>
        <w:t>传道书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我心里想：“来吧，不妨试试享乐，好好享受！”唉！结果这也是虚空。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我说：“欢笑只不过是一阵狂妄，享乐又有什么用！”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于是，我决意用酒使自己快乐，在体验愚昧的同时仍然保持理智，直到我明白在短暂的人生岁月中做何事才有益。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我大动工程，为自己建造房屋，栽种葡萄园；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我为自己开垦花圃园囿，在其中种植各种果树；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我为自己开凿池塘，用来浇灌茂林。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我买了仆婢，又有生在家中的仆婢，拥有的牛羊远超过历来在耶路撒冷的任何人。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我为自己积聚金银，搜罗列王和各省的奇珍异宝，得到世人所想望的男女歌优及许多妃嫔。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这样，我便财势日增，超过耶路撒冷历来所有的人。然而，我仍然保持智慧。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凡我眼睛爱看的、心里渴慕的，我都随心所欲，尽情享受。我的心从劳碌中得到欢乐，这是我劳碌所得的回报。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然而，当我回顾双手成就的一切和所付的辛劳时，唉，却发现都是虚空，都是捕风；日光之下的一切都毫无益处。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于是，我转念思考什么是智慧、狂妄和愚昧。其实以后接替君王的人除了重演历史之外，还能做什么呢？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我领悟到智慧胜过愚昧，如同光明胜过黑暗。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智者高瞻远瞩，愚人却在黑暗中摸索。但我知道两者都有同样的命运。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于是，我想：“既然愚人的命运也将是我的命运，我有智慧又怎么样呢？”我只能说：“这也是虚空。”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因为智者和愚人一样，不过被人记得一时，日后都会被遗忘。两者都难逃死亡。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所以，我憎恶生命，因为在日光之下所做的一切都让我愁烦。唉！这一切都是虚空，都是捕风。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我憎恶自己在日光之下劳碌得来的一切，因为这些必留给后人。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谁知道后人是智者还是愚人呢？他却要接管我在日光之下用智慧辛劳经营的产业。这也是虚空。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因此，我对自己在日光之下一切的劳碌感到绝望。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因为一个人用智慧、知识和技能所得来的一切，却要留给不劳而获的人享用，这也是虚空，是极大的不幸！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世人在日光之下劳心劳力，究竟得到什么呢？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他们一生充满痛苦，劳碌中尽是愁烦，即使夜间心里也不安宁。这也是虚空。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对人而言，没有什么比吃喝并享受劳碌之乐更好，我看这也是出自上帝的手。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离了上帝，谁还能吃喝享受呢？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上帝把智慧、知识和喜乐赐给祂喜悦的人，却让罪人忙于积攒财富，然后把他们的财富赐给祂喜悦的人。这也是虚空，也是捕风。</w:t>
      </w:r>
    </w:p>
    <w:p>
      <w:pPr>
        <w:pStyle w:val="Heading2"/>
      </w:pPr>
      <w:r>
        <w:rPr>
          <w:lang w:val="zh_CN" w:bidi="zh_CN"/>
        </w:rPr>
        <w:t>传道书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天下万物都有定期， 凡事都有定时。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出生有时，死亡有时； 耕种有时，拔出有时；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杀戮有时，医治有时； 拆毁有时，建造有时；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哭泣有时，欢笑有时； 哀伤有时，雀跃有时；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抛石有时，堆石有时； 拥抱有时，避开有时；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寻找有时，遗失有时； 保存有时，丢弃有时；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撕裂有时，缝合有时； 沉默有时，发言有时；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爱慕有时，憎恶有时； 争战有时，和好有时。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那么，人劳碌做工有什么益处呢？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我察觉上帝给世人重担，使他们忙碌不休。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祂使万事各按其时变得美好，又把永恒的意识放在人心里，人却不能测透上帝从始至终的作为。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我认识到，人生在世没有什么比欢乐、享受更好。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人人都该吃喝、享受自己劳苦的成果，这是上帝的恩赐。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我知道，上帝所做的都会存到永远，谁也不能增减。祂这样安排是叫人敬畏祂。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现在的事并不是新事，未来的事也早已发生过。上帝使过去的事再次出现。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我又看到日光之下，即使在公道和正义之地也有邪恶。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我心里想：“不论义人或恶人，上帝必审判，因为万事万务都有定时。”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我又想：“至于世人，上帝试验他们，是要他们知道自己与兽类无异。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因为人和兽的际遇并无分别，两者都难逃一死，活着都靠一口气。人并不比兽强，一切都是虚空。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两者都同归一处，出于尘土，也归于尘土。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谁知道人的气息会向上升，兽的气息会降到地下呢？”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因此，我觉得没有什么比人享受工作之乐更好，因为这是人当得的。人死后，谁能使他看到世间的事呢？</w:t>
      </w:r>
    </w:p>
    <w:p>
      <w:pPr>
        <w:pStyle w:val="Heading2"/>
      </w:pPr>
      <w:r>
        <w:rPr>
          <w:lang w:val="zh_CN" w:bidi="zh_CN"/>
        </w:rPr>
        <w:t>传道书 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于是，我又观察日光之下的一切欺压之事。我看见受欺压的泪流满面，无人安慰。因为欺压者有权有势，所以无人安慰他们。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因此，我认为那已死的人比活着的人幸福。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不过，比以上两种人更幸运的是那从未出生的人，他们从未见过日光之下的恶行。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我又看见人的一切劳碌和成就原是出于争强好胜。这也是虚空，如同捕风。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愚人游手好闲，最后只能饿死。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拥有不多，心里安宁，胜过拥有很多，仍劳碌捕风。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我又看见日光之下一件虚空的事：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有一个人孤孤单单，没有儿子也没有兄弟，却终身劳碌。他虽然家道丰裕，仍不满足，从未想过：“我不停地劳碌，放弃一切享受，究竟是为了谁？”这也是虚空，是一种悲哀。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两个人总比一个人好，因为二人劳碌同得美好的成果。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一人跌倒，总有同伴相扶。但孤身一人、跌倒了无人相扶的真悲惨！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还有，二人同睡会暖和，一人独睡怎能暖和呢？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遭遇攻击，一人独自不能抵挡，二人并肩就能对付。三股拧成的绳子不容易断。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贫穷但有智慧的青年，胜过年老、愚昧、不再纳谏的君王。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虽然这青年在本国出身贫寒，却能从囚犯成为君王。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我看见所有日光之下的人都起来拥护这位代替老君王的青年。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拥护他的人不计其数，以后的世代却对他不满。这也是虚空，如同捕风。</w:t>
      </w:r>
    </w:p>
    <w:p>
      <w:pPr>
        <w:pStyle w:val="Heading2"/>
      </w:pPr>
      <w:r>
        <w:rPr>
          <w:lang w:val="zh_CN" w:bidi="zh_CN"/>
        </w:rPr>
        <w:t>传道书 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你进入上帝的殿时要小心谨慎，近前倾听胜过愚人献祭，因为他们不知道自己是在作恶。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在上帝面前不要冒失开口，不可急于发言，因为祂在天上，你在地上。所以，你要少言寡语。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事务繁杂，夜里多梦；多言多语，显出愚昧。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你向上帝许愿，不可迟迟不还，因为祂不喜欢愚人。要还所许的愿。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与其许了愿不还，倒不如不许。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不要在言语上犯罪，也不要在祭司面前说许错了愿。为什么用言语惹上帝发怒，以致祂摧毁你手中的工作呢？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多梦多言都是虚空。你只要敬畏上帝！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若你在某地看见穷人受欺压，公平正义被践踏，不要震惊，因为官上有官，在众官之上还有更高的官鉴察。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况且，地的出产滋养万人，就是君王也需要从田地得到供应。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贪爱钱财的，金银不能使他满足；贪图富裕的，再多的收益也不能叫他称心。这也是虚空！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财富增加，消费的人也增加，这对财富的主人有什么益处呢？只是过眼云烟罢了！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劳力的人不管吃多吃少，总是睡得香甜；富人的家财却害得他不能成眠。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我看到日光之下有一件可悲的事：有人积攒财宝，反而害了自己。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经营不善，财富尽失，什么也不能留给子孙。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人怎样从母腹空空而来，也必照样空空而去；劳碌一生，什么也不能带走。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这是极大的悲哀！人怎样来，也要怎样去，为风劳碌有什么益处呢？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他一生活在黑暗中，饱受烦恼、病痛和愤怒的困扰。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我认为人生最美最善的是，在上帝所赐的短暂岁月中尽情吃喝，享受自己在日光之下劳苦得来的成果。因为这是人当得的。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上帝不单给人财富和产业，也叫他能吃能喝，享用自己所当得的，并在劳碌中得到快乐，这都是上帝的恩赐。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他不用担忧自己寿命的长短，因为上帝使他心里充满喜乐。</w:t>
      </w:r>
    </w:p>
    <w:p>
      <w:pPr>
        <w:pStyle w:val="Heading2"/>
      </w:pPr>
      <w:r>
        <w:rPr>
          <w:lang w:val="zh_CN" w:bidi="zh_CN"/>
        </w:rPr>
        <w:t>传道书 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我看见日光之下有一件可悲的事，重重地压在人身上：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上帝赐给人财富、产业和尊荣，叫他拥有所渴望的一切，却使他无法享用，倒让别人享用。这是虚空，是极大的悲哀。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人若有一百个儿子，并且长寿，但心中却从未因福乐而满足，死后又不得安葬，我看这样的人还不如流产的胎儿。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这胎儿在虚空中来，在黑暗中去，名字隐没在黑暗中，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没有见过天日，一无所知，然而这胎儿比那人更享安息。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就算那人活了千年，又活千年，却不能享受福乐，又如何呢？世人最终岂不都同归一处吗？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人人为口腹劳碌，却永不满足。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那么，智者比愚人有什么优势呢？贫穷人即使懂得如何处世，又有什么益处呢？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满足于眼前所有的，胜过心中贪想的。这也是虚空，如同捕风。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一切存在的事物都已命名，人的本质也被识透；人无法与比他更强的较量。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其实话越多，越虚空，这对人又有什么益处？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人生短暂虚空，如影飞逝，有谁知道什么对人有益？谁能告诉人死后日光之下会发生什么事？</w:t>
      </w:r>
    </w:p>
    <w:p>
      <w:pPr>
        <w:pStyle w:val="Heading2"/>
      </w:pPr>
      <w:r>
        <w:rPr>
          <w:lang w:val="zh_CN" w:bidi="zh_CN"/>
        </w:rPr>
        <w:t>传道书 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美好的名声胜过珍贵的膏油， 人死之日胜过出生之时。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探望丧家胜过参加宴席， 因为死亡是每个人的结局， 活着的人要把这事铭记在心。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哀伤胜过欢笑， 因为哀伤磨炼心灵。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智者的心思考死亡， 愚人的心只顾作乐。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听智者的责备， 胜过听愚人的颂歌。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愚人的笑声像锅底下烧荆棘的噼啪声。 这也是虚空。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欺压使智者变愚昧， 贿赂败坏人心。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事情的结局胜过事情的开端； 恒久忍耐胜过心骄气傲。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不要轻易发怒， 因为愚人心怀怒气。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不要问为什么过去比现在好， 因为这样问不明智。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智慧如同产业一样美好， 有益于得见日光的世人。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智慧提供保障， 如同金钱一样。 智慧能保全智者的生命。 这就是知识的好处。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你要思想上帝的作为， 因为上帝弄弯的， 谁能使它变直呢？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顺境时要快乐， 逆境时要思想： 两者都是上帝的安排， 好叫人不能预知将来。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在我虚空的一生中，我见过义人行义，反而灭亡；恶人行恶，却享长寿。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为人不要过分正直，也不要过于聪明，何必自取毁灭呢？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不要过分邪恶，也不要做愚人，何必时候未到就死呢？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最好是持守这个教训也不放松那个教训，因为敬畏上帝的人必避免两个极端。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智慧使一个智者比城里十个官长更有能力。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诚然，在地上无法找到一个一生行善、从未犯罪的义人。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你不要斤斤计较别人所说的每一句话，免得听见你的仆人咒诅你，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因为你心里知道自己也曾多次咒诅别人。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我用智慧试验过这一切。我说：“我要做智者”，谁知智慧却离我甚远。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智慧如此遥不可及、深不可测，谁能找得到呢？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我用心去认识、探究、追寻智慧和事物的原委，并去认识邪恶带来的愚昧和无知带来的狂妄。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我发现有的妇人比死亡更苦毒，她是个陷阱，心如网罗，手像锁链。讨上帝喜悦的人避开她，罪人却被她俘虏。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27-28</w:t>
      </w:r>
      <w:r>
        <w:rPr>
          <w:lang w:val="zh_CN" w:bidi="zh_CN"/>
        </w:rPr>
        <w:t xml:space="preserve"> 传道者说：“看啊，我事事反复探索，要查明万事之理，却没有寻获。但我发现在一千个男子中还可以找到一位正直人，在众女子中却未找到一位。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我只发现一件事，上帝造的人本来正直，人却找出各种诡计。”</w:t>
      </w:r>
    </w:p>
    <w:p>
      <w:pPr>
        <w:pStyle w:val="Heading2"/>
      </w:pPr>
      <w:r>
        <w:rPr>
          <w:lang w:val="zh_CN" w:bidi="zh_CN"/>
        </w:rPr>
        <w:t>传道书 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谁像有智慧的人呢？ 谁知道事情的原委呢？ 智慧能使人容光焕发， 使冷酷的面孔柔和。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我劝你遵守王的命令，因为你曾在上帝面前这样发誓。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不要在王面前鲁莽行事，也不要参与恶行，因为王可以随意行事。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况且，王的命令至高无上，谁敢质问他：“你在做什么？”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遵从王命的必免遭祸患，因为智者心里懂得做事的时机和方法。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尽管人面临重重困难，但做任何事都有时机和方法。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无人知道未来的事，谁能告诉人将来的事呢？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无人能掌管生命，留住生命，也无人能掌管死期。无人能免于这场争战，邪恶也救不了作恶者。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这一切我都见过了，我用心思考日光之下的一切事。有时人欺压人，使人受伤害。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我看见恶人死后被安葬。他们生前出入圣所，还在他们作恶的城中受到称赞，这也是虚空。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对犯罪者的刑罚不迅速执行，世人便尽情作恶。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虽然罪人作恶多端仍得长寿，我却认为敬畏上帝的人必亨通，因为他们对上帝心存敬畏。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然而，恶人得不到祝福，他们必像幻影一样不能长久，因为他们不敬畏上帝。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世上有一件虚空的事，就是义人遭受了恶人当受的报应，恶人却享受了义人该享的福乐。我认为这也是虚空。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因此，我便赞赏享乐，因为在日光之下没有什么比吃喝快乐更好。这是人在上帝所赐的年日里，从劳碌中当得的享受。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我全心去寻求智慧，观察世上所发生的事，甚至昼夜不眠，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我看清了上帝的一切作为，便知道人无法理解日光之下所发生的事。尽管人努力不懈地去寻找，也找不到答案；即使智者自以为明白，他其实仍不能参透。</w:t>
      </w:r>
    </w:p>
    <w:p>
      <w:pPr>
        <w:pStyle w:val="Heading2"/>
      </w:pPr>
      <w:r>
        <w:rPr>
          <w:lang w:val="zh_CN" w:bidi="zh_CN"/>
        </w:rPr>
        <w:t>传道书 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我仔细思想、探究这一切事，就知道义人、智者及他们的行事为人都由上帝掌管，人无法知道前面等待自己的是爱还是恨。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义人和恶人、好人和坏人、洁净的和污秽的、献祭的和不献祭的、行善的和犯罪的、敢于起誓的和不敢起誓的人，命运都一样。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在日光之下有一件可悲的事，就是人的命运都一样。况且，人内心都充满邪恶，活着的时候行事狂妄，之后都步入死亡。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有生命就有希望，一条活狗总比一头死狮子强。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因为活着的人还知道自己终有一死，但死了的人什么都不知道，再也得不到任何赏赐，他们被忘得一干二净。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他们的爱、恨和嫉妒早已不复存在，他们再也无法参与日光之下的任何事。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去欢欢喜喜、快快乐乐地吃喝吧！因为上帝已经悦纳你所做的。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你的衣服要经常保持洁白，头上也不要缺少膏油。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在你虚空的人生中，就是在上帝所赐、日光之下虚空的岁月里，你要与爱妻快乐度日，因为这是你一生在日光之下的劳碌中所当得的。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凡你的手能做的，都要尽力去做，因为在你要去的阴间没有工作，没有计划，也没有知识和智慧。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我又发现，日光之下，跑得快的未必能得奖，强大的未必能得胜，智者未必得温饱，聪明人未必得财富，博学者未必受爱戴，因为时机和境遇左右众人。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再者，人无法知道何时大难临头。祸患突然临到时，人根本无法摆脱，就像鱼落入险恶的网中，又像鸟儿陷入网罗。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我看见日光之下有一种智慧，对我来说意义深远。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有一个势力强大的君王来攻击一个人口不多的小城，他建造营垒围困这城。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这城里有一个贫穷的智者，他用智慧拯救了这城，事后却无人记念他。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我认为智慧胜过武力，然而那位穷人的智慧却被轻视，他所说的话也无人理会。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听智者的细语，胜过听官长在愚人中的喊叫。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智慧胜过兵器，但一个罪人却能破坏许多善事。</w:t>
      </w:r>
    </w:p>
    <w:p>
      <w:pPr>
        <w:pStyle w:val="Heading2"/>
      </w:pPr>
      <w:r>
        <w:rPr>
          <w:lang w:val="zh_CN" w:bidi="zh_CN"/>
        </w:rPr>
        <w:t>传道书 10:1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死苍蝇会使芬芳的膏油发臭， 同样，一点点愚昧足以毁掉智慧和尊荣。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智者的心引导他走正路， 愚人的心带领他入歧途。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愚人走路时也无知， 向众人显出他的愚昧。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如果当权的人向你大发雷霆， 不要因此就离开岗位， 因为平心静气能避免大错。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我发现日光之下有一件可悲的事， 似乎是掌权者所犯的错误：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愚人身居许多高位， 富人却屈居在下。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我曾看见奴仆骑在马上， 王子却像奴仆一样步行。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挖掘陷阱的，自己必掉在其中； 拆围墙的，必被蛇咬；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开凿石头的，必被石头砸伤； 劈木头的，必遭木头的威胁。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斧头钝了若不磨利， 用起来必多费力气， 但智慧能助人成功。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弄蛇人行法术之前， 若先被蛇咬， 行法术还有什么用呢？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智者口出恩言， 愚人的话毁灭自己。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愚人开口是愚昧， 闭口是邪恶狂妄。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愚人高谈阔论， 其实无人知道将来的事， 人死后，谁能告诉他世间的事呢？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愚人因劳碌而筋疲力尽， 连进城的路也认不出来。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一国之君若年幼无知， 他的臣宰清早便宴乐， 那国就有祸了！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一国之君若英明尊贵， 他的臣宰为了强身而饮食有律， 不酗酒宴乐，那国就有福了！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屋顶因人懒惰而坍塌， 房间因人游手好闲而漏雨。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宴席带来欢笑， 酒使人开怀， 钱使人万事亨通。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不可咒诅君王， 连这样的意念都不可有， 也不可在卧室里咒诅富豪， 因为天空的飞鸟会通风报信， 有翅膀的会把事情四处传开。</w:t>
      </w:r>
    </w:p>
    <w:p>
      <w:pPr>
        <w:pStyle w:val="Heading2"/>
      </w:pPr>
      <w:r>
        <w:rPr>
          <w:lang w:val="zh_CN" w:bidi="zh_CN"/>
        </w:rPr>
        <w:t>传道书 11:1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当把你的粮食运到海外， 因为日久必有收获。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当把你的投资分成七份，甚至八份， 因为你不知道日后会有什么灾难临到世上。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云中满了水，就会下雨。 树不论倒向南或倒向北， 倒在哪里就躺在哪里。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你若总指望风轻云淡的日子， 必无法撒种，无法收割。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正如你不知道风的路线，不知道骨骼在母胎中如何形成，你也无法了解创造万物之上帝的作为。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你早晚都要撒种，因为你不知道什么时候撒的会茁壮生长，或许早晚撒的长的一样好。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光真美好，能够看见阳光真好！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人一生不论活多久，都要活得快乐，但不要忘记死后有许多黑暗的日子。将来的一切都是虚空。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年轻人啊，在年轻时要快乐，要在青春岁月里使自己的心欢畅。心里想做什么就去做，眼睛想看什么就去看。然而，要切记：上帝必照你所行的一切审判你。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所以，你要抛开心中的烦恼和肉体的痛苦，因为青春年华转瞬即逝。</w:t>
      </w:r>
    </w:p>
    <w:p>
      <w:pPr>
        <w:pStyle w:val="Heading2"/>
      </w:pPr>
      <w:r>
        <w:rPr>
          <w:lang w:val="zh_CN" w:bidi="zh_CN"/>
        </w:rPr>
        <w:t>传道书 12:1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年轻时要记住你的创造主，不要等到衰老的岁月来临时才哀叹：“我的日子毫无乐趣。”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那时，太阳、月亮、星星都暗淡无光，雨后乌云再现；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守卫家园的手脚颤抖，强壮的身躯变得弯腰驼背；牙齿稀少，无法咀嚼；视力衰退，看不清楚；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耳朵发背，听不到推磨声；小鸟一叫，人就起来；歌声沙哑，不再美妙；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惧怕高处，走路战战兢兢；头发白如银杏，精力枯竭，欲望荡然无存；人都走向永远的归宿，吊丧的人往来于街上；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银链断裂，金碗摔坏，泉旁的瓶子破碎，井口的轮子朽烂。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那时尘土必归回大地，灵也要归回赐灵的上帝。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传道者说：“虚空的虚空，一切都是虚空。”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传道者不但有智慧，还把知识传授给众人。他经过细心推敲和研究之后，编写了许多警世的箴言。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传道者费尽心思寻找金玉良言，所写的都是正直诚实的道理。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智者的言语好像赶牛的刺棍，他们收集的箴言像钉牢的钉子，都是一位牧者所赐的。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我亲爱的儿子，还有一件事，你要听我的忠告：著书多，没有穷尽；读书多，身体疲劳。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以上所说的，总而言之，就是要敬畏上帝，遵守祂的诫命，这是人的本分。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因为人一切的行为，无论善恶，包括一切隐秘事，上帝都必审问。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